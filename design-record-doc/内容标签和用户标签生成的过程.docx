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E61690D" w14:textId="77777777" w:rsidR="00CD756C" w:rsidRPr="00CD756C" w:rsidRDefault="00CD756C" w:rsidP="00CD756C">
      <w:pPr>
        <w:pStyle w:val="5"/>
        <w:rPr>
          <w:sz w:val="56"/>
          <w:szCs w:val="36"/>
        </w:rPr>
      </w:pPr>
      <w:r w:rsidRPr="00CD756C">
        <w:rPr>
          <w:rFonts w:hint="eastAsia"/>
          <w:sz w:val="56"/>
          <w:szCs w:val="36"/>
        </w:rPr>
        <w:t>内容标签和用户标签生成的过程</w:t>
      </w:r>
    </w:p>
    <w:p w14:paraId="3A07F29D" w14:textId="77777777" w:rsidR="00CD756C" w:rsidRPr="00CD756C" w:rsidRDefault="00CD756C" w:rsidP="00CD756C">
      <w:pPr>
        <w:rPr>
          <w:sz w:val="32"/>
          <w:szCs w:val="24"/>
        </w:rPr>
      </w:pPr>
      <w:r w:rsidRPr="00CD756C">
        <w:rPr>
          <w:rFonts w:hint="eastAsia"/>
          <w:sz w:val="32"/>
          <w:szCs w:val="24"/>
        </w:rPr>
        <w:t>由</w:t>
      </w:r>
      <w:r w:rsidRPr="00CD756C">
        <w:rPr>
          <w:rFonts w:hint="eastAsia"/>
          <w:sz w:val="32"/>
          <w:szCs w:val="24"/>
        </w:rPr>
        <w:t>tag_generator.py</w:t>
      </w:r>
      <w:r w:rsidRPr="00CD756C">
        <w:rPr>
          <w:rFonts w:hint="eastAsia"/>
          <w:sz w:val="32"/>
          <w:szCs w:val="24"/>
        </w:rPr>
        <w:t>动态语义推理生成，以下是此</w:t>
      </w:r>
      <w:r w:rsidRPr="00CD756C">
        <w:rPr>
          <w:rFonts w:hint="eastAsia"/>
          <w:sz w:val="32"/>
          <w:szCs w:val="24"/>
        </w:rPr>
        <w:t>Python</w:t>
      </w:r>
      <w:r w:rsidRPr="00CD756C">
        <w:rPr>
          <w:rFonts w:hint="eastAsia"/>
          <w:sz w:val="32"/>
          <w:szCs w:val="24"/>
        </w:rPr>
        <w:t>脚本的说明。</w:t>
      </w:r>
    </w:p>
    <w:p w14:paraId="5DF3312C" w14:textId="77777777" w:rsidR="00CD756C" w:rsidRPr="00CD756C" w:rsidRDefault="00CD756C" w:rsidP="00CD756C">
      <w:pPr>
        <w:rPr>
          <w:sz w:val="32"/>
          <w:szCs w:val="24"/>
        </w:rPr>
      </w:pPr>
    </w:p>
    <w:p w14:paraId="55B25168" w14:textId="77777777" w:rsidR="00CD756C" w:rsidRPr="00CD756C" w:rsidRDefault="00CD756C" w:rsidP="00CD756C">
      <w:pPr>
        <w:rPr>
          <w:sz w:val="32"/>
          <w:szCs w:val="24"/>
        </w:rPr>
      </w:pPr>
      <w:r w:rsidRPr="00CD756C">
        <w:rPr>
          <w:rFonts w:hint="eastAsia"/>
          <w:sz w:val="32"/>
          <w:szCs w:val="24"/>
        </w:rPr>
        <w:t>概述为：处理用户广播消息时调用</w:t>
      </w:r>
      <w:r w:rsidRPr="00CD756C">
        <w:rPr>
          <w:rFonts w:hint="eastAsia"/>
          <w:sz w:val="32"/>
          <w:szCs w:val="24"/>
        </w:rPr>
        <w:t xml:space="preserve"> AI API </w:t>
      </w:r>
      <w:r w:rsidRPr="00CD756C">
        <w:rPr>
          <w:rFonts w:hint="eastAsia"/>
          <w:sz w:val="32"/>
          <w:szCs w:val="24"/>
        </w:rPr>
        <w:t>对每条消息进行分析，生成分类标签和四维特征向量，并据此更新用户画像数据（计数器、权重、标签历史），最终标记消息为已处理。</w:t>
      </w:r>
    </w:p>
    <w:p w14:paraId="34E9D641" w14:textId="77777777" w:rsidR="00CD756C" w:rsidRPr="00CD756C" w:rsidRDefault="00CD756C" w:rsidP="00CD756C">
      <w:pPr>
        <w:rPr>
          <w:sz w:val="32"/>
          <w:szCs w:val="24"/>
        </w:rPr>
      </w:pPr>
    </w:p>
    <w:p w14:paraId="09CD3C6E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rFonts w:hint="eastAsia"/>
          <w:b/>
          <w:bCs/>
          <w:sz w:val="20"/>
          <w:szCs w:val="20"/>
        </w:rPr>
        <w:t xml:space="preserve">1 </w:t>
      </w:r>
      <w:r w:rsidRPr="00CD756C">
        <w:rPr>
          <w:b/>
          <w:bCs/>
          <w:sz w:val="20"/>
          <w:szCs w:val="20"/>
        </w:rPr>
        <w:t>输入文件</w:t>
      </w:r>
    </w:p>
    <w:p w14:paraId="21940002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1.1 Excel </w:t>
      </w:r>
      <w:r w:rsidRPr="00CD756C">
        <w:rPr>
          <w:b/>
          <w:bCs/>
          <w:sz w:val="20"/>
          <w:szCs w:val="20"/>
        </w:rPr>
        <w:t>数据文件：</w:t>
      </w:r>
      <w:r w:rsidRPr="00CD756C">
        <w:rPr>
          <w:b/>
          <w:bCs/>
          <w:sz w:val="20"/>
          <w:szCs w:val="20"/>
        </w:rPr>
        <w:t>database.xlsx</w:t>
      </w:r>
    </w:p>
    <w:p w14:paraId="45D12178" w14:textId="77777777" w:rsidR="00CD756C" w:rsidRPr="00CD756C" w:rsidRDefault="00CD756C" w:rsidP="00CD756C">
      <w:pPr>
        <w:numPr>
          <w:ilvl w:val="0"/>
          <w:numId w:val="21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sheet1</w:t>
      </w:r>
      <w:r w:rsidRPr="00CD756C">
        <w:rPr>
          <w:sz w:val="20"/>
          <w:szCs w:val="20"/>
        </w:rPr>
        <w:t>（用户表）：字段包括</w:t>
      </w:r>
      <w:proofErr w:type="spellStart"/>
      <w:r w:rsidRPr="00CD756C">
        <w:rPr>
          <w:sz w:val="20"/>
          <w:szCs w:val="20"/>
        </w:rPr>
        <w:t>user_id</w:t>
      </w:r>
      <w:proofErr w:type="spellEnd"/>
      <w:r w:rsidRPr="00CD756C">
        <w:rPr>
          <w:sz w:val="20"/>
          <w:szCs w:val="20"/>
        </w:rPr>
        <w:tab/>
        <w:t>nickname</w:t>
      </w:r>
      <w:r w:rsidRPr="00CD756C">
        <w:rPr>
          <w:sz w:val="20"/>
          <w:szCs w:val="20"/>
        </w:rPr>
        <w:tab/>
      </w:r>
      <w:proofErr w:type="spellStart"/>
      <w:r w:rsidRPr="00CD756C">
        <w:rPr>
          <w:sz w:val="20"/>
          <w:szCs w:val="20"/>
        </w:rPr>
        <w:t>login_lastdate</w:t>
      </w:r>
      <w:proofErr w:type="spellEnd"/>
      <w:r w:rsidRPr="00CD756C">
        <w:rPr>
          <w:sz w:val="20"/>
          <w:szCs w:val="20"/>
        </w:rPr>
        <w:tab/>
      </w:r>
      <w:proofErr w:type="spellStart"/>
      <w:r w:rsidRPr="00CD756C">
        <w:rPr>
          <w:sz w:val="20"/>
          <w:szCs w:val="20"/>
        </w:rPr>
        <w:t>login_times</w:t>
      </w:r>
      <w:proofErr w:type="spellEnd"/>
      <w:r w:rsidRPr="00CD756C">
        <w:rPr>
          <w:sz w:val="20"/>
          <w:szCs w:val="20"/>
        </w:rPr>
        <w:tab/>
      </w:r>
      <w:proofErr w:type="spellStart"/>
      <w:r w:rsidRPr="00CD756C">
        <w:rPr>
          <w:sz w:val="20"/>
          <w:szCs w:val="20"/>
        </w:rPr>
        <w:t>aipost_lastdate</w:t>
      </w:r>
      <w:proofErr w:type="spellEnd"/>
      <w:r w:rsidRPr="00CD756C">
        <w:rPr>
          <w:sz w:val="20"/>
          <w:szCs w:val="20"/>
        </w:rPr>
        <w:tab/>
      </w:r>
      <w:proofErr w:type="spellStart"/>
      <w:r w:rsidRPr="00CD756C">
        <w:rPr>
          <w:sz w:val="20"/>
          <w:szCs w:val="20"/>
        </w:rPr>
        <w:t>aipost_times</w:t>
      </w:r>
      <w:proofErr w:type="spellEnd"/>
      <w:r w:rsidRPr="00CD756C">
        <w:rPr>
          <w:sz w:val="20"/>
          <w:szCs w:val="20"/>
        </w:rPr>
        <w:tab/>
      </w:r>
      <w:proofErr w:type="spellStart"/>
      <w:r w:rsidRPr="00CD756C">
        <w:rPr>
          <w:sz w:val="20"/>
          <w:szCs w:val="20"/>
        </w:rPr>
        <w:t>user_weight</w:t>
      </w:r>
      <w:proofErr w:type="spellEnd"/>
      <w:r w:rsidRPr="00CD756C">
        <w:rPr>
          <w:sz w:val="20"/>
          <w:szCs w:val="20"/>
        </w:rPr>
        <w:tab/>
      </w:r>
      <w:proofErr w:type="spellStart"/>
      <w:r w:rsidRPr="00CD756C">
        <w:rPr>
          <w:sz w:val="20"/>
          <w:szCs w:val="20"/>
        </w:rPr>
        <w:t>user_tag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count_A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count_B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count_C</w:t>
      </w:r>
      <w:proofErr w:type="spellEnd"/>
    </w:p>
    <w:p w14:paraId="02FDE325" w14:textId="77777777" w:rsidR="00CD756C" w:rsidRPr="00CD756C" w:rsidRDefault="00CD756C" w:rsidP="00CD756C">
      <w:pPr>
        <w:numPr>
          <w:ilvl w:val="0"/>
          <w:numId w:val="21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sheet2</w:t>
      </w:r>
      <w:r w:rsidRPr="00CD756C">
        <w:rPr>
          <w:sz w:val="20"/>
          <w:szCs w:val="20"/>
        </w:rPr>
        <w:t>（消息表）：字段包括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message_id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user_id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message_subject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message_content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message_tag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ai_processed</w:t>
      </w:r>
      <w:proofErr w:type="spellEnd"/>
    </w:p>
    <w:p w14:paraId="60FFC128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1.2 Prompt </w:t>
      </w:r>
      <w:r w:rsidRPr="00CD756C">
        <w:rPr>
          <w:b/>
          <w:bCs/>
          <w:sz w:val="20"/>
          <w:szCs w:val="20"/>
        </w:rPr>
        <w:t>文件：</w:t>
      </w:r>
      <w:r w:rsidRPr="00CD756C">
        <w:rPr>
          <w:b/>
          <w:bCs/>
          <w:sz w:val="20"/>
          <w:szCs w:val="20"/>
        </w:rPr>
        <w:t>prompt2.txt</w:t>
      </w:r>
    </w:p>
    <w:p w14:paraId="4EA1F6A5" w14:textId="77777777" w:rsidR="00CD756C" w:rsidRPr="00CD756C" w:rsidRDefault="00CD756C" w:rsidP="00CD756C">
      <w:pPr>
        <w:numPr>
          <w:ilvl w:val="0"/>
          <w:numId w:val="22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包含系统指令，指导</w:t>
      </w:r>
      <w:r w:rsidRPr="00CD756C">
        <w:rPr>
          <w:sz w:val="20"/>
          <w:szCs w:val="20"/>
        </w:rPr>
        <w:t xml:space="preserve"> DeepSeek API </w:t>
      </w:r>
      <w:r w:rsidRPr="00CD756C">
        <w:rPr>
          <w:sz w:val="20"/>
          <w:szCs w:val="20"/>
        </w:rPr>
        <w:t>输出格式为</w:t>
      </w:r>
      <w:r w:rsidRPr="00CD756C">
        <w:rPr>
          <w:sz w:val="20"/>
          <w:szCs w:val="20"/>
        </w:rPr>
        <w:t xml:space="preserve"> JSON</w:t>
      </w:r>
      <w:r w:rsidRPr="00CD756C">
        <w:rPr>
          <w:sz w:val="20"/>
          <w:szCs w:val="20"/>
        </w:rPr>
        <w:t>，包含</w:t>
      </w:r>
      <w:r w:rsidRPr="00CD756C">
        <w:rPr>
          <w:sz w:val="20"/>
          <w:szCs w:val="20"/>
        </w:rPr>
        <w:t xml:space="preserve"> tag</w:t>
      </w:r>
      <w:r w:rsidRPr="00CD756C">
        <w:rPr>
          <w:sz w:val="20"/>
          <w:szCs w:val="20"/>
        </w:rPr>
        <w:t>（字符串）和</w:t>
      </w:r>
      <w:r w:rsidRPr="00CD756C">
        <w:rPr>
          <w:sz w:val="20"/>
          <w:szCs w:val="20"/>
        </w:rPr>
        <w:t xml:space="preserve"> d1,d2,d3,d4</w:t>
      </w:r>
      <w:r w:rsidRPr="00CD756C">
        <w:rPr>
          <w:sz w:val="20"/>
          <w:szCs w:val="20"/>
        </w:rPr>
        <w:t>（四个整数）</w:t>
      </w:r>
    </w:p>
    <w:p w14:paraId="368003FD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1.3 DeepSeek API </w:t>
      </w:r>
      <w:r w:rsidRPr="00CD756C">
        <w:rPr>
          <w:b/>
          <w:bCs/>
          <w:sz w:val="20"/>
          <w:szCs w:val="20"/>
        </w:rPr>
        <w:t>密钥</w:t>
      </w:r>
    </w:p>
    <w:p w14:paraId="6825D7E6" w14:textId="77777777" w:rsidR="00CD756C" w:rsidRPr="00CD756C" w:rsidRDefault="00CD756C" w:rsidP="00CD756C">
      <w:pPr>
        <w:numPr>
          <w:ilvl w:val="0"/>
          <w:numId w:val="23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用于调用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deepseek</w:t>
      </w:r>
      <w:proofErr w:type="spellEnd"/>
      <w:r w:rsidRPr="00CD756C">
        <w:rPr>
          <w:sz w:val="20"/>
          <w:szCs w:val="20"/>
        </w:rPr>
        <w:t xml:space="preserve">-chat </w:t>
      </w:r>
      <w:r w:rsidRPr="00CD756C">
        <w:rPr>
          <w:sz w:val="20"/>
          <w:szCs w:val="20"/>
        </w:rPr>
        <w:t>模型</w:t>
      </w:r>
    </w:p>
    <w:p w14:paraId="0ED88E57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>核心处理流程</w:t>
      </w:r>
    </w:p>
    <w:p w14:paraId="24D955C8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2.1 </w:t>
      </w:r>
      <w:r w:rsidRPr="00CD756C">
        <w:rPr>
          <w:b/>
          <w:bCs/>
          <w:sz w:val="20"/>
          <w:szCs w:val="20"/>
        </w:rPr>
        <w:t>初始化</w:t>
      </w:r>
    </w:p>
    <w:p w14:paraId="40BC99A5" w14:textId="77777777" w:rsidR="00CD756C" w:rsidRPr="00CD756C" w:rsidRDefault="00CD756C" w:rsidP="00CD756C">
      <w:pPr>
        <w:numPr>
          <w:ilvl w:val="0"/>
          <w:numId w:val="24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加载</w:t>
      </w:r>
      <w:r w:rsidRPr="00CD756C">
        <w:rPr>
          <w:sz w:val="20"/>
          <w:szCs w:val="20"/>
        </w:rPr>
        <w:t xml:space="preserve"> Excel </w:t>
      </w:r>
      <w:r w:rsidRPr="00CD756C">
        <w:rPr>
          <w:sz w:val="20"/>
          <w:szCs w:val="20"/>
        </w:rPr>
        <w:t>文件，同时打开</w:t>
      </w:r>
      <w:r w:rsidRPr="00CD756C">
        <w:rPr>
          <w:sz w:val="20"/>
          <w:szCs w:val="20"/>
        </w:rPr>
        <w:t xml:space="preserve"> sheet1 </w:t>
      </w:r>
      <w:r w:rsidRPr="00CD756C">
        <w:rPr>
          <w:sz w:val="20"/>
          <w:szCs w:val="20"/>
        </w:rPr>
        <w:t>和</w:t>
      </w:r>
      <w:r w:rsidRPr="00CD756C">
        <w:rPr>
          <w:sz w:val="20"/>
          <w:szCs w:val="20"/>
        </w:rPr>
        <w:t xml:space="preserve"> sheet2</w:t>
      </w:r>
    </w:p>
    <w:p w14:paraId="1E5F2D6E" w14:textId="77777777" w:rsidR="00CD756C" w:rsidRPr="00CD756C" w:rsidRDefault="00CD756C" w:rsidP="00CD756C">
      <w:pPr>
        <w:numPr>
          <w:ilvl w:val="0"/>
          <w:numId w:val="24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构建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user_id</w:t>
      </w:r>
      <w:proofErr w:type="spellEnd"/>
      <w:r w:rsidRPr="00CD756C">
        <w:rPr>
          <w:sz w:val="20"/>
          <w:szCs w:val="20"/>
        </w:rPr>
        <w:t xml:space="preserve"> → </w:t>
      </w:r>
      <w:r w:rsidRPr="00CD756C">
        <w:rPr>
          <w:sz w:val="20"/>
          <w:szCs w:val="20"/>
        </w:rPr>
        <w:t>行号的映射，用于快速定位用户记录</w:t>
      </w:r>
    </w:p>
    <w:p w14:paraId="445E8A4F" w14:textId="77777777" w:rsidR="00CD756C" w:rsidRPr="00CD756C" w:rsidRDefault="00CD756C" w:rsidP="00CD756C">
      <w:pPr>
        <w:numPr>
          <w:ilvl w:val="0"/>
          <w:numId w:val="24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读取</w:t>
      </w:r>
      <w:r w:rsidRPr="00CD756C">
        <w:rPr>
          <w:sz w:val="20"/>
          <w:szCs w:val="20"/>
        </w:rPr>
        <w:t xml:space="preserve"> prompt </w:t>
      </w:r>
      <w:r w:rsidRPr="00CD756C">
        <w:rPr>
          <w:sz w:val="20"/>
          <w:szCs w:val="20"/>
        </w:rPr>
        <w:t>文件内容作为系统提示词</w:t>
      </w:r>
    </w:p>
    <w:p w14:paraId="79ECDF1F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2.2 </w:t>
      </w:r>
      <w:r w:rsidRPr="00CD756C">
        <w:rPr>
          <w:b/>
          <w:bCs/>
          <w:sz w:val="20"/>
          <w:szCs w:val="20"/>
        </w:rPr>
        <w:t>遍历消息表（</w:t>
      </w:r>
      <w:r w:rsidRPr="00CD756C">
        <w:rPr>
          <w:b/>
          <w:bCs/>
          <w:sz w:val="20"/>
          <w:szCs w:val="20"/>
        </w:rPr>
        <w:t>sheet2</w:t>
      </w:r>
      <w:r w:rsidRPr="00CD756C">
        <w:rPr>
          <w:b/>
          <w:bCs/>
          <w:sz w:val="20"/>
          <w:szCs w:val="20"/>
        </w:rPr>
        <w:t>）</w:t>
      </w:r>
    </w:p>
    <w:p w14:paraId="0F38B415" w14:textId="77777777" w:rsidR="00CD756C" w:rsidRPr="00CD756C" w:rsidRDefault="00CD756C" w:rsidP="00CD756C">
      <w:pPr>
        <w:numPr>
          <w:ilvl w:val="0"/>
          <w:numId w:val="25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对每一行消息执行以下步骤</w:t>
      </w:r>
    </w:p>
    <w:p w14:paraId="0D613B03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2.3 </w:t>
      </w:r>
      <w:r w:rsidRPr="00CD756C">
        <w:rPr>
          <w:b/>
          <w:bCs/>
          <w:sz w:val="20"/>
          <w:szCs w:val="20"/>
        </w:rPr>
        <w:t>过滤已处理消息</w:t>
      </w:r>
    </w:p>
    <w:p w14:paraId="66218A19" w14:textId="77777777" w:rsidR="00CD756C" w:rsidRPr="00CD756C" w:rsidRDefault="00CD756C" w:rsidP="00CD756C">
      <w:pPr>
        <w:numPr>
          <w:ilvl w:val="0"/>
          <w:numId w:val="26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检查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ai_processed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字段</w:t>
      </w:r>
    </w:p>
    <w:p w14:paraId="2FBBE123" w14:textId="77777777" w:rsidR="00CD756C" w:rsidRPr="00CD756C" w:rsidRDefault="00CD756C" w:rsidP="00CD756C">
      <w:pPr>
        <w:numPr>
          <w:ilvl w:val="0"/>
          <w:numId w:val="26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lastRenderedPageBreak/>
        <w:t>若值为</w:t>
      </w:r>
      <w:r w:rsidRPr="00CD756C">
        <w:rPr>
          <w:sz w:val="20"/>
          <w:szCs w:val="20"/>
        </w:rPr>
        <w:t xml:space="preserve"> 1</w:t>
      </w:r>
      <w:r w:rsidRPr="00CD756C">
        <w:rPr>
          <w:sz w:val="20"/>
          <w:szCs w:val="20"/>
        </w:rPr>
        <w:t>，则跳过本条消息（不重复处理）</w:t>
      </w:r>
    </w:p>
    <w:p w14:paraId="55B8BF73" w14:textId="77777777" w:rsidR="00CD756C" w:rsidRPr="00CD756C" w:rsidRDefault="00CD756C" w:rsidP="00CD756C">
      <w:pPr>
        <w:numPr>
          <w:ilvl w:val="0"/>
          <w:numId w:val="26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仅处理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ai_processed</w:t>
      </w:r>
      <w:proofErr w:type="spellEnd"/>
      <w:r w:rsidRPr="00CD756C">
        <w:rPr>
          <w:sz w:val="20"/>
          <w:szCs w:val="20"/>
        </w:rPr>
        <w:t xml:space="preserve"> = 0 </w:t>
      </w:r>
      <w:r w:rsidRPr="00CD756C">
        <w:rPr>
          <w:sz w:val="20"/>
          <w:szCs w:val="20"/>
        </w:rPr>
        <w:t>的消息</w:t>
      </w:r>
    </w:p>
    <w:p w14:paraId="2B958069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2.4 </w:t>
      </w:r>
      <w:r w:rsidRPr="00CD756C">
        <w:rPr>
          <w:b/>
          <w:bCs/>
          <w:sz w:val="20"/>
          <w:szCs w:val="20"/>
        </w:rPr>
        <w:t>调用</w:t>
      </w:r>
      <w:r w:rsidRPr="00CD756C">
        <w:rPr>
          <w:b/>
          <w:bCs/>
          <w:sz w:val="20"/>
          <w:szCs w:val="20"/>
        </w:rPr>
        <w:t xml:space="preserve"> DeepSeek API</w:t>
      </w:r>
    </w:p>
    <w:p w14:paraId="216C099F" w14:textId="77777777" w:rsidR="00CD756C" w:rsidRPr="00CD756C" w:rsidRDefault="00CD756C" w:rsidP="00CD756C">
      <w:pPr>
        <w:numPr>
          <w:ilvl w:val="0"/>
          <w:numId w:val="27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将消息的标题和正文拼接为</w:t>
      </w:r>
      <w:r w:rsidRPr="00CD756C">
        <w:rPr>
          <w:sz w:val="20"/>
          <w:szCs w:val="20"/>
        </w:rPr>
        <w:t xml:space="preserve"> user </w:t>
      </w:r>
      <w:r w:rsidRPr="00CD756C">
        <w:rPr>
          <w:sz w:val="20"/>
          <w:szCs w:val="20"/>
        </w:rPr>
        <w:t>消息</w:t>
      </w:r>
    </w:p>
    <w:p w14:paraId="48B9EB8F" w14:textId="77777777" w:rsidR="00CD756C" w:rsidRPr="00CD756C" w:rsidRDefault="00CD756C" w:rsidP="00CD756C">
      <w:pPr>
        <w:numPr>
          <w:ilvl w:val="0"/>
          <w:numId w:val="27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发送请求，要求返回</w:t>
      </w:r>
      <w:r w:rsidRPr="00CD756C">
        <w:rPr>
          <w:sz w:val="20"/>
          <w:szCs w:val="20"/>
        </w:rPr>
        <w:t xml:space="preserve"> JSON </w:t>
      </w:r>
      <w:r w:rsidRPr="00CD756C">
        <w:rPr>
          <w:sz w:val="20"/>
          <w:szCs w:val="20"/>
        </w:rPr>
        <w:t>格式：</w:t>
      </w:r>
      <w:r w:rsidRPr="00CD756C">
        <w:rPr>
          <w:sz w:val="20"/>
          <w:szCs w:val="20"/>
        </w:rPr>
        <w:t>{"tag": "xxx", "d1": n, "d2": n, "d3": n, "d4": n}</w:t>
      </w:r>
    </w:p>
    <w:p w14:paraId="1F8E9BC7" w14:textId="77777777" w:rsidR="00CD756C" w:rsidRPr="00CD756C" w:rsidRDefault="00CD756C" w:rsidP="00CD756C">
      <w:pPr>
        <w:numPr>
          <w:ilvl w:val="0"/>
          <w:numId w:val="27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使用</w:t>
      </w:r>
      <w:r w:rsidRPr="00CD756C">
        <w:rPr>
          <w:sz w:val="20"/>
          <w:szCs w:val="20"/>
        </w:rPr>
        <w:t xml:space="preserve"> temperature=0.1 </w:t>
      </w:r>
      <w:r w:rsidRPr="00CD756C">
        <w:rPr>
          <w:sz w:val="20"/>
          <w:szCs w:val="20"/>
        </w:rPr>
        <w:t>保证输出稳定性</w:t>
      </w:r>
    </w:p>
    <w:p w14:paraId="3CFAD811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2.5 </w:t>
      </w:r>
      <w:r w:rsidRPr="00CD756C">
        <w:rPr>
          <w:b/>
          <w:bCs/>
          <w:sz w:val="20"/>
          <w:szCs w:val="20"/>
        </w:rPr>
        <w:t>解析</w:t>
      </w:r>
      <w:r w:rsidRPr="00CD756C">
        <w:rPr>
          <w:b/>
          <w:bCs/>
          <w:sz w:val="20"/>
          <w:szCs w:val="20"/>
        </w:rPr>
        <w:t xml:space="preserve"> API </w:t>
      </w:r>
      <w:r w:rsidRPr="00CD756C">
        <w:rPr>
          <w:b/>
          <w:bCs/>
          <w:sz w:val="20"/>
          <w:szCs w:val="20"/>
        </w:rPr>
        <w:t>返回</w:t>
      </w:r>
    </w:p>
    <w:p w14:paraId="7E3FD58B" w14:textId="77777777" w:rsidR="00CD756C" w:rsidRPr="00CD756C" w:rsidRDefault="00CD756C" w:rsidP="00CD756C">
      <w:pPr>
        <w:numPr>
          <w:ilvl w:val="0"/>
          <w:numId w:val="28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提取</w:t>
      </w:r>
      <w:r w:rsidRPr="00CD756C">
        <w:rPr>
          <w:sz w:val="20"/>
          <w:szCs w:val="20"/>
        </w:rPr>
        <w:t xml:space="preserve"> tag</w:t>
      </w:r>
      <w:r w:rsidRPr="00CD756C">
        <w:rPr>
          <w:sz w:val="20"/>
          <w:szCs w:val="20"/>
        </w:rPr>
        <w:t>（短语标签）和</w:t>
      </w:r>
      <w:r w:rsidRPr="00CD756C">
        <w:rPr>
          <w:sz w:val="20"/>
          <w:szCs w:val="20"/>
        </w:rPr>
        <w:t xml:space="preserve"> d1~d4</w:t>
      </w:r>
      <w:r w:rsidRPr="00CD756C">
        <w:rPr>
          <w:sz w:val="20"/>
          <w:szCs w:val="20"/>
        </w:rPr>
        <w:t>（四维数列，每个值为整数）</w:t>
      </w:r>
    </w:p>
    <w:p w14:paraId="71F03FBC" w14:textId="77777777" w:rsidR="00CD756C" w:rsidRPr="00CD756C" w:rsidRDefault="00CD756C" w:rsidP="00CD756C">
      <w:pPr>
        <w:numPr>
          <w:ilvl w:val="0"/>
          <w:numId w:val="28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将</w:t>
      </w:r>
      <w:r w:rsidRPr="00CD756C">
        <w:rPr>
          <w:sz w:val="20"/>
          <w:szCs w:val="20"/>
        </w:rPr>
        <w:t xml:space="preserve"> tag </w:t>
      </w:r>
      <w:r w:rsidRPr="00CD756C">
        <w:rPr>
          <w:sz w:val="20"/>
          <w:szCs w:val="20"/>
        </w:rPr>
        <w:t>和四维数列合并为字符串，格式：</w:t>
      </w:r>
      <w:r w:rsidRPr="00CD756C">
        <w:rPr>
          <w:sz w:val="20"/>
          <w:szCs w:val="20"/>
        </w:rPr>
        <w:t>tag [d1,d2,d3,d4]</w:t>
      </w:r>
    </w:p>
    <w:p w14:paraId="28CA1472" w14:textId="77777777" w:rsidR="00CD756C" w:rsidRPr="00CD756C" w:rsidRDefault="00CD756C" w:rsidP="00CD756C">
      <w:pPr>
        <w:numPr>
          <w:ilvl w:val="0"/>
          <w:numId w:val="28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写入</w:t>
      </w:r>
      <w:r w:rsidRPr="00CD756C">
        <w:rPr>
          <w:sz w:val="20"/>
          <w:szCs w:val="20"/>
        </w:rPr>
        <w:t xml:space="preserve"> sheet2 </w:t>
      </w:r>
      <w:r w:rsidRPr="00CD756C">
        <w:rPr>
          <w:sz w:val="20"/>
          <w:szCs w:val="20"/>
        </w:rPr>
        <w:t>的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message_tag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字段</w:t>
      </w:r>
    </w:p>
    <w:p w14:paraId="6B7F2AB5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2.6 </w:t>
      </w:r>
      <w:r w:rsidRPr="00CD756C">
        <w:rPr>
          <w:b/>
          <w:bCs/>
          <w:sz w:val="20"/>
          <w:szCs w:val="20"/>
        </w:rPr>
        <w:t>更新用户表（</w:t>
      </w:r>
      <w:r w:rsidRPr="00CD756C">
        <w:rPr>
          <w:b/>
          <w:bCs/>
          <w:sz w:val="20"/>
          <w:szCs w:val="20"/>
        </w:rPr>
        <w:t>sheet1</w:t>
      </w:r>
      <w:r w:rsidRPr="00CD756C">
        <w:rPr>
          <w:b/>
          <w:bCs/>
          <w:sz w:val="20"/>
          <w:szCs w:val="20"/>
        </w:rPr>
        <w:t>）</w:t>
      </w:r>
    </w:p>
    <w:p w14:paraId="08966508" w14:textId="77777777" w:rsidR="00CD756C" w:rsidRPr="00CD756C" w:rsidRDefault="00CD756C" w:rsidP="00CD756C">
      <w:pPr>
        <w:numPr>
          <w:ilvl w:val="0"/>
          <w:numId w:val="29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 xml:space="preserve">2.6.1 </w:t>
      </w:r>
      <w:r w:rsidRPr="00CD756C">
        <w:rPr>
          <w:sz w:val="20"/>
          <w:szCs w:val="20"/>
        </w:rPr>
        <w:t>根据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user_id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定位用户行</w:t>
      </w:r>
    </w:p>
    <w:p w14:paraId="0CAEA060" w14:textId="77777777" w:rsidR="00CD756C" w:rsidRPr="00CD756C" w:rsidRDefault="00CD756C" w:rsidP="00CD756C">
      <w:pPr>
        <w:numPr>
          <w:ilvl w:val="0"/>
          <w:numId w:val="29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 xml:space="preserve">2.6.2 </w:t>
      </w:r>
      <w:r w:rsidRPr="00CD756C">
        <w:rPr>
          <w:sz w:val="20"/>
          <w:szCs w:val="20"/>
        </w:rPr>
        <w:t>读取当前值：</w:t>
      </w:r>
      <w:proofErr w:type="spellStart"/>
      <w:r w:rsidRPr="00CD756C">
        <w:rPr>
          <w:sz w:val="20"/>
          <w:szCs w:val="20"/>
        </w:rPr>
        <w:t>user_weight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user_tag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count_A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count_B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count_C</w:t>
      </w:r>
      <w:proofErr w:type="spellEnd"/>
    </w:p>
    <w:p w14:paraId="224B4CC2" w14:textId="77777777" w:rsidR="00CD756C" w:rsidRPr="00CD756C" w:rsidRDefault="00CD756C" w:rsidP="00CD756C">
      <w:pPr>
        <w:numPr>
          <w:ilvl w:val="0"/>
          <w:numId w:val="29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 xml:space="preserve">2.6.3 </w:t>
      </w:r>
      <w:r w:rsidRPr="00CD756C">
        <w:rPr>
          <w:sz w:val="20"/>
          <w:szCs w:val="20"/>
        </w:rPr>
        <w:t>根据四维数列判断计数器增加规则（三选一，优先级从高到低）：</w:t>
      </w:r>
    </w:p>
    <w:p w14:paraId="3DCC65B3" w14:textId="77777777" w:rsidR="00CD756C" w:rsidRPr="00CD756C" w:rsidRDefault="00CD756C" w:rsidP="00CD756C">
      <w:pPr>
        <w:numPr>
          <w:ilvl w:val="1"/>
          <w:numId w:val="29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若</w:t>
      </w:r>
      <w:r w:rsidRPr="00CD756C">
        <w:rPr>
          <w:sz w:val="20"/>
          <w:szCs w:val="20"/>
        </w:rPr>
        <w:t xml:space="preserve"> d1~d4 </w:t>
      </w:r>
      <w:r w:rsidRPr="00CD756C">
        <w:rPr>
          <w:sz w:val="20"/>
          <w:szCs w:val="20"/>
        </w:rPr>
        <w:t>中至少有一个</w:t>
      </w:r>
      <w:r w:rsidRPr="00CD756C">
        <w:rPr>
          <w:sz w:val="20"/>
          <w:szCs w:val="20"/>
        </w:rPr>
        <w:t xml:space="preserve"> 0 → </w:t>
      </w:r>
      <w:proofErr w:type="spellStart"/>
      <w:r w:rsidRPr="00CD756C">
        <w:rPr>
          <w:sz w:val="20"/>
          <w:szCs w:val="20"/>
        </w:rPr>
        <w:t>count_A</w:t>
      </w:r>
      <w:proofErr w:type="spellEnd"/>
      <w:r w:rsidRPr="00CD756C">
        <w:rPr>
          <w:sz w:val="20"/>
          <w:szCs w:val="20"/>
        </w:rPr>
        <w:t xml:space="preserve"> += 1</w:t>
      </w:r>
    </w:p>
    <w:p w14:paraId="656658D8" w14:textId="77777777" w:rsidR="00CD756C" w:rsidRPr="00CD756C" w:rsidRDefault="00CD756C" w:rsidP="00CD756C">
      <w:pPr>
        <w:numPr>
          <w:ilvl w:val="1"/>
          <w:numId w:val="29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否则，若至少有一个</w:t>
      </w:r>
      <w:r w:rsidRPr="00CD756C">
        <w:rPr>
          <w:sz w:val="20"/>
          <w:szCs w:val="20"/>
        </w:rPr>
        <w:t xml:space="preserve"> 1 → </w:t>
      </w:r>
      <w:proofErr w:type="spellStart"/>
      <w:r w:rsidRPr="00CD756C">
        <w:rPr>
          <w:sz w:val="20"/>
          <w:szCs w:val="20"/>
        </w:rPr>
        <w:t>count_B</w:t>
      </w:r>
      <w:proofErr w:type="spellEnd"/>
      <w:r w:rsidRPr="00CD756C">
        <w:rPr>
          <w:sz w:val="20"/>
          <w:szCs w:val="20"/>
        </w:rPr>
        <w:t xml:space="preserve"> += 1</w:t>
      </w:r>
    </w:p>
    <w:p w14:paraId="226B47FD" w14:textId="77777777" w:rsidR="00CD756C" w:rsidRPr="00CD756C" w:rsidRDefault="00CD756C" w:rsidP="00CD756C">
      <w:pPr>
        <w:numPr>
          <w:ilvl w:val="1"/>
          <w:numId w:val="29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否则，若至少有一个</w:t>
      </w:r>
      <w:r w:rsidRPr="00CD756C">
        <w:rPr>
          <w:sz w:val="20"/>
          <w:szCs w:val="20"/>
        </w:rPr>
        <w:t xml:space="preserve"> 2 → </w:t>
      </w:r>
      <w:proofErr w:type="spellStart"/>
      <w:r w:rsidRPr="00CD756C">
        <w:rPr>
          <w:sz w:val="20"/>
          <w:szCs w:val="20"/>
        </w:rPr>
        <w:t>count_C</w:t>
      </w:r>
      <w:proofErr w:type="spellEnd"/>
      <w:r w:rsidRPr="00CD756C">
        <w:rPr>
          <w:sz w:val="20"/>
          <w:szCs w:val="20"/>
        </w:rPr>
        <w:t xml:space="preserve"> += 1</w:t>
      </w:r>
    </w:p>
    <w:p w14:paraId="08B56F82" w14:textId="77777777" w:rsidR="00CD756C" w:rsidRPr="00CD756C" w:rsidRDefault="00CD756C" w:rsidP="00CD756C">
      <w:pPr>
        <w:numPr>
          <w:ilvl w:val="1"/>
          <w:numId w:val="29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否则（无</w:t>
      </w:r>
      <w:r w:rsidRPr="00CD756C">
        <w:rPr>
          <w:sz w:val="20"/>
          <w:szCs w:val="20"/>
        </w:rPr>
        <w:t>0/1/2</w:t>
      </w:r>
      <w:r w:rsidRPr="00CD756C">
        <w:rPr>
          <w:sz w:val="20"/>
          <w:szCs w:val="20"/>
        </w:rPr>
        <w:t>）</w:t>
      </w:r>
      <w:r w:rsidRPr="00CD756C">
        <w:rPr>
          <w:sz w:val="20"/>
          <w:szCs w:val="20"/>
        </w:rPr>
        <w:t xml:space="preserve">→ </w:t>
      </w:r>
      <w:r w:rsidRPr="00CD756C">
        <w:rPr>
          <w:sz w:val="20"/>
          <w:szCs w:val="20"/>
        </w:rPr>
        <w:t>三个计数器均不变</w:t>
      </w:r>
    </w:p>
    <w:p w14:paraId="3383835A" w14:textId="77777777" w:rsidR="00CD756C" w:rsidRPr="00CD756C" w:rsidRDefault="00CD756C" w:rsidP="00CD756C">
      <w:pPr>
        <w:numPr>
          <w:ilvl w:val="0"/>
          <w:numId w:val="29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 xml:space="preserve">2.6.4 </w:t>
      </w:r>
      <w:r w:rsidRPr="00CD756C">
        <w:rPr>
          <w:sz w:val="20"/>
          <w:szCs w:val="20"/>
        </w:rPr>
        <w:t>计算新的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user_weight</w:t>
      </w:r>
      <w:proofErr w:type="spellEnd"/>
      <w:r w:rsidRPr="00CD756C">
        <w:rPr>
          <w:sz w:val="20"/>
          <w:szCs w:val="20"/>
        </w:rPr>
        <w:t>：</w:t>
      </w:r>
    </w:p>
    <w:p w14:paraId="5752E537" w14:textId="77777777" w:rsidR="00CD756C" w:rsidRPr="00CD756C" w:rsidRDefault="00CD756C" w:rsidP="00CD756C">
      <w:p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公式：新权重</w:t>
      </w:r>
      <w:r w:rsidRPr="00CD756C">
        <w:rPr>
          <w:sz w:val="20"/>
          <w:szCs w:val="20"/>
        </w:rPr>
        <w:t xml:space="preserve"> = round(</w:t>
      </w:r>
      <w:r w:rsidRPr="00CD756C">
        <w:rPr>
          <w:sz w:val="20"/>
          <w:szCs w:val="20"/>
        </w:rPr>
        <w:t>当前权重</w:t>
      </w:r>
      <w:r w:rsidRPr="00CD756C">
        <w:rPr>
          <w:sz w:val="20"/>
          <w:szCs w:val="20"/>
        </w:rPr>
        <w:t xml:space="preserve"> - </w:t>
      </w:r>
      <w:proofErr w:type="spellStart"/>
      <w:r w:rsidRPr="00CD756C">
        <w:rPr>
          <w:sz w:val="20"/>
          <w:szCs w:val="20"/>
        </w:rPr>
        <w:t>count_A</w:t>
      </w:r>
      <w:proofErr w:type="spellEnd"/>
      <w:r w:rsidRPr="00CD756C">
        <w:rPr>
          <w:sz w:val="20"/>
          <w:szCs w:val="20"/>
        </w:rPr>
        <w:t xml:space="preserve">/2 - </w:t>
      </w:r>
      <w:proofErr w:type="spellStart"/>
      <w:r w:rsidRPr="00CD756C">
        <w:rPr>
          <w:sz w:val="20"/>
          <w:szCs w:val="20"/>
        </w:rPr>
        <w:t>count_B</w:t>
      </w:r>
      <w:proofErr w:type="spellEnd"/>
      <w:r w:rsidRPr="00CD756C">
        <w:rPr>
          <w:sz w:val="20"/>
          <w:szCs w:val="20"/>
        </w:rPr>
        <w:t xml:space="preserve">/5 - </w:t>
      </w:r>
      <w:proofErr w:type="spellStart"/>
      <w:r w:rsidRPr="00CD756C">
        <w:rPr>
          <w:sz w:val="20"/>
          <w:szCs w:val="20"/>
        </w:rPr>
        <w:t>count_C</w:t>
      </w:r>
      <w:proofErr w:type="spellEnd"/>
      <w:r w:rsidRPr="00CD756C">
        <w:rPr>
          <w:sz w:val="20"/>
          <w:szCs w:val="20"/>
        </w:rPr>
        <w:t>/10)</w:t>
      </w:r>
    </w:p>
    <w:p w14:paraId="223060CC" w14:textId="77777777" w:rsidR="00CD756C" w:rsidRPr="00CD756C" w:rsidRDefault="00CD756C" w:rsidP="00CD756C">
      <w:p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结果取整后，若小于</w:t>
      </w:r>
      <w:r w:rsidRPr="00CD756C">
        <w:rPr>
          <w:sz w:val="20"/>
          <w:szCs w:val="20"/>
        </w:rPr>
        <w:t xml:space="preserve"> 0 </w:t>
      </w:r>
      <w:r w:rsidRPr="00CD756C">
        <w:rPr>
          <w:sz w:val="20"/>
          <w:szCs w:val="20"/>
        </w:rPr>
        <w:t>则设为</w:t>
      </w:r>
      <w:r w:rsidRPr="00CD756C">
        <w:rPr>
          <w:sz w:val="20"/>
          <w:szCs w:val="20"/>
        </w:rPr>
        <w:t xml:space="preserve"> 0</w:t>
      </w:r>
      <w:r w:rsidRPr="00CD756C">
        <w:rPr>
          <w:sz w:val="20"/>
          <w:szCs w:val="20"/>
        </w:rPr>
        <w:t>（权重最低为</w:t>
      </w:r>
      <w:r w:rsidRPr="00CD756C">
        <w:rPr>
          <w:sz w:val="20"/>
          <w:szCs w:val="20"/>
        </w:rPr>
        <w:t xml:space="preserve"> 0</w:t>
      </w:r>
      <w:r w:rsidRPr="00CD756C">
        <w:rPr>
          <w:sz w:val="20"/>
          <w:szCs w:val="20"/>
        </w:rPr>
        <w:t>）</w:t>
      </w:r>
    </w:p>
    <w:p w14:paraId="34FE4894" w14:textId="77777777" w:rsidR="00CD756C" w:rsidRPr="00CD756C" w:rsidRDefault="00CD756C" w:rsidP="00CD756C">
      <w:p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（注意：</w:t>
      </w:r>
      <w:proofErr w:type="spellStart"/>
      <w:r w:rsidRPr="00CD756C">
        <w:rPr>
          <w:sz w:val="20"/>
          <w:szCs w:val="20"/>
        </w:rPr>
        <w:t>count_A</w:t>
      </w:r>
      <w:proofErr w:type="spellEnd"/>
      <w:r w:rsidRPr="00CD756C">
        <w:rPr>
          <w:sz w:val="20"/>
          <w:szCs w:val="20"/>
        </w:rPr>
        <w:t xml:space="preserve">/B/C </w:t>
      </w:r>
      <w:r w:rsidRPr="00CD756C">
        <w:rPr>
          <w:sz w:val="20"/>
          <w:szCs w:val="20"/>
        </w:rPr>
        <w:t>使用更新后的值）</w:t>
      </w:r>
    </w:p>
    <w:p w14:paraId="1A3320C5" w14:textId="77777777" w:rsidR="00CD756C" w:rsidRPr="00CD756C" w:rsidRDefault="00CD756C" w:rsidP="00CD756C">
      <w:pPr>
        <w:numPr>
          <w:ilvl w:val="0"/>
          <w:numId w:val="30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 xml:space="preserve">2.6.5 </w:t>
      </w:r>
      <w:r w:rsidRPr="00CD756C">
        <w:rPr>
          <w:sz w:val="20"/>
          <w:szCs w:val="20"/>
        </w:rPr>
        <w:t>更新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user_tag</w:t>
      </w:r>
      <w:proofErr w:type="spellEnd"/>
      <w:r w:rsidRPr="00CD756C">
        <w:rPr>
          <w:sz w:val="20"/>
          <w:szCs w:val="20"/>
        </w:rPr>
        <w:t>：</w:t>
      </w:r>
    </w:p>
    <w:p w14:paraId="367CF896" w14:textId="77777777" w:rsidR="00CD756C" w:rsidRPr="00CD756C" w:rsidRDefault="00CD756C" w:rsidP="00CD756C">
      <w:p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将本次提取的</w:t>
      </w:r>
      <w:r w:rsidRPr="00CD756C">
        <w:rPr>
          <w:sz w:val="20"/>
          <w:szCs w:val="20"/>
        </w:rPr>
        <w:t xml:space="preserve"> tag </w:t>
      </w:r>
      <w:r w:rsidRPr="00CD756C">
        <w:rPr>
          <w:sz w:val="20"/>
          <w:szCs w:val="20"/>
        </w:rPr>
        <w:t>用中文逗号</w:t>
      </w:r>
      <w:r w:rsidRPr="00CD756C">
        <w:rPr>
          <w:sz w:val="20"/>
          <w:szCs w:val="20"/>
        </w:rPr>
        <w:t>“</w:t>
      </w:r>
      <w:r w:rsidRPr="00CD756C">
        <w:rPr>
          <w:sz w:val="20"/>
          <w:szCs w:val="20"/>
        </w:rPr>
        <w:t>，</w:t>
      </w:r>
      <w:r w:rsidRPr="00CD756C">
        <w:rPr>
          <w:sz w:val="20"/>
          <w:szCs w:val="20"/>
        </w:rPr>
        <w:t>”</w:t>
      </w:r>
      <w:r w:rsidRPr="00CD756C">
        <w:rPr>
          <w:sz w:val="20"/>
          <w:szCs w:val="20"/>
        </w:rPr>
        <w:t>追加到现有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user_tag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末尾</w:t>
      </w:r>
    </w:p>
    <w:p w14:paraId="73597638" w14:textId="77777777" w:rsidR="00CD756C" w:rsidRPr="00CD756C" w:rsidRDefault="00CD756C" w:rsidP="00CD756C">
      <w:p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若原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user_tag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为空，则直接设为本次</w:t>
      </w:r>
      <w:r w:rsidRPr="00CD756C">
        <w:rPr>
          <w:sz w:val="20"/>
          <w:szCs w:val="20"/>
        </w:rPr>
        <w:t xml:space="preserve"> tag</w:t>
      </w:r>
    </w:p>
    <w:p w14:paraId="4A19397B" w14:textId="77777777" w:rsidR="00CD756C" w:rsidRPr="00CD756C" w:rsidRDefault="00CD756C" w:rsidP="00CD756C">
      <w:pPr>
        <w:numPr>
          <w:ilvl w:val="0"/>
          <w:numId w:val="31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 xml:space="preserve">2.6.6 </w:t>
      </w:r>
      <w:r w:rsidRPr="00CD756C">
        <w:rPr>
          <w:sz w:val="20"/>
          <w:szCs w:val="20"/>
        </w:rPr>
        <w:t>将新的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count_A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count_B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count_C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user_weight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user_tag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写回</w:t>
      </w:r>
      <w:r w:rsidRPr="00CD756C">
        <w:rPr>
          <w:sz w:val="20"/>
          <w:szCs w:val="20"/>
        </w:rPr>
        <w:t xml:space="preserve"> sheet1</w:t>
      </w:r>
    </w:p>
    <w:p w14:paraId="44BEF654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2.7 </w:t>
      </w:r>
      <w:r w:rsidRPr="00CD756C">
        <w:rPr>
          <w:b/>
          <w:bCs/>
          <w:sz w:val="20"/>
          <w:szCs w:val="20"/>
        </w:rPr>
        <w:t>标记消息已处理</w:t>
      </w:r>
    </w:p>
    <w:p w14:paraId="6CFCDBC4" w14:textId="77777777" w:rsidR="00CD756C" w:rsidRPr="00CD756C" w:rsidRDefault="00CD756C" w:rsidP="00CD756C">
      <w:pPr>
        <w:numPr>
          <w:ilvl w:val="0"/>
          <w:numId w:val="32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将</w:t>
      </w:r>
      <w:r w:rsidRPr="00CD756C">
        <w:rPr>
          <w:sz w:val="20"/>
          <w:szCs w:val="20"/>
        </w:rPr>
        <w:t xml:space="preserve"> sheet2 </w:t>
      </w:r>
      <w:r w:rsidRPr="00CD756C">
        <w:rPr>
          <w:sz w:val="20"/>
          <w:szCs w:val="20"/>
        </w:rPr>
        <w:t>当前行的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ai_processed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字段设为</w:t>
      </w:r>
      <w:r w:rsidRPr="00CD756C">
        <w:rPr>
          <w:sz w:val="20"/>
          <w:szCs w:val="20"/>
        </w:rPr>
        <w:t xml:space="preserve"> 1</w:t>
      </w:r>
    </w:p>
    <w:p w14:paraId="3B87D395" w14:textId="77777777" w:rsidR="00CD756C" w:rsidRPr="00CD756C" w:rsidRDefault="00CD756C" w:rsidP="00CD756C">
      <w:pPr>
        <w:numPr>
          <w:ilvl w:val="0"/>
          <w:numId w:val="32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rFonts w:hint="eastAsia"/>
          <w:sz w:val="20"/>
          <w:szCs w:val="20"/>
        </w:rPr>
        <w:lastRenderedPageBreak/>
        <w:t>将</w:t>
      </w:r>
      <w:r w:rsidRPr="00CD756C">
        <w:rPr>
          <w:rFonts w:hint="eastAsia"/>
          <w:sz w:val="20"/>
          <w:szCs w:val="20"/>
        </w:rPr>
        <w:t>sheet1</w:t>
      </w:r>
      <w:r w:rsidRPr="00CD756C">
        <w:rPr>
          <w:rFonts w:hint="eastAsia"/>
          <w:sz w:val="20"/>
          <w:szCs w:val="20"/>
        </w:rPr>
        <w:t>的相同</w:t>
      </w:r>
      <w:proofErr w:type="spellStart"/>
      <w:r w:rsidRPr="00CD756C">
        <w:rPr>
          <w:rFonts w:hint="eastAsia"/>
          <w:sz w:val="20"/>
          <w:szCs w:val="20"/>
        </w:rPr>
        <w:t>user_id</w:t>
      </w:r>
      <w:proofErr w:type="spellEnd"/>
      <w:r w:rsidRPr="00CD756C">
        <w:rPr>
          <w:rFonts w:hint="eastAsia"/>
          <w:sz w:val="20"/>
          <w:szCs w:val="20"/>
        </w:rPr>
        <w:t>行的</w:t>
      </w:r>
      <w:proofErr w:type="spellStart"/>
      <w:r w:rsidRPr="00CD756C">
        <w:rPr>
          <w:sz w:val="20"/>
          <w:szCs w:val="20"/>
        </w:rPr>
        <w:t>aipost_lastdate</w:t>
      </w:r>
      <w:proofErr w:type="spellEnd"/>
      <w:r w:rsidRPr="00CD756C">
        <w:rPr>
          <w:rFonts w:hint="eastAsia"/>
          <w:sz w:val="20"/>
          <w:szCs w:val="20"/>
        </w:rPr>
        <w:t>字段置成</w:t>
      </w:r>
      <w:r w:rsidRPr="00CD756C">
        <w:rPr>
          <w:rFonts w:hint="eastAsia"/>
          <w:sz w:val="20"/>
          <w:szCs w:val="20"/>
        </w:rPr>
        <w:t>today()</w:t>
      </w:r>
      <w:r w:rsidRPr="00CD756C">
        <w:rPr>
          <w:rFonts w:hint="eastAsia"/>
          <w:sz w:val="20"/>
          <w:szCs w:val="20"/>
        </w:rPr>
        <w:t>，</w:t>
      </w:r>
      <w:proofErr w:type="spellStart"/>
      <w:r w:rsidRPr="00CD756C">
        <w:rPr>
          <w:sz w:val="20"/>
          <w:szCs w:val="20"/>
        </w:rPr>
        <w:t>aipost_times</w:t>
      </w:r>
      <w:proofErr w:type="spellEnd"/>
      <w:r w:rsidRPr="00CD756C">
        <w:rPr>
          <w:rFonts w:hint="eastAsia"/>
          <w:sz w:val="20"/>
          <w:szCs w:val="20"/>
        </w:rPr>
        <w:t>字段值</w:t>
      </w:r>
      <w:r w:rsidRPr="00CD756C">
        <w:rPr>
          <w:rFonts w:hint="eastAsia"/>
          <w:sz w:val="20"/>
          <w:szCs w:val="20"/>
        </w:rPr>
        <w:t>+1</w:t>
      </w:r>
      <w:r w:rsidRPr="00CD756C">
        <w:rPr>
          <w:rFonts w:hint="eastAsia"/>
          <w:sz w:val="20"/>
          <w:szCs w:val="20"/>
        </w:rPr>
        <w:t>（计数器的作用）</w:t>
      </w:r>
    </w:p>
    <w:p w14:paraId="64CCCBD3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2.8 </w:t>
      </w:r>
      <w:r w:rsidRPr="00CD756C">
        <w:rPr>
          <w:b/>
          <w:bCs/>
          <w:sz w:val="20"/>
          <w:szCs w:val="20"/>
        </w:rPr>
        <w:t>保存文件</w:t>
      </w:r>
    </w:p>
    <w:p w14:paraId="1FB44F8C" w14:textId="77777777" w:rsidR="00CD756C" w:rsidRPr="00CD756C" w:rsidRDefault="00CD756C" w:rsidP="00CD756C">
      <w:pPr>
        <w:numPr>
          <w:ilvl w:val="0"/>
          <w:numId w:val="33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所有消息处理完成后，保存</w:t>
      </w:r>
      <w:r w:rsidRPr="00CD756C">
        <w:rPr>
          <w:sz w:val="20"/>
          <w:szCs w:val="20"/>
        </w:rPr>
        <w:t xml:space="preserve"> Excel </w:t>
      </w:r>
      <w:r w:rsidRPr="00CD756C">
        <w:rPr>
          <w:sz w:val="20"/>
          <w:szCs w:val="20"/>
        </w:rPr>
        <w:t>文件</w:t>
      </w:r>
    </w:p>
    <w:p w14:paraId="635C64EE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>容错与重试机制</w:t>
      </w:r>
    </w:p>
    <w:p w14:paraId="6A98EBB4" w14:textId="77777777" w:rsidR="00CD756C" w:rsidRPr="00CD756C" w:rsidRDefault="00CD756C" w:rsidP="00CD756C">
      <w:pPr>
        <w:numPr>
          <w:ilvl w:val="0"/>
          <w:numId w:val="34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 xml:space="preserve">API </w:t>
      </w:r>
      <w:r w:rsidRPr="00CD756C">
        <w:rPr>
          <w:sz w:val="20"/>
          <w:szCs w:val="20"/>
        </w:rPr>
        <w:t>调用失败（网络错误、超时、非</w:t>
      </w:r>
      <w:r w:rsidRPr="00CD756C">
        <w:rPr>
          <w:sz w:val="20"/>
          <w:szCs w:val="20"/>
        </w:rPr>
        <w:t xml:space="preserve"> 200 </w:t>
      </w:r>
      <w:r w:rsidRPr="00CD756C">
        <w:rPr>
          <w:sz w:val="20"/>
          <w:szCs w:val="20"/>
        </w:rPr>
        <w:t>状态码）</w:t>
      </w:r>
      <w:r w:rsidRPr="00CD756C">
        <w:rPr>
          <w:sz w:val="20"/>
          <w:szCs w:val="20"/>
        </w:rPr>
        <w:t xml:space="preserve">→ </w:t>
      </w:r>
      <w:r w:rsidRPr="00CD756C">
        <w:rPr>
          <w:sz w:val="20"/>
          <w:szCs w:val="20"/>
        </w:rPr>
        <w:t>不标记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ai_processed</w:t>
      </w:r>
      <w:proofErr w:type="spellEnd"/>
      <w:r w:rsidRPr="00CD756C">
        <w:rPr>
          <w:sz w:val="20"/>
          <w:szCs w:val="20"/>
        </w:rPr>
        <w:t>，下次运行可重试</w:t>
      </w:r>
    </w:p>
    <w:p w14:paraId="07975227" w14:textId="77777777" w:rsidR="00CD756C" w:rsidRPr="00CD756C" w:rsidRDefault="00CD756C" w:rsidP="00CD756C">
      <w:pPr>
        <w:numPr>
          <w:ilvl w:val="0"/>
          <w:numId w:val="34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 xml:space="preserve">JSON </w:t>
      </w:r>
      <w:r w:rsidRPr="00CD756C">
        <w:rPr>
          <w:sz w:val="20"/>
          <w:szCs w:val="20"/>
        </w:rPr>
        <w:t>解析失败（</w:t>
      </w:r>
      <w:r w:rsidRPr="00CD756C">
        <w:rPr>
          <w:sz w:val="20"/>
          <w:szCs w:val="20"/>
        </w:rPr>
        <w:t xml:space="preserve">API </w:t>
      </w:r>
      <w:r w:rsidRPr="00CD756C">
        <w:rPr>
          <w:sz w:val="20"/>
          <w:szCs w:val="20"/>
        </w:rPr>
        <w:t>返回格式异常）</w:t>
      </w:r>
      <w:r w:rsidRPr="00CD756C">
        <w:rPr>
          <w:sz w:val="20"/>
          <w:szCs w:val="20"/>
        </w:rPr>
        <w:t xml:space="preserve">→ </w:t>
      </w:r>
      <w:r w:rsidRPr="00CD756C">
        <w:rPr>
          <w:sz w:val="20"/>
          <w:szCs w:val="20"/>
        </w:rPr>
        <w:t>不标记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ai_processed</w:t>
      </w:r>
      <w:proofErr w:type="spellEnd"/>
      <w:r w:rsidRPr="00CD756C">
        <w:rPr>
          <w:sz w:val="20"/>
          <w:szCs w:val="20"/>
        </w:rPr>
        <w:t>，下次运行可重试</w:t>
      </w:r>
    </w:p>
    <w:p w14:paraId="53375C03" w14:textId="77777777" w:rsidR="00CD756C" w:rsidRPr="00CD756C" w:rsidRDefault="00CD756C" w:rsidP="00CD756C">
      <w:pPr>
        <w:numPr>
          <w:ilvl w:val="0"/>
          <w:numId w:val="34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用户</w:t>
      </w:r>
      <w:r w:rsidRPr="00CD756C">
        <w:rPr>
          <w:sz w:val="20"/>
          <w:szCs w:val="20"/>
        </w:rPr>
        <w:t xml:space="preserve"> ID </w:t>
      </w:r>
      <w:r w:rsidRPr="00CD756C">
        <w:rPr>
          <w:sz w:val="20"/>
          <w:szCs w:val="20"/>
        </w:rPr>
        <w:t>不在</w:t>
      </w:r>
      <w:r w:rsidRPr="00CD756C">
        <w:rPr>
          <w:sz w:val="20"/>
          <w:szCs w:val="20"/>
        </w:rPr>
        <w:t xml:space="preserve"> sheet1 </w:t>
      </w:r>
      <w:r w:rsidRPr="00CD756C">
        <w:rPr>
          <w:sz w:val="20"/>
          <w:szCs w:val="20"/>
        </w:rPr>
        <w:t>中</w:t>
      </w:r>
      <w:r w:rsidRPr="00CD756C">
        <w:rPr>
          <w:sz w:val="20"/>
          <w:szCs w:val="20"/>
        </w:rPr>
        <w:t xml:space="preserve"> → </w:t>
      </w:r>
      <w:r w:rsidRPr="00CD756C">
        <w:rPr>
          <w:sz w:val="20"/>
          <w:szCs w:val="20"/>
        </w:rPr>
        <w:t>记录警告，但仍标记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ai_processed</w:t>
      </w:r>
      <w:proofErr w:type="spellEnd"/>
      <w:r w:rsidRPr="00CD756C">
        <w:rPr>
          <w:sz w:val="20"/>
          <w:szCs w:val="20"/>
        </w:rPr>
        <w:t xml:space="preserve"> = 1</w:t>
      </w:r>
      <w:r w:rsidRPr="00CD756C">
        <w:rPr>
          <w:sz w:val="20"/>
          <w:szCs w:val="20"/>
        </w:rPr>
        <w:t>（避免无限重试），用户表不更新</w:t>
      </w:r>
    </w:p>
    <w:p w14:paraId="0DD1C1A0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>输出结果</w:t>
      </w:r>
    </w:p>
    <w:p w14:paraId="42FDC522" w14:textId="77777777" w:rsidR="00CD756C" w:rsidRPr="00CD756C" w:rsidRDefault="00CD756C" w:rsidP="00CD756C">
      <w:pPr>
        <w:numPr>
          <w:ilvl w:val="0"/>
          <w:numId w:val="35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控制台实时打印处理日志，包括每条消息的</w:t>
      </w:r>
      <w:r w:rsidRPr="00CD756C">
        <w:rPr>
          <w:sz w:val="20"/>
          <w:szCs w:val="20"/>
        </w:rPr>
        <w:t xml:space="preserve"> API </w:t>
      </w:r>
      <w:r w:rsidRPr="00CD756C">
        <w:rPr>
          <w:sz w:val="20"/>
          <w:szCs w:val="20"/>
        </w:rPr>
        <w:t>调用结果、计数器变化、权重计算过程</w:t>
      </w:r>
    </w:p>
    <w:p w14:paraId="1C80710F" w14:textId="77777777" w:rsidR="00CD756C" w:rsidRPr="00CD756C" w:rsidRDefault="00CD756C" w:rsidP="00CD756C">
      <w:pPr>
        <w:numPr>
          <w:ilvl w:val="0"/>
          <w:numId w:val="35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最终保存的</w:t>
      </w:r>
      <w:r w:rsidRPr="00CD756C">
        <w:rPr>
          <w:sz w:val="20"/>
          <w:szCs w:val="20"/>
        </w:rPr>
        <w:t xml:space="preserve"> database.xlsx </w:t>
      </w:r>
      <w:r w:rsidRPr="00CD756C">
        <w:rPr>
          <w:sz w:val="20"/>
          <w:szCs w:val="20"/>
        </w:rPr>
        <w:t>中：</w:t>
      </w:r>
    </w:p>
    <w:p w14:paraId="067E1FC6" w14:textId="77777777" w:rsidR="00CD756C" w:rsidRPr="00CD756C" w:rsidRDefault="00CD756C" w:rsidP="00CD756C">
      <w:pPr>
        <w:numPr>
          <w:ilvl w:val="1"/>
          <w:numId w:val="35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sheet2</w:t>
      </w:r>
      <w:r w:rsidRPr="00CD756C">
        <w:rPr>
          <w:sz w:val="20"/>
          <w:szCs w:val="20"/>
        </w:rPr>
        <w:t>：</w:t>
      </w:r>
      <w:proofErr w:type="spellStart"/>
      <w:r w:rsidRPr="00CD756C">
        <w:rPr>
          <w:sz w:val="20"/>
          <w:szCs w:val="20"/>
        </w:rPr>
        <w:t>message_tag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已填充，</w:t>
      </w:r>
      <w:proofErr w:type="spellStart"/>
      <w:r w:rsidRPr="00CD756C">
        <w:rPr>
          <w:sz w:val="20"/>
          <w:szCs w:val="20"/>
        </w:rPr>
        <w:t>ai_processed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已标记为</w:t>
      </w:r>
      <w:r w:rsidRPr="00CD756C">
        <w:rPr>
          <w:sz w:val="20"/>
          <w:szCs w:val="20"/>
        </w:rPr>
        <w:t xml:space="preserve"> 1</w:t>
      </w:r>
      <w:r w:rsidRPr="00CD756C">
        <w:rPr>
          <w:sz w:val="20"/>
          <w:szCs w:val="20"/>
        </w:rPr>
        <w:t>（成功处理的记录）</w:t>
      </w:r>
    </w:p>
    <w:p w14:paraId="2F95A1CF" w14:textId="77777777" w:rsidR="00CD756C" w:rsidRPr="00CD756C" w:rsidRDefault="00CD756C" w:rsidP="00CD756C">
      <w:pPr>
        <w:numPr>
          <w:ilvl w:val="1"/>
          <w:numId w:val="35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sheet1</w:t>
      </w:r>
      <w:r w:rsidRPr="00CD756C">
        <w:rPr>
          <w:sz w:val="20"/>
          <w:szCs w:val="20"/>
        </w:rPr>
        <w:t>：</w:t>
      </w:r>
      <w:proofErr w:type="spellStart"/>
      <w:r w:rsidRPr="00CD756C">
        <w:rPr>
          <w:sz w:val="20"/>
          <w:szCs w:val="20"/>
        </w:rPr>
        <w:t>count_A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count_B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count_C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user_weight</w:t>
      </w:r>
      <w:proofErr w:type="spellEnd"/>
      <w:r w:rsidRPr="00CD756C">
        <w:rPr>
          <w:sz w:val="20"/>
          <w:szCs w:val="20"/>
        </w:rPr>
        <w:t xml:space="preserve">, </w:t>
      </w:r>
      <w:proofErr w:type="spellStart"/>
      <w:r w:rsidRPr="00CD756C">
        <w:rPr>
          <w:sz w:val="20"/>
          <w:szCs w:val="20"/>
        </w:rPr>
        <w:t>user_tag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已按规则更新</w:t>
      </w:r>
    </w:p>
    <w:p w14:paraId="1A6D427E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>设计要点说明</w:t>
      </w:r>
    </w:p>
    <w:p w14:paraId="6C9C8967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5.1 </w:t>
      </w:r>
      <w:r w:rsidRPr="00CD756C">
        <w:rPr>
          <w:b/>
          <w:bCs/>
          <w:sz w:val="20"/>
          <w:szCs w:val="20"/>
        </w:rPr>
        <w:t>幂等性</w:t>
      </w:r>
    </w:p>
    <w:p w14:paraId="4C502602" w14:textId="77777777" w:rsidR="00CD756C" w:rsidRPr="00CD756C" w:rsidRDefault="00CD756C" w:rsidP="00CD756C">
      <w:pPr>
        <w:numPr>
          <w:ilvl w:val="0"/>
          <w:numId w:val="36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通过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ai_processed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标志确保每条消息只处理一次</w:t>
      </w:r>
    </w:p>
    <w:p w14:paraId="39CF02A7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5.2 </w:t>
      </w:r>
      <w:r w:rsidRPr="00CD756C">
        <w:rPr>
          <w:b/>
          <w:bCs/>
          <w:sz w:val="20"/>
          <w:szCs w:val="20"/>
        </w:rPr>
        <w:t>计数器累加规则</w:t>
      </w:r>
    </w:p>
    <w:p w14:paraId="55A59809" w14:textId="77777777" w:rsidR="00CD756C" w:rsidRPr="00CD756C" w:rsidRDefault="00CD756C" w:rsidP="00CD756C">
      <w:pPr>
        <w:numPr>
          <w:ilvl w:val="0"/>
          <w:numId w:val="37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每条消息只触发</w:t>
      </w:r>
      <w:r w:rsidRPr="00CD756C">
        <w:rPr>
          <w:sz w:val="20"/>
          <w:szCs w:val="20"/>
        </w:rPr>
        <w:t xml:space="preserve"> </w:t>
      </w:r>
      <w:proofErr w:type="spellStart"/>
      <w:r w:rsidRPr="00CD756C">
        <w:rPr>
          <w:sz w:val="20"/>
          <w:szCs w:val="20"/>
        </w:rPr>
        <w:t>count_A</w:t>
      </w:r>
      <w:proofErr w:type="spellEnd"/>
      <w:r w:rsidRPr="00CD756C">
        <w:rPr>
          <w:sz w:val="20"/>
          <w:szCs w:val="20"/>
        </w:rPr>
        <w:t>、</w:t>
      </w:r>
      <w:proofErr w:type="spellStart"/>
      <w:r w:rsidRPr="00CD756C">
        <w:rPr>
          <w:sz w:val="20"/>
          <w:szCs w:val="20"/>
        </w:rPr>
        <w:t>count_B</w:t>
      </w:r>
      <w:proofErr w:type="spellEnd"/>
      <w:r w:rsidRPr="00CD756C">
        <w:rPr>
          <w:sz w:val="20"/>
          <w:szCs w:val="20"/>
        </w:rPr>
        <w:t>、</w:t>
      </w:r>
      <w:proofErr w:type="spellStart"/>
      <w:r w:rsidRPr="00CD756C">
        <w:rPr>
          <w:sz w:val="20"/>
          <w:szCs w:val="20"/>
        </w:rPr>
        <w:t>count_C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中的一个增加</w:t>
      </w:r>
      <w:r w:rsidRPr="00CD756C">
        <w:rPr>
          <w:sz w:val="20"/>
          <w:szCs w:val="20"/>
        </w:rPr>
        <w:t xml:space="preserve"> 1</w:t>
      </w:r>
    </w:p>
    <w:p w14:paraId="4CC6632A" w14:textId="77777777" w:rsidR="00CD756C" w:rsidRPr="00CD756C" w:rsidRDefault="00CD756C" w:rsidP="00CD756C">
      <w:pPr>
        <w:numPr>
          <w:ilvl w:val="0"/>
          <w:numId w:val="37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优先级：</w:t>
      </w:r>
      <w:r w:rsidRPr="00CD756C">
        <w:rPr>
          <w:sz w:val="20"/>
          <w:szCs w:val="20"/>
        </w:rPr>
        <w:t>0 &gt; 1 &gt; 2</w:t>
      </w:r>
      <w:r w:rsidRPr="00CD756C">
        <w:rPr>
          <w:sz w:val="20"/>
          <w:szCs w:val="20"/>
        </w:rPr>
        <w:t>，避免重复计数</w:t>
      </w:r>
    </w:p>
    <w:p w14:paraId="71D7308D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5.3 </w:t>
      </w:r>
      <w:r w:rsidRPr="00CD756C">
        <w:rPr>
          <w:b/>
          <w:bCs/>
          <w:sz w:val="20"/>
          <w:szCs w:val="20"/>
        </w:rPr>
        <w:t>权重递减机制</w:t>
      </w:r>
    </w:p>
    <w:p w14:paraId="676E7972" w14:textId="77777777" w:rsidR="00CD756C" w:rsidRPr="00CD756C" w:rsidRDefault="00CD756C" w:rsidP="00CD756C">
      <w:pPr>
        <w:numPr>
          <w:ilvl w:val="0"/>
          <w:numId w:val="38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用户每触发一次某个计数器，该计数器永久增加</w:t>
      </w:r>
    </w:p>
    <w:p w14:paraId="1435FDBB" w14:textId="77777777" w:rsidR="00CD756C" w:rsidRPr="00CD756C" w:rsidRDefault="00CD756C" w:rsidP="00CD756C">
      <w:pPr>
        <w:numPr>
          <w:ilvl w:val="0"/>
          <w:numId w:val="38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权重公式中三个计数器共同参与，且权重会随着计数器累积而逐渐降低</w:t>
      </w:r>
    </w:p>
    <w:p w14:paraId="7653B750" w14:textId="77777777" w:rsidR="00CD756C" w:rsidRPr="00CD756C" w:rsidRDefault="00CD756C" w:rsidP="00CD756C">
      <w:pPr>
        <w:numPr>
          <w:ilvl w:val="0"/>
          <w:numId w:val="38"/>
        </w:numPr>
        <w:spacing w:beforeLines="50" w:before="120" w:afterLines="50" w:after="120" w:line="300" w:lineRule="auto"/>
        <w:rPr>
          <w:sz w:val="20"/>
          <w:szCs w:val="20"/>
        </w:rPr>
      </w:pPr>
      <w:r w:rsidRPr="00CD756C">
        <w:rPr>
          <w:sz w:val="20"/>
          <w:szCs w:val="20"/>
        </w:rPr>
        <w:t>最低权重为</w:t>
      </w:r>
      <w:r w:rsidRPr="00CD756C">
        <w:rPr>
          <w:sz w:val="20"/>
          <w:szCs w:val="20"/>
        </w:rPr>
        <w:t xml:space="preserve"> 0</w:t>
      </w:r>
      <w:r w:rsidRPr="00CD756C">
        <w:rPr>
          <w:sz w:val="20"/>
          <w:szCs w:val="20"/>
        </w:rPr>
        <w:t>，不会变为负数</w:t>
      </w:r>
    </w:p>
    <w:p w14:paraId="04AC63BD" w14:textId="77777777" w:rsidR="00CD756C" w:rsidRPr="00CD756C" w:rsidRDefault="00CD756C" w:rsidP="00CD756C">
      <w:pPr>
        <w:spacing w:beforeLines="50" w:before="120" w:afterLines="50" w:after="120" w:line="300" w:lineRule="auto"/>
        <w:rPr>
          <w:b/>
          <w:bCs/>
          <w:sz w:val="20"/>
          <w:szCs w:val="20"/>
        </w:rPr>
      </w:pPr>
      <w:r w:rsidRPr="00CD756C">
        <w:rPr>
          <w:b/>
          <w:bCs/>
          <w:sz w:val="20"/>
          <w:szCs w:val="20"/>
        </w:rPr>
        <w:t xml:space="preserve">5.4 </w:t>
      </w:r>
      <w:r w:rsidRPr="00CD756C">
        <w:rPr>
          <w:b/>
          <w:bCs/>
          <w:sz w:val="20"/>
          <w:szCs w:val="20"/>
        </w:rPr>
        <w:t>标签累积</w:t>
      </w:r>
    </w:p>
    <w:p w14:paraId="647AFDE2" w14:textId="77777777" w:rsidR="00CD756C" w:rsidRPr="00CD756C" w:rsidRDefault="00CD756C" w:rsidP="00CD756C">
      <w:pPr>
        <w:numPr>
          <w:ilvl w:val="0"/>
          <w:numId w:val="39"/>
        </w:numPr>
        <w:spacing w:beforeLines="50" w:before="120" w:afterLines="50" w:after="120" w:line="300" w:lineRule="auto"/>
        <w:rPr>
          <w:sz w:val="20"/>
          <w:szCs w:val="20"/>
        </w:rPr>
      </w:pPr>
      <w:proofErr w:type="spellStart"/>
      <w:r w:rsidRPr="00CD756C">
        <w:rPr>
          <w:sz w:val="20"/>
          <w:szCs w:val="20"/>
        </w:rPr>
        <w:t>user_tag</w:t>
      </w:r>
      <w:proofErr w:type="spellEnd"/>
      <w:r w:rsidRPr="00CD756C">
        <w:rPr>
          <w:sz w:val="20"/>
          <w:szCs w:val="20"/>
        </w:rPr>
        <w:t xml:space="preserve"> </w:t>
      </w:r>
      <w:r w:rsidRPr="00CD756C">
        <w:rPr>
          <w:sz w:val="20"/>
          <w:szCs w:val="20"/>
        </w:rPr>
        <w:t>记录用户所有历史消息的</w:t>
      </w:r>
      <w:r w:rsidRPr="00CD756C">
        <w:rPr>
          <w:sz w:val="20"/>
          <w:szCs w:val="20"/>
        </w:rPr>
        <w:t xml:space="preserve"> tag</w:t>
      </w:r>
      <w:r w:rsidRPr="00CD756C">
        <w:rPr>
          <w:sz w:val="20"/>
          <w:szCs w:val="20"/>
        </w:rPr>
        <w:t>，用中文逗号分隔，便于追溯用户行为轨迹</w:t>
      </w:r>
    </w:p>
    <w:p w14:paraId="1765820E" w14:textId="56C6E308" w:rsidR="00AE3ED9" w:rsidRPr="00CD756C" w:rsidRDefault="00AE3ED9" w:rsidP="00A603B2">
      <w:pPr>
        <w:rPr>
          <w:sz w:val="32"/>
          <w:szCs w:val="24"/>
        </w:rPr>
      </w:pPr>
    </w:p>
    <w:sectPr w:rsidR="00AE3ED9" w:rsidRPr="00CD756C" w:rsidSect="009458F9">
      <w:headerReference w:type="default" r:id="rId8"/>
      <w:footerReference w:type="default" r:id="rId9"/>
      <w:type w:val="continuous"/>
      <w:pgSz w:w="11906" w:h="16838" w:code="9"/>
      <w:pgMar w:top="1985" w:right="1985" w:bottom="1985" w:left="1985" w:header="0" w:footer="0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4C42" w14:textId="77777777" w:rsidR="00194BF0" w:rsidRDefault="00194BF0" w:rsidP="008D1277">
      <w:r>
        <w:separator/>
      </w:r>
    </w:p>
  </w:endnote>
  <w:endnote w:type="continuationSeparator" w:id="0">
    <w:p w14:paraId="17E3757F" w14:textId="77777777" w:rsidR="00194BF0" w:rsidRDefault="00194BF0" w:rsidP="008D1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7935" w:type="dxa"/>
      <w:tblCellSpacing w:w="20" w:type="dxa"/>
      <w:tblBorders>
        <w:top w:val="thinThickSmallGap" w:sz="24" w:space="0" w:color="7F7F7F" w:themeColor="text1" w:themeTint="8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66"/>
      <w:gridCol w:w="3969"/>
    </w:tblGrid>
    <w:tr w:rsidR="0021342F" w:rsidRPr="008D4FC3" w14:paraId="42E8FE9A" w14:textId="77777777" w:rsidTr="003A5555">
      <w:trPr>
        <w:trHeight w:val="1474"/>
        <w:tblCellSpacing w:w="20" w:type="dxa"/>
      </w:trPr>
      <w:tc>
        <w:tcPr>
          <w:tcW w:w="3906" w:type="dxa"/>
        </w:tcPr>
        <w:p w14:paraId="47C89D51" w14:textId="75CD332F" w:rsidR="0021342F" w:rsidRPr="008D4FC3" w:rsidRDefault="0021342F" w:rsidP="0021342F">
          <w:pPr>
            <w:pStyle w:val="aa"/>
            <w:jc w:val="both"/>
            <w:rPr>
              <w:sz w:val="32"/>
              <w:szCs w:val="32"/>
            </w:rPr>
          </w:pPr>
        </w:p>
      </w:tc>
      <w:tc>
        <w:tcPr>
          <w:tcW w:w="3909" w:type="dxa"/>
        </w:tcPr>
        <w:p w14:paraId="7647FE05" w14:textId="77777777" w:rsidR="0021342F" w:rsidRPr="008D4FC3" w:rsidRDefault="0021342F" w:rsidP="0021342F">
          <w:pPr>
            <w:pStyle w:val="aa"/>
            <w:jc w:val="right"/>
            <w:rPr>
              <w:sz w:val="32"/>
              <w:szCs w:val="32"/>
              <w:lang w:val="zh-CN"/>
            </w:rPr>
          </w:pPr>
          <w:r w:rsidRPr="008D4FC3">
            <w:rPr>
              <w:rFonts w:hint="eastAsia"/>
              <w:sz w:val="32"/>
              <w:szCs w:val="32"/>
              <w:lang w:val="zh-CN"/>
            </w:rPr>
            <w:t>页</w:t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PAGE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2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  <w:r w:rsidRPr="008D4FC3">
            <w:rPr>
              <w:sz w:val="32"/>
              <w:szCs w:val="32"/>
              <w:lang w:val="zh-CN"/>
            </w:rPr>
            <w:t xml:space="preserve"> </w:t>
          </w:r>
          <w:r w:rsidRPr="008D4FC3">
            <w:rPr>
              <w:sz w:val="32"/>
              <w:szCs w:val="32"/>
              <w:lang w:val="zh-CN"/>
            </w:rPr>
            <w:t xml:space="preserve">/ </w:t>
          </w:r>
          <w:r w:rsidRPr="008D4FC3">
            <w:rPr>
              <w:b/>
              <w:bCs/>
              <w:sz w:val="32"/>
              <w:szCs w:val="32"/>
            </w:rPr>
            <w:fldChar w:fldCharType="begin"/>
          </w:r>
          <w:r w:rsidRPr="008D4FC3">
            <w:rPr>
              <w:b/>
              <w:bCs/>
              <w:sz w:val="32"/>
              <w:szCs w:val="32"/>
            </w:rPr>
            <w:instrText>NUMPAGES  \* Arabic  \* MERGEFORMAT</w:instrText>
          </w:r>
          <w:r w:rsidRPr="008D4FC3">
            <w:rPr>
              <w:b/>
              <w:bCs/>
              <w:sz w:val="32"/>
              <w:szCs w:val="32"/>
            </w:rPr>
            <w:fldChar w:fldCharType="separate"/>
          </w:r>
          <w:r>
            <w:rPr>
              <w:rFonts w:hint="eastAsia"/>
              <w:b/>
              <w:bCs/>
              <w:sz w:val="32"/>
              <w:szCs w:val="32"/>
            </w:rPr>
            <w:t>6</w:t>
          </w:r>
          <w:r w:rsidRPr="008D4FC3">
            <w:rPr>
              <w:b/>
              <w:bCs/>
              <w:sz w:val="32"/>
              <w:szCs w:val="32"/>
            </w:rPr>
            <w:fldChar w:fldCharType="end"/>
          </w:r>
        </w:p>
      </w:tc>
    </w:tr>
  </w:tbl>
  <w:p w14:paraId="7F7C2C4A" w14:textId="77777777" w:rsidR="0021342F" w:rsidRDefault="0021342F" w:rsidP="0021342F">
    <w:pPr>
      <w:pStyle w:val="aa"/>
    </w:pPr>
  </w:p>
  <w:p w14:paraId="59BC049F" w14:textId="77777777" w:rsidR="0021342F" w:rsidRPr="00F055BE" w:rsidRDefault="0021342F" w:rsidP="0021342F">
    <w:pPr>
      <w:pStyle w:val="aa"/>
      <w:rPr>
        <w:color w:val="E7E6E6" w:themeColor="background2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6A204" w14:textId="77777777" w:rsidR="00194BF0" w:rsidRDefault="00194BF0" w:rsidP="008D1277">
      <w:r>
        <w:separator/>
      </w:r>
    </w:p>
  </w:footnote>
  <w:footnote w:type="continuationSeparator" w:id="0">
    <w:p w14:paraId="5755B6FE" w14:textId="77777777" w:rsidR="00194BF0" w:rsidRDefault="00194BF0" w:rsidP="008D12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232"/>
      <w:gridCol w:w="1694"/>
    </w:tblGrid>
    <w:tr w:rsidR="001F7585" w:rsidRPr="001F7585" w14:paraId="7EB55E6E" w14:textId="77777777" w:rsidTr="0021154E">
      <w:trPr>
        <w:trHeight w:val="454"/>
      </w:trPr>
      <w:tc>
        <w:tcPr>
          <w:tcW w:w="6232" w:type="dxa"/>
          <w:vAlign w:val="bottom"/>
        </w:tcPr>
        <w:p w14:paraId="7B335DA0" w14:textId="6ED95E7F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7C9BC3D9" w14:textId="36F555F4" w:rsidR="00E86B47" w:rsidRPr="001F7585" w:rsidRDefault="00E86B47" w:rsidP="00E86B47">
          <w:pPr>
            <w:jc w:val="right"/>
            <w:rPr>
              <w:color w:val="F2F2F2" w:themeColor="background1" w:themeShade="F2"/>
              <w:sz w:val="15"/>
              <w:szCs w:val="15"/>
            </w:rPr>
          </w:pPr>
        </w:p>
      </w:tc>
    </w:tr>
    <w:tr w:rsidR="001F7585" w:rsidRPr="001F7585" w14:paraId="1EDD6007" w14:textId="77777777" w:rsidTr="00764555">
      <w:trPr>
        <w:trHeight w:val="835"/>
      </w:trPr>
      <w:tc>
        <w:tcPr>
          <w:tcW w:w="6232" w:type="dxa"/>
          <w:vAlign w:val="bottom"/>
        </w:tcPr>
        <w:p w14:paraId="0EF492E2" w14:textId="77777777" w:rsidR="00E86B47" w:rsidRDefault="00E86B47" w:rsidP="00E86B47">
          <w:pPr>
            <w:jc w:val="right"/>
          </w:pPr>
        </w:p>
      </w:tc>
      <w:tc>
        <w:tcPr>
          <w:tcW w:w="1694" w:type="dxa"/>
          <w:vAlign w:val="bottom"/>
        </w:tcPr>
        <w:p w14:paraId="57B39163" w14:textId="6569FCE9" w:rsidR="00E86B47" w:rsidRPr="001F7585" w:rsidRDefault="00990125" w:rsidP="00E86B47">
          <w:pPr>
            <w:jc w:val="right"/>
            <w:rPr>
              <w:rFonts w:ascii="Tempus Sans ITC" w:hAnsi="Tempus Sans ITC"/>
              <w:noProof/>
              <w:color w:val="ED7D31" w:themeColor="accent2"/>
              <w:sz w:val="36"/>
              <w:szCs w:val="36"/>
            </w:rPr>
          </w:pPr>
          <w:r w:rsidRPr="00E86B47">
            <w:rPr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971B926" wp14:editId="1FB55F98">
                    <wp:simplePos x="0" y="0"/>
                    <wp:positionH relativeFrom="column">
                      <wp:posOffset>702945</wp:posOffset>
                    </wp:positionH>
                    <wp:positionV relativeFrom="paragraph">
                      <wp:posOffset>-29210</wp:posOffset>
                    </wp:positionV>
                    <wp:extent cx="342900" cy="330200"/>
                    <wp:effectExtent l="6350" t="0" r="6350" b="0"/>
                    <wp:wrapNone/>
                    <wp:docPr id="2047508805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6300000">
                              <a:off x="0" y="0"/>
                              <a:ext cx="342900" cy="3302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600BBE" w14:textId="77777777" w:rsidR="00E86B47" w:rsidRPr="001F7585" w:rsidRDefault="00E86B47" w:rsidP="00E86B47">
                                <w:pPr>
                                  <w:rPr>
                                    <w:rFonts w:ascii="Tempus Sans ITC" w:hAnsi="Tempus Sans ITC"/>
                                    <w:b/>
                                    <w:bCs/>
                                    <w:color w:val="ED7D31" w:themeColor="accent2"/>
                                    <w:sz w:val="36"/>
                                    <w:szCs w:val="36"/>
                                  </w:rPr>
                                </w:pPr>
                                <w:hyperlink w:anchor="_top" w:history="1">
                                  <w:r w:rsidRPr="001F7585">
                                    <w:rPr>
                                      <w:rStyle w:val="af1"/>
                                      <w:rFonts w:ascii="Tempus Sans ITC" w:hAnsi="Tempus Sans ITC" w:hint="eastAsia"/>
                                      <w:b/>
                                      <w:bCs/>
                                      <w:color w:val="ED7D31" w:themeColor="accent2"/>
                                      <w:sz w:val="36"/>
                                      <w:szCs w:val="36"/>
                                    </w:rPr>
                                    <w:t>Y</w:t>
                                  </w:r>
                                </w:hyperlink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71B926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" o:spid="_x0000_s1026" type="#_x0000_t202" style="position:absolute;left:0;text-align:left;margin-left:55.35pt;margin-top:-2.3pt;width:27pt;height:26pt;rotation:105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" filled="f" stroked="f" strokeweight=".5pt">
                    <v:textbox>
                      <w:txbxContent>
                        <w:p w14:paraId="38600BBE" w14:textId="77777777" w:rsidR="00E86B47" w:rsidRPr="001F7585" w:rsidRDefault="00E86B47" w:rsidP="00E86B47">
                          <w:pPr>
                            <w:rPr>
                              <w:rFonts w:ascii="Tempus Sans ITC" w:hAnsi="Tempus Sans ITC"/>
                              <w:b/>
                              <w:bCs/>
                              <w:color w:val="ED7D31" w:themeColor="accent2"/>
                              <w:sz w:val="36"/>
                              <w:szCs w:val="36"/>
                            </w:rPr>
                          </w:pPr>
                          <w:hyperlink w:anchor="_top" w:history="1">
                            <w:r w:rsidRPr="001F7585">
                              <w:rPr>
                                <w:rStyle w:val="af1"/>
                                <w:rFonts w:ascii="Tempus Sans ITC" w:hAnsi="Tempus Sans ITC" w:hint="eastAsia"/>
                                <w:b/>
                                <w:bCs/>
                                <w:color w:val="ED7D31" w:themeColor="accent2"/>
                                <w:sz w:val="36"/>
                                <w:szCs w:val="36"/>
                              </w:rPr>
                              <w:t>Y</w:t>
                            </w:r>
                          </w:hyperlink>
                        </w:p>
                      </w:txbxContent>
                    </v:textbox>
                  </v:shape>
                </w:pict>
              </mc:Fallback>
            </mc:AlternateContent>
          </w:r>
          <w:r w:rsidR="00E86B47" w:rsidRPr="001F7585">
            <w:rPr>
              <w:rFonts w:ascii="Tempus Sans ITC" w:hAnsi="Tempus Sans ITC" w:hint="eastAsia"/>
              <w:noProof/>
              <w:color w:val="ED7D31" w:themeColor="accent2"/>
              <w:sz w:val="36"/>
              <w:szCs w:val="36"/>
            </w:rPr>
            <w:t xml:space="preserve">  C</w:t>
          </w:r>
        </w:p>
      </w:tc>
    </w:tr>
    <w:tr w:rsidR="00990125" w:rsidRPr="001F7585" w14:paraId="5D3EB548" w14:textId="77777777" w:rsidTr="00C92D09">
      <w:trPr>
        <w:trHeight w:val="170"/>
      </w:trPr>
      <w:tc>
        <w:tcPr>
          <w:tcW w:w="6232" w:type="dxa"/>
          <w:vAlign w:val="bottom"/>
        </w:tcPr>
        <w:p w14:paraId="7D8A7D13" w14:textId="77777777" w:rsidR="00990125" w:rsidRPr="00990125" w:rsidRDefault="00990125" w:rsidP="00E86B47">
          <w:pPr>
            <w:jc w:val="right"/>
            <w:rPr>
              <w:sz w:val="20"/>
              <w:szCs w:val="16"/>
            </w:rPr>
          </w:pPr>
        </w:p>
      </w:tc>
      <w:tc>
        <w:tcPr>
          <w:tcW w:w="1694" w:type="dxa"/>
          <w:shd w:val="clear" w:color="auto" w:fill="F2F2F2" w:themeFill="background1" w:themeFillShade="F2"/>
          <w:vAlign w:val="center"/>
        </w:tcPr>
        <w:p w14:paraId="44ED4361" w14:textId="7CEF39F1" w:rsidR="00990125" w:rsidRPr="008146FB" w:rsidRDefault="0021154E" w:rsidP="00C92D09">
          <w:pPr>
            <w:jc w:val="center"/>
            <w:rPr>
              <w:rFonts w:ascii="Tempus Sans ITC" w:hAnsi="Tempus Sans ITC"/>
              <w:noProof/>
              <w:color w:val="FFFFFF" w:themeColor="background1"/>
              <w:sz w:val="16"/>
              <w:szCs w:val="16"/>
            </w:rPr>
          </w:pP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2026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年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3</w:t>
          </w:r>
          <w:r w:rsidRPr="008146FB">
            <w:rPr>
              <w:rFonts w:hint="eastAsia"/>
              <w:color w:val="D9D9D9" w:themeColor="background1" w:themeShade="D9"/>
              <w:sz w:val="15"/>
              <w:szCs w:val="15"/>
            </w:rPr>
            <w:t>月最后编辑</w:t>
          </w:r>
        </w:p>
      </w:tc>
    </w:tr>
  </w:tbl>
  <w:p w14:paraId="0F1A41BC" w14:textId="151518ED" w:rsidR="0021342F" w:rsidRPr="00E86B47" w:rsidRDefault="0021342F" w:rsidP="00E86B4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ECC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A47B7A"/>
    <w:multiLevelType w:val="multilevel"/>
    <w:tmpl w:val="8B16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A718A"/>
    <w:multiLevelType w:val="hybridMultilevel"/>
    <w:tmpl w:val="F5488D1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EA1653C"/>
    <w:multiLevelType w:val="hybridMultilevel"/>
    <w:tmpl w:val="043820B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F26888"/>
    <w:multiLevelType w:val="hybridMultilevel"/>
    <w:tmpl w:val="07EE9F30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FE75A2"/>
    <w:multiLevelType w:val="hybridMultilevel"/>
    <w:tmpl w:val="174078C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9C85550"/>
    <w:multiLevelType w:val="hybridMultilevel"/>
    <w:tmpl w:val="9B883C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A795A61"/>
    <w:multiLevelType w:val="multilevel"/>
    <w:tmpl w:val="FC2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62776"/>
    <w:multiLevelType w:val="multilevel"/>
    <w:tmpl w:val="1E4A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B2279"/>
    <w:multiLevelType w:val="multilevel"/>
    <w:tmpl w:val="78B4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F78A2"/>
    <w:multiLevelType w:val="multilevel"/>
    <w:tmpl w:val="6EA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B72F2"/>
    <w:multiLevelType w:val="multilevel"/>
    <w:tmpl w:val="044E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0212D4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C1A2143"/>
    <w:multiLevelType w:val="multilevel"/>
    <w:tmpl w:val="899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90BF0"/>
    <w:multiLevelType w:val="multilevel"/>
    <w:tmpl w:val="39C4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57613"/>
    <w:multiLevelType w:val="hybridMultilevel"/>
    <w:tmpl w:val="176E1D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385258C4"/>
    <w:multiLevelType w:val="hybridMultilevel"/>
    <w:tmpl w:val="4064AE4A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C11E05"/>
    <w:multiLevelType w:val="multilevel"/>
    <w:tmpl w:val="CBC4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B1EA4"/>
    <w:multiLevelType w:val="multilevel"/>
    <w:tmpl w:val="4BE2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127BBB"/>
    <w:multiLevelType w:val="hybridMultilevel"/>
    <w:tmpl w:val="531E1A10"/>
    <w:lvl w:ilvl="0" w:tplc="641C0A66">
      <w:start w:val="1"/>
      <w:numFmt w:val="bullet"/>
      <w:lvlText w:val="□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4C906852"/>
    <w:multiLevelType w:val="hybridMultilevel"/>
    <w:tmpl w:val="9B883CD0"/>
    <w:lvl w:ilvl="0" w:tplc="FFFFFFFF">
      <w:start w:val="1"/>
      <w:numFmt w:val="decimal"/>
      <w:lvlText w:val="%1."/>
      <w:lvlJc w:val="left"/>
      <w:pPr>
        <w:ind w:left="420" w:hanging="420"/>
      </w:p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F4F450E"/>
    <w:multiLevelType w:val="multilevel"/>
    <w:tmpl w:val="C68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65E3E"/>
    <w:multiLevelType w:val="hybridMultilevel"/>
    <w:tmpl w:val="4EC2E1E2"/>
    <w:lvl w:ilvl="0" w:tplc="267CB582">
      <w:start w:val="1"/>
      <w:numFmt w:val="decimalZero"/>
      <w:lvlText w:val="%1"/>
      <w:lvlJc w:val="left"/>
      <w:pPr>
        <w:ind w:left="0" w:firstLine="0"/>
      </w:pPr>
      <w:rPr>
        <w:rFonts w:hint="eastAsia"/>
        <w:color w:val="FFFFFF" w:themeColor="background1"/>
        <w:sz w:val="16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3" w15:restartNumberingAfterBreak="0">
    <w:nsid w:val="5D9736B7"/>
    <w:multiLevelType w:val="multilevel"/>
    <w:tmpl w:val="79B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375946"/>
    <w:multiLevelType w:val="hybridMultilevel"/>
    <w:tmpl w:val="4F781B0E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27C7545"/>
    <w:multiLevelType w:val="multilevel"/>
    <w:tmpl w:val="3E0C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13B16"/>
    <w:multiLevelType w:val="hybridMultilevel"/>
    <w:tmpl w:val="0B422756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6B5268A6"/>
    <w:multiLevelType w:val="multilevel"/>
    <w:tmpl w:val="F3B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300EF"/>
    <w:multiLevelType w:val="multilevel"/>
    <w:tmpl w:val="0BF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544CB"/>
    <w:multiLevelType w:val="multilevel"/>
    <w:tmpl w:val="D6F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844DE7"/>
    <w:multiLevelType w:val="hybridMultilevel"/>
    <w:tmpl w:val="AC3CED94"/>
    <w:lvl w:ilvl="0" w:tplc="719E3220">
      <w:start w:val="1"/>
      <w:numFmt w:val="bullet"/>
      <w:lvlText w:val="●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72805A66"/>
    <w:multiLevelType w:val="multilevel"/>
    <w:tmpl w:val="A688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B565DF"/>
    <w:multiLevelType w:val="hybridMultilevel"/>
    <w:tmpl w:val="2924BA66"/>
    <w:lvl w:ilvl="0" w:tplc="53CC4540">
      <w:start w:val="1"/>
      <w:numFmt w:val="bullet"/>
      <w:pStyle w:val="a"/>
      <w:lvlText w:val="□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74D30F81"/>
    <w:multiLevelType w:val="multilevel"/>
    <w:tmpl w:val="13D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32716"/>
    <w:multiLevelType w:val="hybridMultilevel"/>
    <w:tmpl w:val="2AFA1B94"/>
    <w:lvl w:ilvl="0" w:tplc="4F3C14C4">
      <w:numFmt w:val="bullet"/>
      <w:lvlText w:val="◇"/>
      <w:lvlJc w:val="left"/>
      <w:pPr>
        <w:ind w:left="780" w:hanging="360"/>
      </w:pPr>
      <w:rPr>
        <w:rFonts w:ascii="宋体" w:eastAsia="宋体" w:hAnsi="宋体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5" w15:restartNumberingAfterBreak="0">
    <w:nsid w:val="79BB60B2"/>
    <w:multiLevelType w:val="multilevel"/>
    <w:tmpl w:val="C150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9799A"/>
    <w:multiLevelType w:val="hybridMultilevel"/>
    <w:tmpl w:val="D2A6CE84"/>
    <w:lvl w:ilvl="0" w:tplc="D2CA50F0">
      <w:start w:val="1"/>
      <w:numFmt w:val="bullet"/>
      <w:lvlText w:val="○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E9617D1"/>
    <w:multiLevelType w:val="hybridMultilevel"/>
    <w:tmpl w:val="44CCA03E"/>
    <w:lvl w:ilvl="0" w:tplc="DC36AB68">
      <w:start w:val="1"/>
      <w:numFmt w:val="decimal"/>
      <w:lvlText w:val="%1."/>
      <w:lvlJc w:val="left"/>
      <w:pPr>
        <w:ind w:left="440" w:hanging="440"/>
      </w:pPr>
      <w:rPr>
        <w:b/>
        <w:bCs/>
        <w:sz w:val="36"/>
        <w:szCs w:val="36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97009355">
    <w:abstractNumId w:val="32"/>
  </w:num>
  <w:num w:numId="2" w16cid:durableId="1564179774">
    <w:abstractNumId w:val="5"/>
  </w:num>
  <w:num w:numId="3" w16cid:durableId="1162354609">
    <w:abstractNumId w:val="4"/>
  </w:num>
  <w:num w:numId="4" w16cid:durableId="129250336">
    <w:abstractNumId w:val="26"/>
  </w:num>
  <w:num w:numId="5" w16cid:durableId="285433101">
    <w:abstractNumId w:val="36"/>
  </w:num>
  <w:num w:numId="6" w16cid:durableId="252058321">
    <w:abstractNumId w:val="15"/>
  </w:num>
  <w:num w:numId="7" w16cid:durableId="1971395798">
    <w:abstractNumId w:val="37"/>
  </w:num>
  <w:num w:numId="8" w16cid:durableId="739714626">
    <w:abstractNumId w:val="24"/>
  </w:num>
  <w:num w:numId="9" w16cid:durableId="125777841">
    <w:abstractNumId w:val="6"/>
  </w:num>
  <w:num w:numId="10" w16cid:durableId="175585926">
    <w:abstractNumId w:val="12"/>
  </w:num>
  <w:num w:numId="11" w16cid:durableId="943999302">
    <w:abstractNumId w:val="0"/>
  </w:num>
  <w:num w:numId="12" w16cid:durableId="1456287765">
    <w:abstractNumId w:val="20"/>
  </w:num>
  <w:num w:numId="13" w16cid:durableId="1536695915">
    <w:abstractNumId w:val="34"/>
  </w:num>
  <w:num w:numId="14" w16cid:durableId="1094397021">
    <w:abstractNumId w:val="16"/>
  </w:num>
  <w:num w:numId="15" w16cid:durableId="826020145">
    <w:abstractNumId w:val="22"/>
  </w:num>
  <w:num w:numId="16" w16cid:durableId="1694189670">
    <w:abstractNumId w:val="22"/>
    <w:lvlOverride w:ilvl="0">
      <w:startOverride w:val="1"/>
    </w:lvlOverride>
  </w:num>
  <w:num w:numId="17" w16cid:durableId="1159030567">
    <w:abstractNumId w:val="3"/>
  </w:num>
  <w:num w:numId="18" w16cid:durableId="2082168136">
    <w:abstractNumId w:val="30"/>
  </w:num>
  <w:num w:numId="19" w16cid:durableId="2108114244">
    <w:abstractNumId w:val="2"/>
  </w:num>
  <w:num w:numId="20" w16cid:durableId="778834302">
    <w:abstractNumId w:val="19"/>
  </w:num>
  <w:num w:numId="21" w16cid:durableId="1205169983">
    <w:abstractNumId w:val="25"/>
  </w:num>
  <w:num w:numId="22" w16cid:durableId="1777479263">
    <w:abstractNumId w:val="1"/>
  </w:num>
  <w:num w:numId="23" w16cid:durableId="127012575">
    <w:abstractNumId w:val="10"/>
  </w:num>
  <w:num w:numId="24" w16cid:durableId="402457953">
    <w:abstractNumId w:val="13"/>
  </w:num>
  <w:num w:numId="25" w16cid:durableId="1719544318">
    <w:abstractNumId w:val="7"/>
  </w:num>
  <w:num w:numId="26" w16cid:durableId="1621959407">
    <w:abstractNumId w:val="17"/>
  </w:num>
  <w:num w:numId="27" w16cid:durableId="392654609">
    <w:abstractNumId w:val="31"/>
  </w:num>
  <w:num w:numId="28" w16cid:durableId="180900394">
    <w:abstractNumId w:val="9"/>
  </w:num>
  <w:num w:numId="29" w16cid:durableId="614293943">
    <w:abstractNumId w:val="21"/>
  </w:num>
  <w:num w:numId="30" w16cid:durableId="2069179508">
    <w:abstractNumId w:val="33"/>
  </w:num>
  <w:num w:numId="31" w16cid:durableId="942418148">
    <w:abstractNumId w:val="8"/>
  </w:num>
  <w:num w:numId="32" w16cid:durableId="583951545">
    <w:abstractNumId w:val="29"/>
  </w:num>
  <w:num w:numId="33" w16cid:durableId="1983729496">
    <w:abstractNumId w:val="23"/>
  </w:num>
  <w:num w:numId="34" w16cid:durableId="828986740">
    <w:abstractNumId w:val="11"/>
  </w:num>
  <w:num w:numId="35" w16cid:durableId="357659530">
    <w:abstractNumId w:val="35"/>
  </w:num>
  <w:num w:numId="36" w16cid:durableId="682705973">
    <w:abstractNumId w:val="18"/>
  </w:num>
  <w:num w:numId="37" w16cid:durableId="1850942890">
    <w:abstractNumId w:val="27"/>
  </w:num>
  <w:num w:numId="38" w16cid:durableId="1512531263">
    <w:abstractNumId w:val="14"/>
  </w:num>
  <w:num w:numId="39" w16cid:durableId="1802961468">
    <w:abstractNumId w:val="2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bordersDoNotSurroundHeader/>
  <w:bordersDoNotSurroundFooter/>
  <w:proofState w:spelling="clean"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#f2f3f2,white,#eaeaef,#fdfdfd,#fcfcfc,#f9f9f9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D0"/>
    <w:rsid w:val="00000107"/>
    <w:rsid w:val="00000464"/>
    <w:rsid w:val="00001856"/>
    <w:rsid w:val="00002A68"/>
    <w:rsid w:val="000040A9"/>
    <w:rsid w:val="00004B2E"/>
    <w:rsid w:val="00005BD6"/>
    <w:rsid w:val="00006CDD"/>
    <w:rsid w:val="00007623"/>
    <w:rsid w:val="00007827"/>
    <w:rsid w:val="00007843"/>
    <w:rsid w:val="00007E8E"/>
    <w:rsid w:val="00012BBE"/>
    <w:rsid w:val="000130D9"/>
    <w:rsid w:val="0001323F"/>
    <w:rsid w:val="0001465A"/>
    <w:rsid w:val="000147DA"/>
    <w:rsid w:val="00014BB4"/>
    <w:rsid w:val="00014E4D"/>
    <w:rsid w:val="000158C1"/>
    <w:rsid w:val="00015A1D"/>
    <w:rsid w:val="000160CB"/>
    <w:rsid w:val="0001622E"/>
    <w:rsid w:val="00016264"/>
    <w:rsid w:val="00016847"/>
    <w:rsid w:val="0001756D"/>
    <w:rsid w:val="00017A9D"/>
    <w:rsid w:val="00017EC1"/>
    <w:rsid w:val="0002140D"/>
    <w:rsid w:val="00021799"/>
    <w:rsid w:val="00021A6A"/>
    <w:rsid w:val="00021AE1"/>
    <w:rsid w:val="00022672"/>
    <w:rsid w:val="00022B54"/>
    <w:rsid w:val="00023218"/>
    <w:rsid w:val="000235E0"/>
    <w:rsid w:val="000235EA"/>
    <w:rsid w:val="0002583F"/>
    <w:rsid w:val="000271EA"/>
    <w:rsid w:val="0002752E"/>
    <w:rsid w:val="000276EE"/>
    <w:rsid w:val="00027E57"/>
    <w:rsid w:val="00030EC5"/>
    <w:rsid w:val="000319B5"/>
    <w:rsid w:val="00031D19"/>
    <w:rsid w:val="000324B8"/>
    <w:rsid w:val="0003294F"/>
    <w:rsid w:val="00033ABC"/>
    <w:rsid w:val="00034E25"/>
    <w:rsid w:val="00035A72"/>
    <w:rsid w:val="00035DC9"/>
    <w:rsid w:val="00036A96"/>
    <w:rsid w:val="00036BD0"/>
    <w:rsid w:val="00036C5A"/>
    <w:rsid w:val="0004070A"/>
    <w:rsid w:val="00041806"/>
    <w:rsid w:val="00044172"/>
    <w:rsid w:val="00045D23"/>
    <w:rsid w:val="0004676F"/>
    <w:rsid w:val="00047100"/>
    <w:rsid w:val="00047941"/>
    <w:rsid w:val="00047ABA"/>
    <w:rsid w:val="00047AF7"/>
    <w:rsid w:val="000500B9"/>
    <w:rsid w:val="00050947"/>
    <w:rsid w:val="00050DD3"/>
    <w:rsid w:val="000548ED"/>
    <w:rsid w:val="00054926"/>
    <w:rsid w:val="00054A07"/>
    <w:rsid w:val="00054A2C"/>
    <w:rsid w:val="00060A8F"/>
    <w:rsid w:val="00061186"/>
    <w:rsid w:val="000615DB"/>
    <w:rsid w:val="000621CA"/>
    <w:rsid w:val="00062A8D"/>
    <w:rsid w:val="00062BEF"/>
    <w:rsid w:val="000634AE"/>
    <w:rsid w:val="00063544"/>
    <w:rsid w:val="00063A5E"/>
    <w:rsid w:val="00064723"/>
    <w:rsid w:val="00065667"/>
    <w:rsid w:val="00065DE7"/>
    <w:rsid w:val="00066C5F"/>
    <w:rsid w:val="0006769A"/>
    <w:rsid w:val="00067B38"/>
    <w:rsid w:val="00070220"/>
    <w:rsid w:val="00070A90"/>
    <w:rsid w:val="00071B8E"/>
    <w:rsid w:val="00071DAE"/>
    <w:rsid w:val="0007289D"/>
    <w:rsid w:val="000743BC"/>
    <w:rsid w:val="000748C4"/>
    <w:rsid w:val="0007500C"/>
    <w:rsid w:val="000763C8"/>
    <w:rsid w:val="0007678A"/>
    <w:rsid w:val="000768F3"/>
    <w:rsid w:val="00077B81"/>
    <w:rsid w:val="00077FA1"/>
    <w:rsid w:val="000814A4"/>
    <w:rsid w:val="00081574"/>
    <w:rsid w:val="00085F11"/>
    <w:rsid w:val="00090A89"/>
    <w:rsid w:val="00091162"/>
    <w:rsid w:val="00091CEA"/>
    <w:rsid w:val="00092159"/>
    <w:rsid w:val="00092878"/>
    <w:rsid w:val="00092CC3"/>
    <w:rsid w:val="0009348C"/>
    <w:rsid w:val="000947C6"/>
    <w:rsid w:val="00094CFE"/>
    <w:rsid w:val="00094DF0"/>
    <w:rsid w:val="0009779F"/>
    <w:rsid w:val="000A0508"/>
    <w:rsid w:val="000A0916"/>
    <w:rsid w:val="000A0918"/>
    <w:rsid w:val="000A260D"/>
    <w:rsid w:val="000A3313"/>
    <w:rsid w:val="000A3587"/>
    <w:rsid w:val="000A3A46"/>
    <w:rsid w:val="000A50A8"/>
    <w:rsid w:val="000A5D1E"/>
    <w:rsid w:val="000A6608"/>
    <w:rsid w:val="000A6980"/>
    <w:rsid w:val="000A7BA0"/>
    <w:rsid w:val="000B2121"/>
    <w:rsid w:val="000B27F8"/>
    <w:rsid w:val="000B30B0"/>
    <w:rsid w:val="000B399F"/>
    <w:rsid w:val="000B3F5B"/>
    <w:rsid w:val="000B40D1"/>
    <w:rsid w:val="000B4489"/>
    <w:rsid w:val="000B5260"/>
    <w:rsid w:val="000B5E55"/>
    <w:rsid w:val="000B6845"/>
    <w:rsid w:val="000B6C30"/>
    <w:rsid w:val="000C156C"/>
    <w:rsid w:val="000C23D5"/>
    <w:rsid w:val="000C33A7"/>
    <w:rsid w:val="000C393E"/>
    <w:rsid w:val="000C3A13"/>
    <w:rsid w:val="000C4C8B"/>
    <w:rsid w:val="000C55FD"/>
    <w:rsid w:val="000C5CE9"/>
    <w:rsid w:val="000C5D2B"/>
    <w:rsid w:val="000C6E14"/>
    <w:rsid w:val="000C72C0"/>
    <w:rsid w:val="000D02B3"/>
    <w:rsid w:val="000D1267"/>
    <w:rsid w:val="000D40FE"/>
    <w:rsid w:val="000D5314"/>
    <w:rsid w:val="000D5368"/>
    <w:rsid w:val="000D5DD4"/>
    <w:rsid w:val="000D5E09"/>
    <w:rsid w:val="000E00AB"/>
    <w:rsid w:val="000E16A3"/>
    <w:rsid w:val="000E197A"/>
    <w:rsid w:val="000E2539"/>
    <w:rsid w:val="000E43A1"/>
    <w:rsid w:val="000E536B"/>
    <w:rsid w:val="000E5950"/>
    <w:rsid w:val="000E5F61"/>
    <w:rsid w:val="000E6DE1"/>
    <w:rsid w:val="000E6EE4"/>
    <w:rsid w:val="000E71E4"/>
    <w:rsid w:val="000F0B1E"/>
    <w:rsid w:val="000F2789"/>
    <w:rsid w:val="000F3582"/>
    <w:rsid w:val="000F37B0"/>
    <w:rsid w:val="000F3D18"/>
    <w:rsid w:val="000F459A"/>
    <w:rsid w:val="000F51C8"/>
    <w:rsid w:val="000F6109"/>
    <w:rsid w:val="000F6795"/>
    <w:rsid w:val="000F6A18"/>
    <w:rsid w:val="000F7920"/>
    <w:rsid w:val="00101774"/>
    <w:rsid w:val="00101C24"/>
    <w:rsid w:val="0010226F"/>
    <w:rsid w:val="00102576"/>
    <w:rsid w:val="0010393B"/>
    <w:rsid w:val="00103AFE"/>
    <w:rsid w:val="00103D4D"/>
    <w:rsid w:val="00104072"/>
    <w:rsid w:val="00104192"/>
    <w:rsid w:val="001044E0"/>
    <w:rsid w:val="00104E13"/>
    <w:rsid w:val="00105B67"/>
    <w:rsid w:val="001075DB"/>
    <w:rsid w:val="00111F29"/>
    <w:rsid w:val="00112261"/>
    <w:rsid w:val="001126AB"/>
    <w:rsid w:val="00114AAA"/>
    <w:rsid w:val="00114D60"/>
    <w:rsid w:val="001155D4"/>
    <w:rsid w:val="001158C6"/>
    <w:rsid w:val="001162C6"/>
    <w:rsid w:val="00116385"/>
    <w:rsid w:val="00117663"/>
    <w:rsid w:val="001206C6"/>
    <w:rsid w:val="00121BAC"/>
    <w:rsid w:val="00122D25"/>
    <w:rsid w:val="00122D41"/>
    <w:rsid w:val="00123589"/>
    <w:rsid w:val="00124F89"/>
    <w:rsid w:val="00125467"/>
    <w:rsid w:val="00125C63"/>
    <w:rsid w:val="001269F1"/>
    <w:rsid w:val="00126F2A"/>
    <w:rsid w:val="0012753E"/>
    <w:rsid w:val="00130079"/>
    <w:rsid w:val="0013014E"/>
    <w:rsid w:val="0013017F"/>
    <w:rsid w:val="00130784"/>
    <w:rsid w:val="00130A16"/>
    <w:rsid w:val="00134196"/>
    <w:rsid w:val="00134ADB"/>
    <w:rsid w:val="00136514"/>
    <w:rsid w:val="00136A83"/>
    <w:rsid w:val="00140C5D"/>
    <w:rsid w:val="00140E14"/>
    <w:rsid w:val="00141964"/>
    <w:rsid w:val="00141A32"/>
    <w:rsid w:val="00141C3E"/>
    <w:rsid w:val="00142349"/>
    <w:rsid w:val="00142CA7"/>
    <w:rsid w:val="0014333C"/>
    <w:rsid w:val="00144A81"/>
    <w:rsid w:val="00144A97"/>
    <w:rsid w:val="0014614E"/>
    <w:rsid w:val="0014687A"/>
    <w:rsid w:val="00147560"/>
    <w:rsid w:val="001478FB"/>
    <w:rsid w:val="00147BBA"/>
    <w:rsid w:val="00147D04"/>
    <w:rsid w:val="001504FD"/>
    <w:rsid w:val="00150E92"/>
    <w:rsid w:val="00151726"/>
    <w:rsid w:val="0015225A"/>
    <w:rsid w:val="001532F9"/>
    <w:rsid w:val="00153366"/>
    <w:rsid w:val="00153791"/>
    <w:rsid w:val="00153815"/>
    <w:rsid w:val="00154E9D"/>
    <w:rsid w:val="001550A6"/>
    <w:rsid w:val="001550BF"/>
    <w:rsid w:val="001558CB"/>
    <w:rsid w:val="00155E6F"/>
    <w:rsid w:val="00157046"/>
    <w:rsid w:val="00157048"/>
    <w:rsid w:val="001572A6"/>
    <w:rsid w:val="00157633"/>
    <w:rsid w:val="001604D6"/>
    <w:rsid w:val="00160D75"/>
    <w:rsid w:val="00160FB9"/>
    <w:rsid w:val="00161454"/>
    <w:rsid w:val="001616D6"/>
    <w:rsid w:val="00161ABF"/>
    <w:rsid w:val="0016297A"/>
    <w:rsid w:val="001638BA"/>
    <w:rsid w:val="00163B0D"/>
    <w:rsid w:val="00163B96"/>
    <w:rsid w:val="001649F7"/>
    <w:rsid w:val="001663F0"/>
    <w:rsid w:val="00166C2B"/>
    <w:rsid w:val="001675BE"/>
    <w:rsid w:val="00167A09"/>
    <w:rsid w:val="00167F05"/>
    <w:rsid w:val="00170EF9"/>
    <w:rsid w:val="00170F71"/>
    <w:rsid w:val="00171252"/>
    <w:rsid w:val="00171399"/>
    <w:rsid w:val="00171C77"/>
    <w:rsid w:val="00173AB7"/>
    <w:rsid w:val="00173CA1"/>
    <w:rsid w:val="00173CE3"/>
    <w:rsid w:val="001744FC"/>
    <w:rsid w:val="0017460A"/>
    <w:rsid w:val="00175143"/>
    <w:rsid w:val="0018066B"/>
    <w:rsid w:val="00180C9C"/>
    <w:rsid w:val="00181015"/>
    <w:rsid w:val="001811F9"/>
    <w:rsid w:val="001820B3"/>
    <w:rsid w:val="00183168"/>
    <w:rsid w:val="001834B2"/>
    <w:rsid w:val="001834EA"/>
    <w:rsid w:val="0018352A"/>
    <w:rsid w:val="00183EB3"/>
    <w:rsid w:val="00186725"/>
    <w:rsid w:val="00187410"/>
    <w:rsid w:val="00190EA8"/>
    <w:rsid w:val="00191C95"/>
    <w:rsid w:val="00192246"/>
    <w:rsid w:val="001938D5"/>
    <w:rsid w:val="00193B62"/>
    <w:rsid w:val="00194BF0"/>
    <w:rsid w:val="00196459"/>
    <w:rsid w:val="001A0FC7"/>
    <w:rsid w:val="001A1AB1"/>
    <w:rsid w:val="001A1E9F"/>
    <w:rsid w:val="001A3D49"/>
    <w:rsid w:val="001A4D54"/>
    <w:rsid w:val="001A4E3E"/>
    <w:rsid w:val="001A5265"/>
    <w:rsid w:val="001A57EF"/>
    <w:rsid w:val="001A68D0"/>
    <w:rsid w:val="001A739F"/>
    <w:rsid w:val="001B1FDD"/>
    <w:rsid w:val="001B3147"/>
    <w:rsid w:val="001B314D"/>
    <w:rsid w:val="001B3414"/>
    <w:rsid w:val="001B394A"/>
    <w:rsid w:val="001B39D0"/>
    <w:rsid w:val="001B4DF9"/>
    <w:rsid w:val="001B4EBB"/>
    <w:rsid w:val="001B5A8F"/>
    <w:rsid w:val="001B620B"/>
    <w:rsid w:val="001C05AC"/>
    <w:rsid w:val="001C120A"/>
    <w:rsid w:val="001C1BC8"/>
    <w:rsid w:val="001C275F"/>
    <w:rsid w:val="001C3D77"/>
    <w:rsid w:val="001C4810"/>
    <w:rsid w:val="001C5C36"/>
    <w:rsid w:val="001C6302"/>
    <w:rsid w:val="001C6839"/>
    <w:rsid w:val="001C745E"/>
    <w:rsid w:val="001C7FD6"/>
    <w:rsid w:val="001D098A"/>
    <w:rsid w:val="001D115B"/>
    <w:rsid w:val="001D23A2"/>
    <w:rsid w:val="001D2FF8"/>
    <w:rsid w:val="001D3754"/>
    <w:rsid w:val="001D42F2"/>
    <w:rsid w:val="001D4937"/>
    <w:rsid w:val="001D49B6"/>
    <w:rsid w:val="001D5B7C"/>
    <w:rsid w:val="001D66E0"/>
    <w:rsid w:val="001D706D"/>
    <w:rsid w:val="001D7FFB"/>
    <w:rsid w:val="001E01E5"/>
    <w:rsid w:val="001E0780"/>
    <w:rsid w:val="001E1A35"/>
    <w:rsid w:val="001E26D1"/>
    <w:rsid w:val="001E2818"/>
    <w:rsid w:val="001E2D7F"/>
    <w:rsid w:val="001E3612"/>
    <w:rsid w:val="001E3A45"/>
    <w:rsid w:val="001E3DE6"/>
    <w:rsid w:val="001E3FB4"/>
    <w:rsid w:val="001E4D81"/>
    <w:rsid w:val="001E5961"/>
    <w:rsid w:val="001E74BA"/>
    <w:rsid w:val="001F0C00"/>
    <w:rsid w:val="001F1BE2"/>
    <w:rsid w:val="001F1EE8"/>
    <w:rsid w:val="001F1EFE"/>
    <w:rsid w:val="001F2357"/>
    <w:rsid w:val="001F4145"/>
    <w:rsid w:val="001F4BC2"/>
    <w:rsid w:val="001F4D8D"/>
    <w:rsid w:val="001F5128"/>
    <w:rsid w:val="001F55AB"/>
    <w:rsid w:val="001F7585"/>
    <w:rsid w:val="001F7A63"/>
    <w:rsid w:val="001F7F23"/>
    <w:rsid w:val="002019DA"/>
    <w:rsid w:val="00201B8D"/>
    <w:rsid w:val="00202ADE"/>
    <w:rsid w:val="00202D71"/>
    <w:rsid w:val="00203076"/>
    <w:rsid w:val="00204DA4"/>
    <w:rsid w:val="002058B6"/>
    <w:rsid w:val="00206B23"/>
    <w:rsid w:val="00207719"/>
    <w:rsid w:val="00207EF9"/>
    <w:rsid w:val="00211311"/>
    <w:rsid w:val="0021154E"/>
    <w:rsid w:val="002130B7"/>
    <w:rsid w:val="0021310D"/>
    <w:rsid w:val="0021342F"/>
    <w:rsid w:val="00214E70"/>
    <w:rsid w:val="002170D4"/>
    <w:rsid w:val="00217398"/>
    <w:rsid w:val="002201BF"/>
    <w:rsid w:val="002208D9"/>
    <w:rsid w:val="00221031"/>
    <w:rsid w:val="0022108D"/>
    <w:rsid w:val="002220C1"/>
    <w:rsid w:val="0022230F"/>
    <w:rsid w:val="002225D2"/>
    <w:rsid w:val="00222B04"/>
    <w:rsid w:val="002234D7"/>
    <w:rsid w:val="002244D2"/>
    <w:rsid w:val="00224568"/>
    <w:rsid w:val="0022512D"/>
    <w:rsid w:val="00225365"/>
    <w:rsid w:val="00225738"/>
    <w:rsid w:val="00230AD1"/>
    <w:rsid w:val="00231313"/>
    <w:rsid w:val="0023147C"/>
    <w:rsid w:val="0023169C"/>
    <w:rsid w:val="00232834"/>
    <w:rsid w:val="002328EC"/>
    <w:rsid w:val="00233474"/>
    <w:rsid w:val="00233CEE"/>
    <w:rsid w:val="0023684B"/>
    <w:rsid w:val="00236EB7"/>
    <w:rsid w:val="00241995"/>
    <w:rsid w:val="00241B83"/>
    <w:rsid w:val="00241BD0"/>
    <w:rsid w:val="0024208C"/>
    <w:rsid w:val="0024283A"/>
    <w:rsid w:val="00242E6E"/>
    <w:rsid w:val="00243C6C"/>
    <w:rsid w:val="00243D07"/>
    <w:rsid w:val="00244510"/>
    <w:rsid w:val="00244883"/>
    <w:rsid w:val="00245977"/>
    <w:rsid w:val="00245A1A"/>
    <w:rsid w:val="002460EC"/>
    <w:rsid w:val="00246EF6"/>
    <w:rsid w:val="002474D7"/>
    <w:rsid w:val="00251C13"/>
    <w:rsid w:val="00252616"/>
    <w:rsid w:val="0025302D"/>
    <w:rsid w:val="00253985"/>
    <w:rsid w:val="00256E67"/>
    <w:rsid w:val="00257278"/>
    <w:rsid w:val="00257639"/>
    <w:rsid w:val="0026071F"/>
    <w:rsid w:val="00260AC8"/>
    <w:rsid w:val="0026154D"/>
    <w:rsid w:val="00261827"/>
    <w:rsid w:val="00261FF2"/>
    <w:rsid w:val="00262745"/>
    <w:rsid w:val="00262B05"/>
    <w:rsid w:val="00262D0C"/>
    <w:rsid w:val="00263259"/>
    <w:rsid w:val="0026383D"/>
    <w:rsid w:val="002642C9"/>
    <w:rsid w:val="00265116"/>
    <w:rsid w:val="00265EFD"/>
    <w:rsid w:val="00265F62"/>
    <w:rsid w:val="00267EA5"/>
    <w:rsid w:val="0027010C"/>
    <w:rsid w:val="00270EF8"/>
    <w:rsid w:val="002713C4"/>
    <w:rsid w:val="002733EE"/>
    <w:rsid w:val="002734D8"/>
    <w:rsid w:val="00273940"/>
    <w:rsid w:val="00273AF0"/>
    <w:rsid w:val="0027402A"/>
    <w:rsid w:val="002748EF"/>
    <w:rsid w:val="00274B53"/>
    <w:rsid w:val="00275815"/>
    <w:rsid w:val="0027700F"/>
    <w:rsid w:val="0027716E"/>
    <w:rsid w:val="0028143B"/>
    <w:rsid w:val="002816F5"/>
    <w:rsid w:val="002818CD"/>
    <w:rsid w:val="00281915"/>
    <w:rsid w:val="002825F6"/>
    <w:rsid w:val="00284208"/>
    <w:rsid w:val="002852A1"/>
    <w:rsid w:val="00285C75"/>
    <w:rsid w:val="00286014"/>
    <w:rsid w:val="0028640A"/>
    <w:rsid w:val="00287F4F"/>
    <w:rsid w:val="0029123A"/>
    <w:rsid w:val="002917AD"/>
    <w:rsid w:val="00291972"/>
    <w:rsid w:val="0029282F"/>
    <w:rsid w:val="00293203"/>
    <w:rsid w:val="00297F8A"/>
    <w:rsid w:val="002A0640"/>
    <w:rsid w:val="002A098A"/>
    <w:rsid w:val="002A14F8"/>
    <w:rsid w:val="002A168C"/>
    <w:rsid w:val="002A20E6"/>
    <w:rsid w:val="002A4226"/>
    <w:rsid w:val="002A425A"/>
    <w:rsid w:val="002A6011"/>
    <w:rsid w:val="002A67BA"/>
    <w:rsid w:val="002A6FCA"/>
    <w:rsid w:val="002A77D5"/>
    <w:rsid w:val="002B16FC"/>
    <w:rsid w:val="002B30CF"/>
    <w:rsid w:val="002B3162"/>
    <w:rsid w:val="002B3341"/>
    <w:rsid w:val="002B5629"/>
    <w:rsid w:val="002B5FCC"/>
    <w:rsid w:val="002B6002"/>
    <w:rsid w:val="002B6460"/>
    <w:rsid w:val="002B7620"/>
    <w:rsid w:val="002C0CC6"/>
    <w:rsid w:val="002C1C9D"/>
    <w:rsid w:val="002C2064"/>
    <w:rsid w:val="002C20D2"/>
    <w:rsid w:val="002C322B"/>
    <w:rsid w:val="002C35C1"/>
    <w:rsid w:val="002C41E8"/>
    <w:rsid w:val="002C457F"/>
    <w:rsid w:val="002C4C98"/>
    <w:rsid w:val="002C58F7"/>
    <w:rsid w:val="002C5A07"/>
    <w:rsid w:val="002C60D3"/>
    <w:rsid w:val="002C66A2"/>
    <w:rsid w:val="002C69E5"/>
    <w:rsid w:val="002C745A"/>
    <w:rsid w:val="002C7EDA"/>
    <w:rsid w:val="002C7F3F"/>
    <w:rsid w:val="002D09AB"/>
    <w:rsid w:val="002D128B"/>
    <w:rsid w:val="002D1EDC"/>
    <w:rsid w:val="002D2847"/>
    <w:rsid w:val="002D3A14"/>
    <w:rsid w:val="002D4916"/>
    <w:rsid w:val="002D5321"/>
    <w:rsid w:val="002D5F48"/>
    <w:rsid w:val="002D5FF2"/>
    <w:rsid w:val="002D6EE0"/>
    <w:rsid w:val="002D715B"/>
    <w:rsid w:val="002D7F3E"/>
    <w:rsid w:val="002E011D"/>
    <w:rsid w:val="002E1B5D"/>
    <w:rsid w:val="002E2E64"/>
    <w:rsid w:val="002E3191"/>
    <w:rsid w:val="002E3E24"/>
    <w:rsid w:val="002E41B5"/>
    <w:rsid w:val="002E6610"/>
    <w:rsid w:val="002E6744"/>
    <w:rsid w:val="002E6899"/>
    <w:rsid w:val="002E77CB"/>
    <w:rsid w:val="002F0A7A"/>
    <w:rsid w:val="002F13A1"/>
    <w:rsid w:val="002F3C97"/>
    <w:rsid w:val="002F4FE6"/>
    <w:rsid w:val="002F5F29"/>
    <w:rsid w:val="002F71D2"/>
    <w:rsid w:val="002F7532"/>
    <w:rsid w:val="00301441"/>
    <w:rsid w:val="00302881"/>
    <w:rsid w:val="00302C5B"/>
    <w:rsid w:val="00303B87"/>
    <w:rsid w:val="00303E31"/>
    <w:rsid w:val="0030492B"/>
    <w:rsid w:val="003058B3"/>
    <w:rsid w:val="003069FB"/>
    <w:rsid w:val="00307A85"/>
    <w:rsid w:val="0031090F"/>
    <w:rsid w:val="00311028"/>
    <w:rsid w:val="00312FD1"/>
    <w:rsid w:val="003130D1"/>
    <w:rsid w:val="003133F4"/>
    <w:rsid w:val="003140F8"/>
    <w:rsid w:val="0031441B"/>
    <w:rsid w:val="00314538"/>
    <w:rsid w:val="0031480E"/>
    <w:rsid w:val="00315B54"/>
    <w:rsid w:val="0031662D"/>
    <w:rsid w:val="00316AD6"/>
    <w:rsid w:val="00317513"/>
    <w:rsid w:val="00317795"/>
    <w:rsid w:val="00317F92"/>
    <w:rsid w:val="00320F37"/>
    <w:rsid w:val="00321853"/>
    <w:rsid w:val="00321CA6"/>
    <w:rsid w:val="003220CF"/>
    <w:rsid w:val="00322191"/>
    <w:rsid w:val="00322389"/>
    <w:rsid w:val="00322E27"/>
    <w:rsid w:val="0032363C"/>
    <w:rsid w:val="003241D0"/>
    <w:rsid w:val="003251EE"/>
    <w:rsid w:val="003263E6"/>
    <w:rsid w:val="00326921"/>
    <w:rsid w:val="003270B8"/>
    <w:rsid w:val="00327AA9"/>
    <w:rsid w:val="00327B09"/>
    <w:rsid w:val="00327DDC"/>
    <w:rsid w:val="003305E5"/>
    <w:rsid w:val="00330CAB"/>
    <w:rsid w:val="00330CBF"/>
    <w:rsid w:val="0033110B"/>
    <w:rsid w:val="00331355"/>
    <w:rsid w:val="00331BD2"/>
    <w:rsid w:val="0033292E"/>
    <w:rsid w:val="00332936"/>
    <w:rsid w:val="00332C4E"/>
    <w:rsid w:val="00332C67"/>
    <w:rsid w:val="003331FC"/>
    <w:rsid w:val="00333AB1"/>
    <w:rsid w:val="003345DE"/>
    <w:rsid w:val="00334A03"/>
    <w:rsid w:val="00337CFC"/>
    <w:rsid w:val="00337FE9"/>
    <w:rsid w:val="0034028C"/>
    <w:rsid w:val="0034157D"/>
    <w:rsid w:val="00342331"/>
    <w:rsid w:val="00342C2F"/>
    <w:rsid w:val="0034363E"/>
    <w:rsid w:val="0034424A"/>
    <w:rsid w:val="0034587C"/>
    <w:rsid w:val="0034613C"/>
    <w:rsid w:val="00347110"/>
    <w:rsid w:val="00347CE5"/>
    <w:rsid w:val="00347D18"/>
    <w:rsid w:val="00350D40"/>
    <w:rsid w:val="003514E2"/>
    <w:rsid w:val="00351A28"/>
    <w:rsid w:val="00352112"/>
    <w:rsid w:val="003523DC"/>
    <w:rsid w:val="00353181"/>
    <w:rsid w:val="0035375D"/>
    <w:rsid w:val="00353A83"/>
    <w:rsid w:val="003543A9"/>
    <w:rsid w:val="0035475C"/>
    <w:rsid w:val="00354A8F"/>
    <w:rsid w:val="00355955"/>
    <w:rsid w:val="00357E27"/>
    <w:rsid w:val="003610A3"/>
    <w:rsid w:val="00361CBB"/>
    <w:rsid w:val="00362184"/>
    <w:rsid w:val="003622C9"/>
    <w:rsid w:val="003634BB"/>
    <w:rsid w:val="0036443C"/>
    <w:rsid w:val="003644FC"/>
    <w:rsid w:val="00366156"/>
    <w:rsid w:val="00366F48"/>
    <w:rsid w:val="0036743C"/>
    <w:rsid w:val="003702AC"/>
    <w:rsid w:val="0037196B"/>
    <w:rsid w:val="00372507"/>
    <w:rsid w:val="00372E24"/>
    <w:rsid w:val="0037353F"/>
    <w:rsid w:val="00373CEA"/>
    <w:rsid w:val="00375632"/>
    <w:rsid w:val="00375E29"/>
    <w:rsid w:val="003761E2"/>
    <w:rsid w:val="0037707B"/>
    <w:rsid w:val="003771D2"/>
    <w:rsid w:val="003807AC"/>
    <w:rsid w:val="00380B0B"/>
    <w:rsid w:val="00380EDC"/>
    <w:rsid w:val="0038217F"/>
    <w:rsid w:val="00382275"/>
    <w:rsid w:val="003824D1"/>
    <w:rsid w:val="00383106"/>
    <w:rsid w:val="0038313F"/>
    <w:rsid w:val="00383492"/>
    <w:rsid w:val="0038383A"/>
    <w:rsid w:val="00383F76"/>
    <w:rsid w:val="003841EC"/>
    <w:rsid w:val="0038482A"/>
    <w:rsid w:val="00385771"/>
    <w:rsid w:val="0038628C"/>
    <w:rsid w:val="0038652D"/>
    <w:rsid w:val="00386FC4"/>
    <w:rsid w:val="003870B8"/>
    <w:rsid w:val="00392454"/>
    <w:rsid w:val="00392490"/>
    <w:rsid w:val="003928F4"/>
    <w:rsid w:val="00392C4F"/>
    <w:rsid w:val="00392EFD"/>
    <w:rsid w:val="00393AE3"/>
    <w:rsid w:val="00394089"/>
    <w:rsid w:val="003940A9"/>
    <w:rsid w:val="00395AE9"/>
    <w:rsid w:val="0039682A"/>
    <w:rsid w:val="00397940"/>
    <w:rsid w:val="003979C3"/>
    <w:rsid w:val="00397D25"/>
    <w:rsid w:val="003A0B63"/>
    <w:rsid w:val="003A0C28"/>
    <w:rsid w:val="003A1259"/>
    <w:rsid w:val="003A2230"/>
    <w:rsid w:val="003A28BE"/>
    <w:rsid w:val="003A3303"/>
    <w:rsid w:val="003A413A"/>
    <w:rsid w:val="003A4DA3"/>
    <w:rsid w:val="003A4E86"/>
    <w:rsid w:val="003A4EFF"/>
    <w:rsid w:val="003A502F"/>
    <w:rsid w:val="003A5BBB"/>
    <w:rsid w:val="003A5BFA"/>
    <w:rsid w:val="003A6521"/>
    <w:rsid w:val="003A7968"/>
    <w:rsid w:val="003B0005"/>
    <w:rsid w:val="003B0411"/>
    <w:rsid w:val="003B06BC"/>
    <w:rsid w:val="003B18A4"/>
    <w:rsid w:val="003B1B03"/>
    <w:rsid w:val="003B1D51"/>
    <w:rsid w:val="003B2109"/>
    <w:rsid w:val="003B24E4"/>
    <w:rsid w:val="003B32B8"/>
    <w:rsid w:val="003B35E9"/>
    <w:rsid w:val="003B3FBF"/>
    <w:rsid w:val="003B4077"/>
    <w:rsid w:val="003B4EB6"/>
    <w:rsid w:val="003B4F95"/>
    <w:rsid w:val="003B5F8B"/>
    <w:rsid w:val="003B664A"/>
    <w:rsid w:val="003B69D3"/>
    <w:rsid w:val="003B73BA"/>
    <w:rsid w:val="003C179A"/>
    <w:rsid w:val="003C19A0"/>
    <w:rsid w:val="003C1E7A"/>
    <w:rsid w:val="003C207F"/>
    <w:rsid w:val="003C27EC"/>
    <w:rsid w:val="003C284F"/>
    <w:rsid w:val="003C2A89"/>
    <w:rsid w:val="003C2B91"/>
    <w:rsid w:val="003C2DBD"/>
    <w:rsid w:val="003C4151"/>
    <w:rsid w:val="003C469C"/>
    <w:rsid w:val="003C4741"/>
    <w:rsid w:val="003C5230"/>
    <w:rsid w:val="003C531F"/>
    <w:rsid w:val="003C59C0"/>
    <w:rsid w:val="003C59FA"/>
    <w:rsid w:val="003C6041"/>
    <w:rsid w:val="003C60E2"/>
    <w:rsid w:val="003C6D7C"/>
    <w:rsid w:val="003C74D8"/>
    <w:rsid w:val="003C7B4B"/>
    <w:rsid w:val="003D3724"/>
    <w:rsid w:val="003D3D96"/>
    <w:rsid w:val="003D428C"/>
    <w:rsid w:val="003D42E3"/>
    <w:rsid w:val="003D4E72"/>
    <w:rsid w:val="003D5A83"/>
    <w:rsid w:val="003E118C"/>
    <w:rsid w:val="003E17D2"/>
    <w:rsid w:val="003E1EC9"/>
    <w:rsid w:val="003E2208"/>
    <w:rsid w:val="003E22AC"/>
    <w:rsid w:val="003E2C9B"/>
    <w:rsid w:val="003E308A"/>
    <w:rsid w:val="003E30E3"/>
    <w:rsid w:val="003E31F8"/>
    <w:rsid w:val="003E4477"/>
    <w:rsid w:val="003E4FE7"/>
    <w:rsid w:val="003E583A"/>
    <w:rsid w:val="003E6903"/>
    <w:rsid w:val="003E6970"/>
    <w:rsid w:val="003F1C2D"/>
    <w:rsid w:val="003F1FB5"/>
    <w:rsid w:val="003F2F19"/>
    <w:rsid w:val="003F3C34"/>
    <w:rsid w:val="003F3F59"/>
    <w:rsid w:val="003F4641"/>
    <w:rsid w:val="003F4DC8"/>
    <w:rsid w:val="003F56F9"/>
    <w:rsid w:val="003F649D"/>
    <w:rsid w:val="003F7036"/>
    <w:rsid w:val="003F7286"/>
    <w:rsid w:val="00400407"/>
    <w:rsid w:val="0040116A"/>
    <w:rsid w:val="0040251D"/>
    <w:rsid w:val="004063F4"/>
    <w:rsid w:val="00406F79"/>
    <w:rsid w:val="0040797D"/>
    <w:rsid w:val="00410D01"/>
    <w:rsid w:val="00410E5C"/>
    <w:rsid w:val="00413388"/>
    <w:rsid w:val="00413AA7"/>
    <w:rsid w:val="00413E63"/>
    <w:rsid w:val="004145E1"/>
    <w:rsid w:val="004164E9"/>
    <w:rsid w:val="00416656"/>
    <w:rsid w:val="0041683F"/>
    <w:rsid w:val="00417575"/>
    <w:rsid w:val="00417BD0"/>
    <w:rsid w:val="00417BEB"/>
    <w:rsid w:val="00420B12"/>
    <w:rsid w:val="00420B4F"/>
    <w:rsid w:val="004213FE"/>
    <w:rsid w:val="00421977"/>
    <w:rsid w:val="00421EED"/>
    <w:rsid w:val="00422BF9"/>
    <w:rsid w:val="00424E72"/>
    <w:rsid w:val="00425DFF"/>
    <w:rsid w:val="00425F2C"/>
    <w:rsid w:val="004264A5"/>
    <w:rsid w:val="00426A40"/>
    <w:rsid w:val="00426B9C"/>
    <w:rsid w:val="00426EE7"/>
    <w:rsid w:val="00427601"/>
    <w:rsid w:val="00427F61"/>
    <w:rsid w:val="00430844"/>
    <w:rsid w:val="00430924"/>
    <w:rsid w:val="00430EBE"/>
    <w:rsid w:val="0043150A"/>
    <w:rsid w:val="00431A9D"/>
    <w:rsid w:val="00431D08"/>
    <w:rsid w:val="0043321A"/>
    <w:rsid w:val="00433DF5"/>
    <w:rsid w:val="00434531"/>
    <w:rsid w:val="00434CDA"/>
    <w:rsid w:val="00434E15"/>
    <w:rsid w:val="00435B74"/>
    <w:rsid w:val="00440A61"/>
    <w:rsid w:val="00440AA1"/>
    <w:rsid w:val="00440B5B"/>
    <w:rsid w:val="00440ED0"/>
    <w:rsid w:val="00441CCC"/>
    <w:rsid w:val="00443B3D"/>
    <w:rsid w:val="00443FA2"/>
    <w:rsid w:val="004453DF"/>
    <w:rsid w:val="00445B3D"/>
    <w:rsid w:val="00445CA7"/>
    <w:rsid w:val="0044724D"/>
    <w:rsid w:val="0044795E"/>
    <w:rsid w:val="00450577"/>
    <w:rsid w:val="004506FD"/>
    <w:rsid w:val="004509FF"/>
    <w:rsid w:val="00450DE1"/>
    <w:rsid w:val="00451108"/>
    <w:rsid w:val="00451CEA"/>
    <w:rsid w:val="00451F49"/>
    <w:rsid w:val="004538EB"/>
    <w:rsid w:val="00454965"/>
    <w:rsid w:val="00454E7C"/>
    <w:rsid w:val="00455227"/>
    <w:rsid w:val="00455B4B"/>
    <w:rsid w:val="00455D05"/>
    <w:rsid w:val="00455E7A"/>
    <w:rsid w:val="00455F0B"/>
    <w:rsid w:val="00464C8B"/>
    <w:rsid w:val="00464DC2"/>
    <w:rsid w:val="00464F86"/>
    <w:rsid w:val="004654BE"/>
    <w:rsid w:val="00465677"/>
    <w:rsid w:val="0046577A"/>
    <w:rsid w:val="00465965"/>
    <w:rsid w:val="00465DCE"/>
    <w:rsid w:val="00465DDD"/>
    <w:rsid w:val="00465EA4"/>
    <w:rsid w:val="00467588"/>
    <w:rsid w:val="00467D30"/>
    <w:rsid w:val="00470201"/>
    <w:rsid w:val="004703C5"/>
    <w:rsid w:val="00471C12"/>
    <w:rsid w:val="00471F32"/>
    <w:rsid w:val="00472557"/>
    <w:rsid w:val="004730C8"/>
    <w:rsid w:val="0047371E"/>
    <w:rsid w:val="004741F6"/>
    <w:rsid w:val="0047421D"/>
    <w:rsid w:val="0047483E"/>
    <w:rsid w:val="00475188"/>
    <w:rsid w:val="004758DD"/>
    <w:rsid w:val="00475BB0"/>
    <w:rsid w:val="0047730C"/>
    <w:rsid w:val="00480840"/>
    <w:rsid w:val="00480881"/>
    <w:rsid w:val="00481D59"/>
    <w:rsid w:val="00481EEE"/>
    <w:rsid w:val="00482A4D"/>
    <w:rsid w:val="00483506"/>
    <w:rsid w:val="004840F8"/>
    <w:rsid w:val="00484DA2"/>
    <w:rsid w:val="00484FF0"/>
    <w:rsid w:val="0048531B"/>
    <w:rsid w:val="004868EC"/>
    <w:rsid w:val="00487AEA"/>
    <w:rsid w:val="004914F4"/>
    <w:rsid w:val="00491F0D"/>
    <w:rsid w:val="00492E91"/>
    <w:rsid w:val="004937A7"/>
    <w:rsid w:val="0049414B"/>
    <w:rsid w:val="00494A46"/>
    <w:rsid w:val="00494E5B"/>
    <w:rsid w:val="00495A73"/>
    <w:rsid w:val="004962E8"/>
    <w:rsid w:val="00496C9D"/>
    <w:rsid w:val="00496F46"/>
    <w:rsid w:val="00497901"/>
    <w:rsid w:val="004A003F"/>
    <w:rsid w:val="004A48EC"/>
    <w:rsid w:val="004A4BBC"/>
    <w:rsid w:val="004A6AE3"/>
    <w:rsid w:val="004A7A3A"/>
    <w:rsid w:val="004A7E04"/>
    <w:rsid w:val="004B195F"/>
    <w:rsid w:val="004B2336"/>
    <w:rsid w:val="004B286F"/>
    <w:rsid w:val="004B35BC"/>
    <w:rsid w:val="004B39A6"/>
    <w:rsid w:val="004B3EAC"/>
    <w:rsid w:val="004B3EF3"/>
    <w:rsid w:val="004B4543"/>
    <w:rsid w:val="004B5126"/>
    <w:rsid w:val="004B5DC3"/>
    <w:rsid w:val="004B7391"/>
    <w:rsid w:val="004B76AD"/>
    <w:rsid w:val="004C00AD"/>
    <w:rsid w:val="004C2466"/>
    <w:rsid w:val="004C38E6"/>
    <w:rsid w:val="004C3A15"/>
    <w:rsid w:val="004C401D"/>
    <w:rsid w:val="004C4ED4"/>
    <w:rsid w:val="004C60E0"/>
    <w:rsid w:val="004C6445"/>
    <w:rsid w:val="004C676A"/>
    <w:rsid w:val="004C734E"/>
    <w:rsid w:val="004D2816"/>
    <w:rsid w:val="004D2966"/>
    <w:rsid w:val="004D2F9A"/>
    <w:rsid w:val="004D363A"/>
    <w:rsid w:val="004D378B"/>
    <w:rsid w:val="004D39CF"/>
    <w:rsid w:val="004D3F6D"/>
    <w:rsid w:val="004D46EC"/>
    <w:rsid w:val="004D5132"/>
    <w:rsid w:val="004D5D37"/>
    <w:rsid w:val="004D7132"/>
    <w:rsid w:val="004D7681"/>
    <w:rsid w:val="004D7A21"/>
    <w:rsid w:val="004E0326"/>
    <w:rsid w:val="004E1E9C"/>
    <w:rsid w:val="004E2690"/>
    <w:rsid w:val="004E27E7"/>
    <w:rsid w:val="004E290A"/>
    <w:rsid w:val="004E3C19"/>
    <w:rsid w:val="004E40E6"/>
    <w:rsid w:val="004E49CE"/>
    <w:rsid w:val="004E50BB"/>
    <w:rsid w:val="004E5138"/>
    <w:rsid w:val="004E52E2"/>
    <w:rsid w:val="004E6ECA"/>
    <w:rsid w:val="004E786F"/>
    <w:rsid w:val="004F0198"/>
    <w:rsid w:val="004F09CE"/>
    <w:rsid w:val="004F0F32"/>
    <w:rsid w:val="004F14D8"/>
    <w:rsid w:val="004F1740"/>
    <w:rsid w:val="004F2111"/>
    <w:rsid w:val="004F2B65"/>
    <w:rsid w:val="004F33CD"/>
    <w:rsid w:val="004F5B52"/>
    <w:rsid w:val="004F7C3A"/>
    <w:rsid w:val="004F7CA2"/>
    <w:rsid w:val="0050021C"/>
    <w:rsid w:val="00500E48"/>
    <w:rsid w:val="00501358"/>
    <w:rsid w:val="005028B5"/>
    <w:rsid w:val="00502F68"/>
    <w:rsid w:val="00503A01"/>
    <w:rsid w:val="00504074"/>
    <w:rsid w:val="00504B6E"/>
    <w:rsid w:val="005050F2"/>
    <w:rsid w:val="005075F2"/>
    <w:rsid w:val="00507720"/>
    <w:rsid w:val="00510166"/>
    <w:rsid w:val="00510382"/>
    <w:rsid w:val="00510F2B"/>
    <w:rsid w:val="005111E0"/>
    <w:rsid w:val="00511675"/>
    <w:rsid w:val="00511C0B"/>
    <w:rsid w:val="00511EE0"/>
    <w:rsid w:val="005123DE"/>
    <w:rsid w:val="0051254D"/>
    <w:rsid w:val="005125BD"/>
    <w:rsid w:val="00513309"/>
    <w:rsid w:val="005137A2"/>
    <w:rsid w:val="00513A5C"/>
    <w:rsid w:val="00517E1E"/>
    <w:rsid w:val="00520BE5"/>
    <w:rsid w:val="00521120"/>
    <w:rsid w:val="005211A9"/>
    <w:rsid w:val="005215EE"/>
    <w:rsid w:val="00522386"/>
    <w:rsid w:val="005223B7"/>
    <w:rsid w:val="00522DAE"/>
    <w:rsid w:val="00523FD8"/>
    <w:rsid w:val="00525D6E"/>
    <w:rsid w:val="00526696"/>
    <w:rsid w:val="00526AD7"/>
    <w:rsid w:val="00527562"/>
    <w:rsid w:val="005275FE"/>
    <w:rsid w:val="005301E1"/>
    <w:rsid w:val="00530579"/>
    <w:rsid w:val="0053165A"/>
    <w:rsid w:val="005317A5"/>
    <w:rsid w:val="00532499"/>
    <w:rsid w:val="00532950"/>
    <w:rsid w:val="00532A3B"/>
    <w:rsid w:val="00533543"/>
    <w:rsid w:val="00533FE5"/>
    <w:rsid w:val="005344AC"/>
    <w:rsid w:val="00534EDF"/>
    <w:rsid w:val="005356E2"/>
    <w:rsid w:val="00535914"/>
    <w:rsid w:val="00535A05"/>
    <w:rsid w:val="00535C60"/>
    <w:rsid w:val="005369A1"/>
    <w:rsid w:val="00537C29"/>
    <w:rsid w:val="00540066"/>
    <w:rsid w:val="005414CD"/>
    <w:rsid w:val="00542DE2"/>
    <w:rsid w:val="005432C2"/>
    <w:rsid w:val="00543480"/>
    <w:rsid w:val="00544623"/>
    <w:rsid w:val="00546A96"/>
    <w:rsid w:val="00546D95"/>
    <w:rsid w:val="005471BE"/>
    <w:rsid w:val="005471D8"/>
    <w:rsid w:val="00547C6D"/>
    <w:rsid w:val="00550690"/>
    <w:rsid w:val="00551540"/>
    <w:rsid w:val="00552925"/>
    <w:rsid w:val="00553E2A"/>
    <w:rsid w:val="005540C5"/>
    <w:rsid w:val="00554A82"/>
    <w:rsid w:val="00556326"/>
    <w:rsid w:val="0055642E"/>
    <w:rsid w:val="005579AC"/>
    <w:rsid w:val="00557D19"/>
    <w:rsid w:val="00557EE9"/>
    <w:rsid w:val="00561F62"/>
    <w:rsid w:val="00563311"/>
    <w:rsid w:val="00564418"/>
    <w:rsid w:val="005660A1"/>
    <w:rsid w:val="00566642"/>
    <w:rsid w:val="00566D88"/>
    <w:rsid w:val="00567BCB"/>
    <w:rsid w:val="005706FB"/>
    <w:rsid w:val="005716A1"/>
    <w:rsid w:val="00572CA5"/>
    <w:rsid w:val="00572FCD"/>
    <w:rsid w:val="00573588"/>
    <w:rsid w:val="00573E0D"/>
    <w:rsid w:val="005747F0"/>
    <w:rsid w:val="00575087"/>
    <w:rsid w:val="00576754"/>
    <w:rsid w:val="005775C8"/>
    <w:rsid w:val="00577E95"/>
    <w:rsid w:val="00581B61"/>
    <w:rsid w:val="00583C74"/>
    <w:rsid w:val="005869B4"/>
    <w:rsid w:val="00586AEE"/>
    <w:rsid w:val="00587811"/>
    <w:rsid w:val="00587B78"/>
    <w:rsid w:val="00587F57"/>
    <w:rsid w:val="00590208"/>
    <w:rsid w:val="005909C5"/>
    <w:rsid w:val="0059157F"/>
    <w:rsid w:val="005919CA"/>
    <w:rsid w:val="00591D05"/>
    <w:rsid w:val="00591F4D"/>
    <w:rsid w:val="00592FE2"/>
    <w:rsid w:val="0059306F"/>
    <w:rsid w:val="00593C55"/>
    <w:rsid w:val="00593C7E"/>
    <w:rsid w:val="00593DD5"/>
    <w:rsid w:val="00595ACD"/>
    <w:rsid w:val="00595FD7"/>
    <w:rsid w:val="005962F9"/>
    <w:rsid w:val="00596436"/>
    <w:rsid w:val="00596677"/>
    <w:rsid w:val="00597484"/>
    <w:rsid w:val="005A0118"/>
    <w:rsid w:val="005A04C7"/>
    <w:rsid w:val="005A07CB"/>
    <w:rsid w:val="005A0BFC"/>
    <w:rsid w:val="005A1578"/>
    <w:rsid w:val="005A1942"/>
    <w:rsid w:val="005A1F64"/>
    <w:rsid w:val="005A28AB"/>
    <w:rsid w:val="005A2952"/>
    <w:rsid w:val="005A2A20"/>
    <w:rsid w:val="005A2BD5"/>
    <w:rsid w:val="005A377C"/>
    <w:rsid w:val="005A4AA1"/>
    <w:rsid w:val="005A50F0"/>
    <w:rsid w:val="005A5DB9"/>
    <w:rsid w:val="005A5F60"/>
    <w:rsid w:val="005A6A92"/>
    <w:rsid w:val="005A6ADA"/>
    <w:rsid w:val="005A6BA2"/>
    <w:rsid w:val="005A6C48"/>
    <w:rsid w:val="005A7421"/>
    <w:rsid w:val="005A7F10"/>
    <w:rsid w:val="005B028C"/>
    <w:rsid w:val="005B067F"/>
    <w:rsid w:val="005B06E9"/>
    <w:rsid w:val="005B0852"/>
    <w:rsid w:val="005B09C7"/>
    <w:rsid w:val="005B19B4"/>
    <w:rsid w:val="005B1B4F"/>
    <w:rsid w:val="005B2C24"/>
    <w:rsid w:val="005B3883"/>
    <w:rsid w:val="005B4B97"/>
    <w:rsid w:val="005B4DB3"/>
    <w:rsid w:val="005B4E61"/>
    <w:rsid w:val="005B54BE"/>
    <w:rsid w:val="005B5FA3"/>
    <w:rsid w:val="005C00FA"/>
    <w:rsid w:val="005C14C4"/>
    <w:rsid w:val="005C14CC"/>
    <w:rsid w:val="005C16BB"/>
    <w:rsid w:val="005C1966"/>
    <w:rsid w:val="005C1B96"/>
    <w:rsid w:val="005C1BE7"/>
    <w:rsid w:val="005C1FCA"/>
    <w:rsid w:val="005C36AE"/>
    <w:rsid w:val="005C3F11"/>
    <w:rsid w:val="005C42C8"/>
    <w:rsid w:val="005C46C6"/>
    <w:rsid w:val="005C5419"/>
    <w:rsid w:val="005C609F"/>
    <w:rsid w:val="005C6F6A"/>
    <w:rsid w:val="005D0AB8"/>
    <w:rsid w:val="005D0F65"/>
    <w:rsid w:val="005D1A71"/>
    <w:rsid w:val="005D1C1D"/>
    <w:rsid w:val="005D213E"/>
    <w:rsid w:val="005D2358"/>
    <w:rsid w:val="005D243D"/>
    <w:rsid w:val="005D2457"/>
    <w:rsid w:val="005D2AEC"/>
    <w:rsid w:val="005D3E17"/>
    <w:rsid w:val="005D5FD4"/>
    <w:rsid w:val="005D7436"/>
    <w:rsid w:val="005D770B"/>
    <w:rsid w:val="005E0242"/>
    <w:rsid w:val="005E05F5"/>
    <w:rsid w:val="005E16B2"/>
    <w:rsid w:val="005E16F1"/>
    <w:rsid w:val="005E236B"/>
    <w:rsid w:val="005E24B9"/>
    <w:rsid w:val="005E276C"/>
    <w:rsid w:val="005E2A59"/>
    <w:rsid w:val="005E35F6"/>
    <w:rsid w:val="005E3AF1"/>
    <w:rsid w:val="005E4179"/>
    <w:rsid w:val="005E4429"/>
    <w:rsid w:val="005E5372"/>
    <w:rsid w:val="005E6979"/>
    <w:rsid w:val="005E745F"/>
    <w:rsid w:val="005E7709"/>
    <w:rsid w:val="005F0354"/>
    <w:rsid w:val="005F16EB"/>
    <w:rsid w:val="005F24B4"/>
    <w:rsid w:val="005F2B91"/>
    <w:rsid w:val="005F3209"/>
    <w:rsid w:val="005F3D91"/>
    <w:rsid w:val="005F4CB2"/>
    <w:rsid w:val="005F4DFD"/>
    <w:rsid w:val="005F581F"/>
    <w:rsid w:val="005F6014"/>
    <w:rsid w:val="005F7141"/>
    <w:rsid w:val="005F732A"/>
    <w:rsid w:val="0060083B"/>
    <w:rsid w:val="00600D4C"/>
    <w:rsid w:val="006020DB"/>
    <w:rsid w:val="0060379C"/>
    <w:rsid w:val="00604307"/>
    <w:rsid w:val="00604B3C"/>
    <w:rsid w:val="00604B80"/>
    <w:rsid w:val="00605A23"/>
    <w:rsid w:val="006062BF"/>
    <w:rsid w:val="00606428"/>
    <w:rsid w:val="00606D11"/>
    <w:rsid w:val="00606EEA"/>
    <w:rsid w:val="006071A3"/>
    <w:rsid w:val="006108CA"/>
    <w:rsid w:val="00610EFA"/>
    <w:rsid w:val="00612AA8"/>
    <w:rsid w:val="00612F45"/>
    <w:rsid w:val="006130E3"/>
    <w:rsid w:val="006135FB"/>
    <w:rsid w:val="006137F8"/>
    <w:rsid w:val="00613894"/>
    <w:rsid w:val="00613947"/>
    <w:rsid w:val="006147DF"/>
    <w:rsid w:val="0061523C"/>
    <w:rsid w:val="0061652E"/>
    <w:rsid w:val="006166BF"/>
    <w:rsid w:val="00616931"/>
    <w:rsid w:val="00616B3C"/>
    <w:rsid w:val="00620312"/>
    <w:rsid w:val="00620A01"/>
    <w:rsid w:val="00621156"/>
    <w:rsid w:val="00621999"/>
    <w:rsid w:val="00622991"/>
    <w:rsid w:val="00622D76"/>
    <w:rsid w:val="00622EC8"/>
    <w:rsid w:val="0062322B"/>
    <w:rsid w:val="00623A86"/>
    <w:rsid w:val="00624DCF"/>
    <w:rsid w:val="00626153"/>
    <w:rsid w:val="0062794B"/>
    <w:rsid w:val="00627DFD"/>
    <w:rsid w:val="006309A5"/>
    <w:rsid w:val="00632046"/>
    <w:rsid w:val="006335C2"/>
    <w:rsid w:val="006342F9"/>
    <w:rsid w:val="00634A9C"/>
    <w:rsid w:val="00634D7C"/>
    <w:rsid w:val="00635D2A"/>
    <w:rsid w:val="00636E6A"/>
    <w:rsid w:val="0063709F"/>
    <w:rsid w:val="00637308"/>
    <w:rsid w:val="0063793D"/>
    <w:rsid w:val="00642C41"/>
    <w:rsid w:val="0064335C"/>
    <w:rsid w:val="00643D46"/>
    <w:rsid w:val="006450D1"/>
    <w:rsid w:val="00645C05"/>
    <w:rsid w:val="0064608D"/>
    <w:rsid w:val="00646A73"/>
    <w:rsid w:val="00647324"/>
    <w:rsid w:val="006477FE"/>
    <w:rsid w:val="00647936"/>
    <w:rsid w:val="00650377"/>
    <w:rsid w:val="00650CCA"/>
    <w:rsid w:val="0065164A"/>
    <w:rsid w:val="00653007"/>
    <w:rsid w:val="00653BA5"/>
    <w:rsid w:val="00654129"/>
    <w:rsid w:val="006547A9"/>
    <w:rsid w:val="006556FE"/>
    <w:rsid w:val="006561B2"/>
    <w:rsid w:val="006566E8"/>
    <w:rsid w:val="0065769C"/>
    <w:rsid w:val="006579E4"/>
    <w:rsid w:val="00657D2A"/>
    <w:rsid w:val="00657F73"/>
    <w:rsid w:val="00660CC1"/>
    <w:rsid w:val="00662361"/>
    <w:rsid w:val="0066238D"/>
    <w:rsid w:val="00663D4E"/>
    <w:rsid w:val="00664ACA"/>
    <w:rsid w:val="00664E98"/>
    <w:rsid w:val="00664EA1"/>
    <w:rsid w:val="00665165"/>
    <w:rsid w:val="00665976"/>
    <w:rsid w:val="00665D8D"/>
    <w:rsid w:val="0066635B"/>
    <w:rsid w:val="00666614"/>
    <w:rsid w:val="00666CDA"/>
    <w:rsid w:val="00667006"/>
    <w:rsid w:val="006675AD"/>
    <w:rsid w:val="0067080B"/>
    <w:rsid w:val="00670FB5"/>
    <w:rsid w:val="006713F4"/>
    <w:rsid w:val="0067196D"/>
    <w:rsid w:val="00672CF7"/>
    <w:rsid w:val="00673B4B"/>
    <w:rsid w:val="0067452F"/>
    <w:rsid w:val="006746AF"/>
    <w:rsid w:val="00675041"/>
    <w:rsid w:val="00675624"/>
    <w:rsid w:val="00675931"/>
    <w:rsid w:val="006759E6"/>
    <w:rsid w:val="00676209"/>
    <w:rsid w:val="006766E7"/>
    <w:rsid w:val="00676BD0"/>
    <w:rsid w:val="00677EC1"/>
    <w:rsid w:val="0068059D"/>
    <w:rsid w:val="00683607"/>
    <w:rsid w:val="0068369E"/>
    <w:rsid w:val="00684381"/>
    <w:rsid w:val="00684E7B"/>
    <w:rsid w:val="006857C4"/>
    <w:rsid w:val="00687826"/>
    <w:rsid w:val="00687BA9"/>
    <w:rsid w:val="00690F09"/>
    <w:rsid w:val="0069103C"/>
    <w:rsid w:val="00692843"/>
    <w:rsid w:val="00692D31"/>
    <w:rsid w:val="006933A8"/>
    <w:rsid w:val="00693756"/>
    <w:rsid w:val="0069486E"/>
    <w:rsid w:val="0069494F"/>
    <w:rsid w:val="00695634"/>
    <w:rsid w:val="00695C26"/>
    <w:rsid w:val="00695DD8"/>
    <w:rsid w:val="0069600D"/>
    <w:rsid w:val="00696399"/>
    <w:rsid w:val="0069654D"/>
    <w:rsid w:val="0069737E"/>
    <w:rsid w:val="006A16B2"/>
    <w:rsid w:val="006A26F7"/>
    <w:rsid w:val="006A2890"/>
    <w:rsid w:val="006A467B"/>
    <w:rsid w:val="006A5121"/>
    <w:rsid w:val="006A5238"/>
    <w:rsid w:val="006A5D70"/>
    <w:rsid w:val="006A61EA"/>
    <w:rsid w:val="006B046C"/>
    <w:rsid w:val="006B06BD"/>
    <w:rsid w:val="006B142F"/>
    <w:rsid w:val="006B2510"/>
    <w:rsid w:val="006B3D90"/>
    <w:rsid w:val="006B3E0F"/>
    <w:rsid w:val="006B4092"/>
    <w:rsid w:val="006B5231"/>
    <w:rsid w:val="006B53D7"/>
    <w:rsid w:val="006B54C9"/>
    <w:rsid w:val="006B6B99"/>
    <w:rsid w:val="006B71C3"/>
    <w:rsid w:val="006B7626"/>
    <w:rsid w:val="006C060E"/>
    <w:rsid w:val="006C0DCB"/>
    <w:rsid w:val="006C1E0E"/>
    <w:rsid w:val="006C1FB6"/>
    <w:rsid w:val="006C221D"/>
    <w:rsid w:val="006C2716"/>
    <w:rsid w:val="006C2D0D"/>
    <w:rsid w:val="006C2D6A"/>
    <w:rsid w:val="006C3699"/>
    <w:rsid w:val="006C4748"/>
    <w:rsid w:val="006C48EF"/>
    <w:rsid w:val="006C4A76"/>
    <w:rsid w:val="006C4F43"/>
    <w:rsid w:val="006C57FF"/>
    <w:rsid w:val="006C5922"/>
    <w:rsid w:val="006C6CB7"/>
    <w:rsid w:val="006C7014"/>
    <w:rsid w:val="006C7682"/>
    <w:rsid w:val="006D034B"/>
    <w:rsid w:val="006D0966"/>
    <w:rsid w:val="006D0AA4"/>
    <w:rsid w:val="006D4D67"/>
    <w:rsid w:val="006D5BFF"/>
    <w:rsid w:val="006D609D"/>
    <w:rsid w:val="006D7AAD"/>
    <w:rsid w:val="006D7FEA"/>
    <w:rsid w:val="006E0588"/>
    <w:rsid w:val="006E0638"/>
    <w:rsid w:val="006E1006"/>
    <w:rsid w:val="006E13DD"/>
    <w:rsid w:val="006E1C8A"/>
    <w:rsid w:val="006E2B4E"/>
    <w:rsid w:val="006E3AA1"/>
    <w:rsid w:val="006E408C"/>
    <w:rsid w:val="006E46A7"/>
    <w:rsid w:val="006E46D2"/>
    <w:rsid w:val="006E4B19"/>
    <w:rsid w:val="006E5114"/>
    <w:rsid w:val="006E5622"/>
    <w:rsid w:val="006E5A15"/>
    <w:rsid w:val="006F0ACA"/>
    <w:rsid w:val="006F0B1D"/>
    <w:rsid w:val="006F1A09"/>
    <w:rsid w:val="006F2E83"/>
    <w:rsid w:val="006F3747"/>
    <w:rsid w:val="006F39C0"/>
    <w:rsid w:val="006F4444"/>
    <w:rsid w:val="006F4937"/>
    <w:rsid w:val="006F4A66"/>
    <w:rsid w:val="006F5871"/>
    <w:rsid w:val="006F763A"/>
    <w:rsid w:val="00701083"/>
    <w:rsid w:val="00702C0E"/>
    <w:rsid w:val="00702C18"/>
    <w:rsid w:val="00702CDD"/>
    <w:rsid w:val="00702DA8"/>
    <w:rsid w:val="007031A8"/>
    <w:rsid w:val="00703961"/>
    <w:rsid w:val="00704CF8"/>
    <w:rsid w:val="00704F70"/>
    <w:rsid w:val="00705156"/>
    <w:rsid w:val="00705167"/>
    <w:rsid w:val="00705792"/>
    <w:rsid w:val="00705CEF"/>
    <w:rsid w:val="00706D2D"/>
    <w:rsid w:val="0071041E"/>
    <w:rsid w:val="007106A1"/>
    <w:rsid w:val="00710FC2"/>
    <w:rsid w:val="0071573F"/>
    <w:rsid w:val="007157F6"/>
    <w:rsid w:val="00715E7A"/>
    <w:rsid w:val="00715EA8"/>
    <w:rsid w:val="007200DB"/>
    <w:rsid w:val="00720840"/>
    <w:rsid w:val="00720857"/>
    <w:rsid w:val="007212A5"/>
    <w:rsid w:val="00721548"/>
    <w:rsid w:val="00722040"/>
    <w:rsid w:val="00722F18"/>
    <w:rsid w:val="007233CD"/>
    <w:rsid w:val="0072347A"/>
    <w:rsid w:val="00724B27"/>
    <w:rsid w:val="007253DB"/>
    <w:rsid w:val="00730095"/>
    <w:rsid w:val="00730365"/>
    <w:rsid w:val="00730C66"/>
    <w:rsid w:val="00730FEA"/>
    <w:rsid w:val="0073237C"/>
    <w:rsid w:val="00732919"/>
    <w:rsid w:val="00732BDE"/>
    <w:rsid w:val="00734511"/>
    <w:rsid w:val="0073514A"/>
    <w:rsid w:val="007351B1"/>
    <w:rsid w:val="007352DA"/>
    <w:rsid w:val="00735505"/>
    <w:rsid w:val="007362AB"/>
    <w:rsid w:val="0073654C"/>
    <w:rsid w:val="00736782"/>
    <w:rsid w:val="00736AB0"/>
    <w:rsid w:val="00737272"/>
    <w:rsid w:val="00737309"/>
    <w:rsid w:val="00737536"/>
    <w:rsid w:val="007402DC"/>
    <w:rsid w:val="007403EA"/>
    <w:rsid w:val="0074175E"/>
    <w:rsid w:val="00741D8A"/>
    <w:rsid w:val="00742744"/>
    <w:rsid w:val="00744368"/>
    <w:rsid w:val="00744639"/>
    <w:rsid w:val="00744946"/>
    <w:rsid w:val="00746603"/>
    <w:rsid w:val="00746B99"/>
    <w:rsid w:val="00746F60"/>
    <w:rsid w:val="007476B7"/>
    <w:rsid w:val="00747BE6"/>
    <w:rsid w:val="00751092"/>
    <w:rsid w:val="00751E3E"/>
    <w:rsid w:val="007527F2"/>
    <w:rsid w:val="00752BEC"/>
    <w:rsid w:val="00752DDC"/>
    <w:rsid w:val="00753391"/>
    <w:rsid w:val="007538EB"/>
    <w:rsid w:val="00754391"/>
    <w:rsid w:val="00754A36"/>
    <w:rsid w:val="007551B7"/>
    <w:rsid w:val="0075681C"/>
    <w:rsid w:val="007572B0"/>
    <w:rsid w:val="00757CFB"/>
    <w:rsid w:val="00757D45"/>
    <w:rsid w:val="00757E39"/>
    <w:rsid w:val="0076053B"/>
    <w:rsid w:val="00760A05"/>
    <w:rsid w:val="00760B73"/>
    <w:rsid w:val="00760C87"/>
    <w:rsid w:val="007616AD"/>
    <w:rsid w:val="00761D7B"/>
    <w:rsid w:val="007632F1"/>
    <w:rsid w:val="00763729"/>
    <w:rsid w:val="00763C10"/>
    <w:rsid w:val="00764555"/>
    <w:rsid w:val="00764867"/>
    <w:rsid w:val="0076514E"/>
    <w:rsid w:val="00765D88"/>
    <w:rsid w:val="00765F65"/>
    <w:rsid w:val="00765FDA"/>
    <w:rsid w:val="007661E7"/>
    <w:rsid w:val="00767BAD"/>
    <w:rsid w:val="007712A6"/>
    <w:rsid w:val="00774309"/>
    <w:rsid w:val="00775250"/>
    <w:rsid w:val="00775B8F"/>
    <w:rsid w:val="00776909"/>
    <w:rsid w:val="0078001F"/>
    <w:rsid w:val="00781CE5"/>
    <w:rsid w:val="00782DF4"/>
    <w:rsid w:val="00782FF7"/>
    <w:rsid w:val="00783029"/>
    <w:rsid w:val="007830BE"/>
    <w:rsid w:val="007833EF"/>
    <w:rsid w:val="00783E61"/>
    <w:rsid w:val="0078419F"/>
    <w:rsid w:val="00785062"/>
    <w:rsid w:val="007852BD"/>
    <w:rsid w:val="0078636F"/>
    <w:rsid w:val="00786D1F"/>
    <w:rsid w:val="00790A31"/>
    <w:rsid w:val="00790B10"/>
    <w:rsid w:val="00790BF3"/>
    <w:rsid w:val="00790E14"/>
    <w:rsid w:val="00791032"/>
    <w:rsid w:val="00791C8E"/>
    <w:rsid w:val="00794A59"/>
    <w:rsid w:val="00794FE4"/>
    <w:rsid w:val="00795179"/>
    <w:rsid w:val="00795BC1"/>
    <w:rsid w:val="00795D9C"/>
    <w:rsid w:val="00796E3D"/>
    <w:rsid w:val="007972B8"/>
    <w:rsid w:val="00797898"/>
    <w:rsid w:val="007A0604"/>
    <w:rsid w:val="007A0C97"/>
    <w:rsid w:val="007A143A"/>
    <w:rsid w:val="007A1661"/>
    <w:rsid w:val="007A1B2F"/>
    <w:rsid w:val="007A2290"/>
    <w:rsid w:val="007A343F"/>
    <w:rsid w:val="007A368B"/>
    <w:rsid w:val="007A375F"/>
    <w:rsid w:val="007A39A6"/>
    <w:rsid w:val="007A3BD1"/>
    <w:rsid w:val="007A3CB2"/>
    <w:rsid w:val="007A41FA"/>
    <w:rsid w:val="007A4207"/>
    <w:rsid w:val="007A52F7"/>
    <w:rsid w:val="007A59F7"/>
    <w:rsid w:val="007A6241"/>
    <w:rsid w:val="007A6592"/>
    <w:rsid w:val="007A6778"/>
    <w:rsid w:val="007A6C1E"/>
    <w:rsid w:val="007A70CA"/>
    <w:rsid w:val="007A72A5"/>
    <w:rsid w:val="007A7B17"/>
    <w:rsid w:val="007A7D2E"/>
    <w:rsid w:val="007B34DC"/>
    <w:rsid w:val="007B4874"/>
    <w:rsid w:val="007B5D67"/>
    <w:rsid w:val="007B662B"/>
    <w:rsid w:val="007B7464"/>
    <w:rsid w:val="007B796D"/>
    <w:rsid w:val="007B7C27"/>
    <w:rsid w:val="007C19C3"/>
    <w:rsid w:val="007C2361"/>
    <w:rsid w:val="007C24A9"/>
    <w:rsid w:val="007C2F26"/>
    <w:rsid w:val="007C327B"/>
    <w:rsid w:val="007C37BD"/>
    <w:rsid w:val="007C3C44"/>
    <w:rsid w:val="007C450A"/>
    <w:rsid w:val="007C559A"/>
    <w:rsid w:val="007C6B9C"/>
    <w:rsid w:val="007C6BA5"/>
    <w:rsid w:val="007C76C6"/>
    <w:rsid w:val="007C7986"/>
    <w:rsid w:val="007C7B28"/>
    <w:rsid w:val="007C7DB7"/>
    <w:rsid w:val="007D0182"/>
    <w:rsid w:val="007D0462"/>
    <w:rsid w:val="007D09C1"/>
    <w:rsid w:val="007D0C64"/>
    <w:rsid w:val="007D17F7"/>
    <w:rsid w:val="007D4E68"/>
    <w:rsid w:val="007D596C"/>
    <w:rsid w:val="007D6AC4"/>
    <w:rsid w:val="007D7FE3"/>
    <w:rsid w:val="007E228B"/>
    <w:rsid w:val="007E25AF"/>
    <w:rsid w:val="007E2E2D"/>
    <w:rsid w:val="007E36E1"/>
    <w:rsid w:val="007E3A75"/>
    <w:rsid w:val="007E4487"/>
    <w:rsid w:val="007E50F5"/>
    <w:rsid w:val="007E56F3"/>
    <w:rsid w:val="007E6253"/>
    <w:rsid w:val="007E6ED3"/>
    <w:rsid w:val="007F065B"/>
    <w:rsid w:val="007F0CED"/>
    <w:rsid w:val="007F0D01"/>
    <w:rsid w:val="007F11A7"/>
    <w:rsid w:val="007F12CE"/>
    <w:rsid w:val="007F1F37"/>
    <w:rsid w:val="007F2092"/>
    <w:rsid w:val="007F526C"/>
    <w:rsid w:val="007F530E"/>
    <w:rsid w:val="007F5354"/>
    <w:rsid w:val="007F601B"/>
    <w:rsid w:val="007F61B5"/>
    <w:rsid w:val="007F6479"/>
    <w:rsid w:val="007F6B52"/>
    <w:rsid w:val="007F6EC8"/>
    <w:rsid w:val="007F70C5"/>
    <w:rsid w:val="007F79AE"/>
    <w:rsid w:val="00800224"/>
    <w:rsid w:val="00801CD1"/>
    <w:rsid w:val="0080206F"/>
    <w:rsid w:val="0080307B"/>
    <w:rsid w:val="00804020"/>
    <w:rsid w:val="008040B4"/>
    <w:rsid w:val="0080538A"/>
    <w:rsid w:val="00806215"/>
    <w:rsid w:val="00807171"/>
    <w:rsid w:val="00807E7A"/>
    <w:rsid w:val="00810025"/>
    <w:rsid w:val="008107F4"/>
    <w:rsid w:val="00811120"/>
    <w:rsid w:val="00811B9E"/>
    <w:rsid w:val="008146FB"/>
    <w:rsid w:val="0081470F"/>
    <w:rsid w:val="00814B8B"/>
    <w:rsid w:val="0081577A"/>
    <w:rsid w:val="008163CA"/>
    <w:rsid w:val="008173F7"/>
    <w:rsid w:val="00817F38"/>
    <w:rsid w:val="008204AA"/>
    <w:rsid w:val="008207D7"/>
    <w:rsid w:val="008225F1"/>
    <w:rsid w:val="00823832"/>
    <w:rsid w:val="00823865"/>
    <w:rsid w:val="008253D4"/>
    <w:rsid w:val="008259C3"/>
    <w:rsid w:val="00825E9C"/>
    <w:rsid w:val="008268F4"/>
    <w:rsid w:val="0082699D"/>
    <w:rsid w:val="008278C1"/>
    <w:rsid w:val="00827EE9"/>
    <w:rsid w:val="00830A9B"/>
    <w:rsid w:val="00830D7C"/>
    <w:rsid w:val="00831222"/>
    <w:rsid w:val="00831808"/>
    <w:rsid w:val="00831A47"/>
    <w:rsid w:val="0083218E"/>
    <w:rsid w:val="0083264F"/>
    <w:rsid w:val="008334ED"/>
    <w:rsid w:val="00833902"/>
    <w:rsid w:val="0083438D"/>
    <w:rsid w:val="00834CED"/>
    <w:rsid w:val="00835884"/>
    <w:rsid w:val="008362A6"/>
    <w:rsid w:val="008367AF"/>
    <w:rsid w:val="00837409"/>
    <w:rsid w:val="00837E94"/>
    <w:rsid w:val="00837FDB"/>
    <w:rsid w:val="00843050"/>
    <w:rsid w:val="008430C4"/>
    <w:rsid w:val="00843C7F"/>
    <w:rsid w:val="00843D1E"/>
    <w:rsid w:val="00843FAF"/>
    <w:rsid w:val="00846318"/>
    <w:rsid w:val="00846799"/>
    <w:rsid w:val="008468D9"/>
    <w:rsid w:val="00847515"/>
    <w:rsid w:val="0084798F"/>
    <w:rsid w:val="008507C0"/>
    <w:rsid w:val="00850927"/>
    <w:rsid w:val="00850F4C"/>
    <w:rsid w:val="008516F1"/>
    <w:rsid w:val="0085189E"/>
    <w:rsid w:val="0085230C"/>
    <w:rsid w:val="00853B9D"/>
    <w:rsid w:val="008545E0"/>
    <w:rsid w:val="00854B2C"/>
    <w:rsid w:val="00855640"/>
    <w:rsid w:val="00861507"/>
    <w:rsid w:val="008615B1"/>
    <w:rsid w:val="00862191"/>
    <w:rsid w:val="0086275D"/>
    <w:rsid w:val="00862D59"/>
    <w:rsid w:val="0086347E"/>
    <w:rsid w:val="008638C2"/>
    <w:rsid w:val="00864C0A"/>
    <w:rsid w:val="00864E63"/>
    <w:rsid w:val="00865C14"/>
    <w:rsid w:val="008661B1"/>
    <w:rsid w:val="00866205"/>
    <w:rsid w:val="00866DB5"/>
    <w:rsid w:val="008670FF"/>
    <w:rsid w:val="008709E0"/>
    <w:rsid w:val="00871237"/>
    <w:rsid w:val="00871B44"/>
    <w:rsid w:val="0087210C"/>
    <w:rsid w:val="00872AE2"/>
    <w:rsid w:val="008733F6"/>
    <w:rsid w:val="008736BF"/>
    <w:rsid w:val="00873A82"/>
    <w:rsid w:val="00873DAF"/>
    <w:rsid w:val="008741BE"/>
    <w:rsid w:val="00874975"/>
    <w:rsid w:val="008751CD"/>
    <w:rsid w:val="008764E9"/>
    <w:rsid w:val="00876771"/>
    <w:rsid w:val="00877F70"/>
    <w:rsid w:val="00880534"/>
    <w:rsid w:val="00880539"/>
    <w:rsid w:val="00880968"/>
    <w:rsid w:val="00882B83"/>
    <w:rsid w:val="00883446"/>
    <w:rsid w:val="00884667"/>
    <w:rsid w:val="0088478F"/>
    <w:rsid w:val="00884951"/>
    <w:rsid w:val="00885101"/>
    <w:rsid w:val="00885CAF"/>
    <w:rsid w:val="0088712D"/>
    <w:rsid w:val="008903C5"/>
    <w:rsid w:val="00890BF9"/>
    <w:rsid w:val="00891AC7"/>
    <w:rsid w:val="00891DD4"/>
    <w:rsid w:val="00892972"/>
    <w:rsid w:val="00893BA8"/>
    <w:rsid w:val="00893D0D"/>
    <w:rsid w:val="0089430E"/>
    <w:rsid w:val="008943B1"/>
    <w:rsid w:val="00894AA0"/>
    <w:rsid w:val="00894B02"/>
    <w:rsid w:val="00896BC2"/>
    <w:rsid w:val="008973CD"/>
    <w:rsid w:val="0089770F"/>
    <w:rsid w:val="00897DE9"/>
    <w:rsid w:val="008A0F73"/>
    <w:rsid w:val="008A1158"/>
    <w:rsid w:val="008A1EC1"/>
    <w:rsid w:val="008A22A1"/>
    <w:rsid w:val="008A22EE"/>
    <w:rsid w:val="008A328F"/>
    <w:rsid w:val="008A39F3"/>
    <w:rsid w:val="008A4691"/>
    <w:rsid w:val="008A4FE2"/>
    <w:rsid w:val="008A5277"/>
    <w:rsid w:val="008A566E"/>
    <w:rsid w:val="008A6A17"/>
    <w:rsid w:val="008A6BC8"/>
    <w:rsid w:val="008B0154"/>
    <w:rsid w:val="008B1035"/>
    <w:rsid w:val="008B1647"/>
    <w:rsid w:val="008B1BAA"/>
    <w:rsid w:val="008B2C00"/>
    <w:rsid w:val="008B2CB4"/>
    <w:rsid w:val="008B35F4"/>
    <w:rsid w:val="008B4B6E"/>
    <w:rsid w:val="008B55F5"/>
    <w:rsid w:val="008B5CB4"/>
    <w:rsid w:val="008B5FB5"/>
    <w:rsid w:val="008B6162"/>
    <w:rsid w:val="008B6C86"/>
    <w:rsid w:val="008B7071"/>
    <w:rsid w:val="008B73FF"/>
    <w:rsid w:val="008C0636"/>
    <w:rsid w:val="008C0D18"/>
    <w:rsid w:val="008C1305"/>
    <w:rsid w:val="008C350E"/>
    <w:rsid w:val="008C35EE"/>
    <w:rsid w:val="008C548F"/>
    <w:rsid w:val="008C6235"/>
    <w:rsid w:val="008C6DE2"/>
    <w:rsid w:val="008C7A76"/>
    <w:rsid w:val="008D08E5"/>
    <w:rsid w:val="008D0AB7"/>
    <w:rsid w:val="008D0ADC"/>
    <w:rsid w:val="008D1277"/>
    <w:rsid w:val="008D15C2"/>
    <w:rsid w:val="008D27FE"/>
    <w:rsid w:val="008D2C49"/>
    <w:rsid w:val="008D31C3"/>
    <w:rsid w:val="008D31FB"/>
    <w:rsid w:val="008D4CA4"/>
    <w:rsid w:val="008D4FC9"/>
    <w:rsid w:val="008D6568"/>
    <w:rsid w:val="008D7181"/>
    <w:rsid w:val="008E0133"/>
    <w:rsid w:val="008E0203"/>
    <w:rsid w:val="008E0746"/>
    <w:rsid w:val="008E0AC2"/>
    <w:rsid w:val="008E2271"/>
    <w:rsid w:val="008E2C4C"/>
    <w:rsid w:val="008E4427"/>
    <w:rsid w:val="008E502C"/>
    <w:rsid w:val="008E6578"/>
    <w:rsid w:val="008F0E25"/>
    <w:rsid w:val="008F1265"/>
    <w:rsid w:val="008F1400"/>
    <w:rsid w:val="008F1AC6"/>
    <w:rsid w:val="008F1F5C"/>
    <w:rsid w:val="008F2A9E"/>
    <w:rsid w:val="008F42F5"/>
    <w:rsid w:val="008F489D"/>
    <w:rsid w:val="008F55DF"/>
    <w:rsid w:val="008F67B3"/>
    <w:rsid w:val="008F693F"/>
    <w:rsid w:val="008F6E23"/>
    <w:rsid w:val="008F6FD1"/>
    <w:rsid w:val="00901370"/>
    <w:rsid w:val="00901F4C"/>
    <w:rsid w:val="00902C68"/>
    <w:rsid w:val="00903138"/>
    <w:rsid w:val="00903943"/>
    <w:rsid w:val="00903F50"/>
    <w:rsid w:val="00903F60"/>
    <w:rsid w:val="00904873"/>
    <w:rsid w:val="00904C42"/>
    <w:rsid w:val="0090552F"/>
    <w:rsid w:val="00906186"/>
    <w:rsid w:val="009063DC"/>
    <w:rsid w:val="00906DEC"/>
    <w:rsid w:val="00911E8A"/>
    <w:rsid w:val="00912833"/>
    <w:rsid w:val="00912A07"/>
    <w:rsid w:val="00912D37"/>
    <w:rsid w:val="009140EE"/>
    <w:rsid w:val="009148CD"/>
    <w:rsid w:val="00915BAF"/>
    <w:rsid w:val="00916303"/>
    <w:rsid w:val="009165F2"/>
    <w:rsid w:val="00916EE2"/>
    <w:rsid w:val="009206B0"/>
    <w:rsid w:val="00920C42"/>
    <w:rsid w:val="0092431F"/>
    <w:rsid w:val="00926053"/>
    <w:rsid w:val="0092635E"/>
    <w:rsid w:val="00926757"/>
    <w:rsid w:val="009278FF"/>
    <w:rsid w:val="00930D9C"/>
    <w:rsid w:val="00931AFA"/>
    <w:rsid w:val="00931C95"/>
    <w:rsid w:val="00932BBE"/>
    <w:rsid w:val="00932DDB"/>
    <w:rsid w:val="0093416C"/>
    <w:rsid w:val="009348F8"/>
    <w:rsid w:val="00934956"/>
    <w:rsid w:val="00934FBD"/>
    <w:rsid w:val="00935F25"/>
    <w:rsid w:val="009362A5"/>
    <w:rsid w:val="00940EB7"/>
    <w:rsid w:val="00941451"/>
    <w:rsid w:val="00942E2E"/>
    <w:rsid w:val="00943CF1"/>
    <w:rsid w:val="00943CFA"/>
    <w:rsid w:val="00944649"/>
    <w:rsid w:val="009458F9"/>
    <w:rsid w:val="00945E1A"/>
    <w:rsid w:val="00946DEE"/>
    <w:rsid w:val="0095194A"/>
    <w:rsid w:val="00952162"/>
    <w:rsid w:val="009533B0"/>
    <w:rsid w:val="00953CCA"/>
    <w:rsid w:val="00953ED4"/>
    <w:rsid w:val="00954261"/>
    <w:rsid w:val="00956D9B"/>
    <w:rsid w:val="009573DB"/>
    <w:rsid w:val="00957D37"/>
    <w:rsid w:val="00957F63"/>
    <w:rsid w:val="00960006"/>
    <w:rsid w:val="00960A9D"/>
    <w:rsid w:val="00961763"/>
    <w:rsid w:val="009620C1"/>
    <w:rsid w:val="00962231"/>
    <w:rsid w:val="00962609"/>
    <w:rsid w:val="00963825"/>
    <w:rsid w:val="00963D2A"/>
    <w:rsid w:val="009640EA"/>
    <w:rsid w:val="009662D9"/>
    <w:rsid w:val="009676A7"/>
    <w:rsid w:val="00967C7A"/>
    <w:rsid w:val="00967EB7"/>
    <w:rsid w:val="00970082"/>
    <w:rsid w:val="00970F71"/>
    <w:rsid w:val="00970FFC"/>
    <w:rsid w:val="009711C4"/>
    <w:rsid w:val="00971C74"/>
    <w:rsid w:val="00972384"/>
    <w:rsid w:val="00972422"/>
    <w:rsid w:val="00972516"/>
    <w:rsid w:val="009728A4"/>
    <w:rsid w:val="009730D5"/>
    <w:rsid w:val="009735CA"/>
    <w:rsid w:val="00974899"/>
    <w:rsid w:val="00975137"/>
    <w:rsid w:val="009754DA"/>
    <w:rsid w:val="00975975"/>
    <w:rsid w:val="0097687E"/>
    <w:rsid w:val="00977534"/>
    <w:rsid w:val="0097762E"/>
    <w:rsid w:val="00980775"/>
    <w:rsid w:val="00980F7A"/>
    <w:rsid w:val="00981417"/>
    <w:rsid w:val="0098159A"/>
    <w:rsid w:val="00982A93"/>
    <w:rsid w:val="009833E5"/>
    <w:rsid w:val="00983700"/>
    <w:rsid w:val="00983FA9"/>
    <w:rsid w:val="00985A29"/>
    <w:rsid w:val="00987205"/>
    <w:rsid w:val="00990125"/>
    <w:rsid w:val="009901F7"/>
    <w:rsid w:val="00990D5C"/>
    <w:rsid w:val="009913C7"/>
    <w:rsid w:val="00992278"/>
    <w:rsid w:val="009925D4"/>
    <w:rsid w:val="009929C8"/>
    <w:rsid w:val="00992D57"/>
    <w:rsid w:val="0099444B"/>
    <w:rsid w:val="0099527A"/>
    <w:rsid w:val="00995553"/>
    <w:rsid w:val="00995621"/>
    <w:rsid w:val="0099586E"/>
    <w:rsid w:val="0099597F"/>
    <w:rsid w:val="0099732C"/>
    <w:rsid w:val="009A1A86"/>
    <w:rsid w:val="009A23BD"/>
    <w:rsid w:val="009A2913"/>
    <w:rsid w:val="009A2CC9"/>
    <w:rsid w:val="009A3451"/>
    <w:rsid w:val="009A4A9A"/>
    <w:rsid w:val="009A53C2"/>
    <w:rsid w:val="009A56A1"/>
    <w:rsid w:val="009A7A12"/>
    <w:rsid w:val="009A7A8D"/>
    <w:rsid w:val="009B1341"/>
    <w:rsid w:val="009B2C8B"/>
    <w:rsid w:val="009B5A50"/>
    <w:rsid w:val="009B5F6A"/>
    <w:rsid w:val="009C0D1C"/>
    <w:rsid w:val="009C0DE8"/>
    <w:rsid w:val="009C0FF8"/>
    <w:rsid w:val="009C177D"/>
    <w:rsid w:val="009C4A1B"/>
    <w:rsid w:val="009C665C"/>
    <w:rsid w:val="009C69C5"/>
    <w:rsid w:val="009C6C73"/>
    <w:rsid w:val="009C7191"/>
    <w:rsid w:val="009C7470"/>
    <w:rsid w:val="009C776C"/>
    <w:rsid w:val="009C781A"/>
    <w:rsid w:val="009D0050"/>
    <w:rsid w:val="009D0BBA"/>
    <w:rsid w:val="009D0FDF"/>
    <w:rsid w:val="009D2A84"/>
    <w:rsid w:val="009D314E"/>
    <w:rsid w:val="009D3674"/>
    <w:rsid w:val="009D38C3"/>
    <w:rsid w:val="009D3B76"/>
    <w:rsid w:val="009D3BBF"/>
    <w:rsid w:val="009D44C8"/>
    <w:rsid w:val="009D56B4"/>
    <w:rsid w:val="009D6D68"/>
    <w:rsid w:val="009D6EEE"/>
    <w:rsid w:val="009D74B3"/>
    <w:rsid w:val="009E0037"/>
    <w:rsid w:val="009E0296"/>
    <w:rsid w:val="009E093F"/>
    <w:rsid w:val="009E0D40"/>
    <w:rsid w:val="009E1573"/>
    <w:rsid w:val="009E172F"/>
    <w:rsid w:val="009E1DCF"/>
    <w:rsid w:val="009E1DF5"/>
    <w:rsid w:val="009E276F"/>
    <w:rsid w:val="009E305A"/>
    <w:rsid w:val="009E4232"/>
    <w:rsid w:val="009E4503"/>
    <w:rsid w:val="009E48A6"/>
    <w:rsid w:val="009E616A"/>
    <w:rsid w:val="009E6471"/>
    <w:rsid w:val="009E744D"/>
    <w:rsid w:val="009F003E"/>
    <w:rsid w:val="009F124F"/>
    <w:rsid w:val="009F1F2C"/>
    <w:rsid w:val="009F2A1F"/>
    <w:rsid w:val="009F2B36"/>
    <w:rsid w:val="009F333C"/>
    <w:rsid w:val="009F3D54"/>
    <w:rsid w:val="009F6887"/>
    <w:rsid w:val="009F6BF3"/>
    <w:rsid w:val="009F6E66"/>
    <w:rsid w:val="009F7E8E"/>
    <w:rsid w:val="009F7FA5"/>
    <w:rsid w:val="00A0116E"/>
    <w:rsid w:val="00A01266"/>
    <w:rsid w:val="00A017FA"/>
    <w:rsid w:val="00A01F9C"/>
    <w:rsid w:val="00A02EDE"/>
    <w:rsid w:val="00A031D2"/>
    <w:rsid w:val="00A03C55"/>
    <w:rsid w:val="00A04DE0"/>
    <w:rsid w:val="00A05A12"/>
    <w:rsid w:val="00A06D6A"/>
    <w:rsid w:val="00A10685"/>
    <w:rsid w:val="00A112BC"/>
    <w:rsid w:val="00A11B1F"/>
    <w:rsid w:val="00A11BF2"/>
    <w:rsid w:val="00A13A8D"/>
    <w:rsid w:val="00A14379"/>
    <w:rsid w:val="00A14F1C"/>
    <w:rsid w:val="00A203DF"/>
    <w:rsid w:val="00A20AC3"/>
    <w:rsid w:val="00A20FAB"/>
    <w:rsid w:val="00A22321"/>
    <w:rsid w:val="00A2290A"/>
    <w:rsid w:val="00A22B2B"/>
    <w:rsid w:val="00A257AA"/>
    <w:rsid w:val="00A26FC4"/>
    <w:rsid w:val="00A27463"/>
    <w:rsid w:val="00A277DF"/>
    <w:rsid w:val="00A27FBA"/>
    <w:rsid w:val="00A32B69"/>
    <w:rsid w:val="00A34B9C"/>
    <w:rsid w:val="00A34F17"/>
    <w:rsid w:val="00A356DF"/>
    <w:rsid w:val="00A364BD"/>
    <w:rsid w:val="00A368B2"/>
    <w:rsid w:val="00A36E87"/>
    <w:rsid w:val="00A37712"/>
    <w:rsid w:val="00A37B7C"/>
    <w:rsid w:val="00A37FC1"/>
    <w:rsid w:val="00A41940"/>
    <w:rsid w:val="00A4307B"/>
    <w:rsid w:val="00A44FF9"/>
    <w:rsid w:val="00A45142"/>
    <w:rsid w:val="00A45D23"/>
    <w:rsid w:val="00A4731A"/>
    <w:rsid w:val="00A479F9"/>
    <w:rsid w:val="00A506BC"/>
    <w:rsid w:val="00A51468"/>
    <w:rsid w:val="00A5166F"/>
    <w:rsid w:val="00A51BD5"/>
    <w:rsid w:val="00A52C0B"/>
    <w:rsid w:val="00A533CF"/>
    <w:rsid w:val="00A53AFA"/>
    <w:rsid w:val="00A5491E"/>
    <w:rsid w:val="00A54F32"/>
    <w:rsid w:val="00A5655F"/>
    <w:rsid w:val="00A5741B"/>
    <w:rsid w:val="00A603B2"/>
    <w:rsid w:val="00A60715"/>
    <w:rsid w:val="00A615AB"/>
    <w:rsid w:val="00A61626"/>
    <w:rsid w:val="00A61D43"/>
    <w:rsid w:val="00A6213A"/>
    <w:rsid w:val="00A6380D"/>
    <w:rsid w:val="00A63C1E"/>
    <w:rsid w:val="00A642A0"/>
    <w:rsid w:val="00A64B72"/>
    <w:rsid w:val="00A65D80"/>
    <w:rsid w:val="00A6620C"/>
    <w:rsid w:val="00A664D6"/>
    <w:rsid w:val="00A6667B"/>
    <w:rsid w:val="00A66790"/>
    <w:rsid w:val="00A669E6"/>
    <w:rsid w:val="00A67795"/>
    <w:rsid w:val="00A7084C"/>
    <w:rsid w:val="00A71088"/>
    <w:rsid w:val="00A719DD"/>
    <w:rsid w:val="00A71EC6"/>
    <w:rsid w:val="00A73A7A"/>
    <w:rsid w:val="00A7425C"/>
    <w:rsid w:val="00A746FA"/>
    <w:rsid w:val="00A752E9"/>
    <w:rsid w:val="00A753E8"/>
    <w:rsid w:val="00A754C1"/>
    <w:rsid w:val="00A75C6D"/>
    <w:rsid w:val="00A76EBB"/>
    <w:rsid w:val="00A77006"/>
    <w:rsid w:val="00A779E8"/>
    <w:rsid w:val="00A80215"/>
    <w:rsid w:val="00A81F5E"/>
    <w:rsid w:val="00A82770"/>
    <w:rsid w:val="00A8303D"/>
    <w:rsid w:val="00A83882"/>
    <w:rsid w:val="00A8415F"/>
    <w:rsid w:val="00A84CF9"/>
    <w:rsid w:val="00A850CC"/>
    <w:rsid w:val="00A85B7B"/>
    <w:rsid w:val="00A900D1"/>
    <w:rsid w:val="00A918F8"/>
    <w:rsid w:val="00A91A8C"/>
    <w:rsid w:val="00A91BCB"/>
    <w:rsid w:val="00A92B58"/>
    <w:rsid w:val="00A92C4E"/>
    <w:rsid w:val="00A93BBC"/>
    <w:rsid w:val="00A94694"/>
    <w:rsid w:val="00A948BF"/>
    <w:rsid w:val="00A96583"/>
    <w:rsid w:val="00A97167"/>
    <w:rsid w:val="00A9796C"/>
    <w:rsid w:val="00A97BC9"/>
    <w:rsid w:val="00AA0041"/>
    <w:rsid w:val="00AA0516"/>
    <w:rsid w:val="00AA0A54"/>
    <w:rsid w:val="00AA0CF6"/>
    <w:rsid w:val="00AA1466"/>
    <w:rsid w:val="00AA1AAB"/>
    <w:rsid w:val="00AA1CF0"/>
    <w:rsid w:val="00AA362E"/>
    <w:rsid w:val="00AA428B"/>
    <w:rsid w:val="00AA4627"/>
    <w:rsid w:val="00AA54AF"/>
    <w:rsid w:val="00AB0A75"/>
    <w:rsid w:val="00AB14D4"/>
    <w:rsid w:val="00AB1982"/>
    <w:rsid w:val="00AB1C5E"/>
    <w:rsid w:val="00AB1F05"/>
    <w:rsid w:val="00AB339F"/>
    <w:rsid w:val="00AB34FD"/>
    <w:rsid w:val="00AB3BB1"/>
    <w:rsid w:val="00AB489E"/>
    <w:rsid w:val="00AB4C75"/>
    <w:rsid w:val="00AB4D63"/>
    <w:rsid w:val="00AB5CA3"/>
    <w:rsid w:val="00AB62F8"/>
    <w:rsid w:val="00AB642F"/>
    <w:rsid w:val="00AB7299"/>
    <w:rsid w:val="00AB7440"/>
    <w:rsid w:val="00AC0A76"/>
    <w:rsid w:val="00AC0ABD"/>
    <w:rsid w:val="00AC2D34"/>
    <w:rsid w:val="00AC4542"/>
    <w:rsid w:val="00AC45E0"/>
    <w:rsid w:val="00AC4882"/>
    <w:rsid w:val="00AC4F90"/>
    <w:rsid w:val="00AC6CF2"/>
    <w:rsid w:val="00AD0275"/>
    <w:rsid w:val="00AD028E"/>
    <w:rsid w:val="00AD066F"/>
    <w:rsid w:val="00AD112D"/>
    <w:rsid w:val="00AD1ECC"/>
    <w:rsid w:val="00AD20F9"/>
    <w:rsid w:val="00AD2DFF"/>
    <w:rsid w:val="00AD2F4E"/>
    <w:rsid w:val="00AD3817"/>
    <w:rsid w:val="00AD3AD4"/>
    <w:rsid w:val="00AD4010"/>
    <w:rsid w:val="00AD428D"/>
    <w:rsid w:val="00AD42DF"/>
    <w:rsid w:val="00AD4381"/>
    <w:rsid w:val="00AD52F1"/>
    <w:rsid w:val="00AD6E41"/>
    <w:rsid w:val="00AD7959"/>
    <w:rsid w:val="00AE026D"/>
    <w:rsid w:val="00AE0D86"/>
    <w:rsid w:val="00AE1701"/>
    <w:rsid w:val="00AE1FF8"/>
    <w:rsid w:val="00AE23FE"/>
    <w:rsid w:val="00AE2D9E"/>
    <w:rsid w:val="00AE3ED9"/>
    <w:rsid w:val="00AE4A80"/>
    <w:rsid w:val="00AE4AEE"/>
    <w:rsid w:val="00AE4B78"/>
    <w:rsid w:val="00AE4C76"/>
    <w:rsid w:val="00AE5215"/>
    <w:rsid w:val="00AE557E"/>
    <w:rsid w:val="00AE56D5"/>
    <w:rsid w:val="00AE6AA7"/>
    <w:rsid w:val="00AE6B14"/>
    <w:rsid w:val="00AE74C0"/>
    <w:rsid w:val="00AF05C6"/>
    <w:rsid w:val="00AF0A53"/>
    <w:rsid w:val="00AF0DC9"/>
    <w:rsid w:val="00AF2063"/>
    <w:rsid w:val="00AF2CB8"/>
    <w:rsid w:val="00AF3C0C"/>
    <w:rsid w:val="00AF3EC7"/>
    <w:rsid w:val="00AF4E72"/>
    <w:rsid w:val="00AF5341"/>
    <w:rsid w:val="00AF6118"/>
    <w:rsid w:val="00AF6750"/>
    <w:rsid w:val="00AF6864"/>
    <w:rsid w:val="00AF738A"/>
    <w:rsid w:val="00AF78C3"/>
    <w:rsid w:val="00B02549"/>
    <w:rsid w:val="00B02DC9"/>
    <w:rsid w:val="00B02EE1"/>
    <w:rsid w:val="00B03178"/>
    <w:rsid w:val="00B0484E"/>
    <w:rsid w:val="00B04D3A"/>
    <w:rsid w:val="00B05750"/>
    <w:rsid w:val="00B07329"/>
    <w:rsid w:val="00B07AA3"/>
    <w:rsid w:val="00B100C8"/>
    <w:rsid w:val="00B10EB4"/>
    <w:rsid w:val="00B1148B"/>
    <w:rsid w:val="00B11FBC"/>
    <w:rsid w:val="00B129A1"/>
    <w:rsid w:val="00B12D09"/>
    <w:rsid w:val="00B14743"/>
    <w:rsid w:val="00B155E2"/>
    <w:rsid w:val="00B214BF"/>
    <w:rsid w:val="00B23083"/>
    <w:rsid w:val="00B23434"/>
    <w:rsid w:val="00B234B5"/>
    <w:rsid w:val="00B2402B"/>
    <w:rsid w:val="00B2449D"/>
    <w:rsid w:val="00B26568"/>
    <w:rsid w:val="00B269B4"/>
    <w:rsid w:val="00B26D0B"/>
    <w:rsid w:val="00B27911"/>
    <w:rsid w:val="00B3061D"/>
    <w:rsid w:val="00B30C91"/>
    <w:rsid w:val="00B30E24"/>
    <w:rsid w:val="00B315D4"/>
    <w:rsid w:val="00B31CAA"/>
    <w:rsid w:val="00B31D8A"/>
    <w:rsid w:val="00B32BA7"/>
    <w:rsid w:val="00B34A28"/>
    <w:rsid w:val="00B34D90"/>
    <w:rsid w:val="00B34FDA"/>
    <w:rsid w:val="00B3543F"/>
    <w:rsid w:val="00B35D04"/>
    <w:rsid w:val="00B35E3B"/>
    <w:rsid w:val="00B36496"/>
    <w:rsid w:val="00B3652E"/>
    <w:rsid w:val="00B366B2"/>
    <w:rsid w:val="00B378C9"/>
    <w:rsid w:val="00B37B39"/>
    <w:rsid w:val="00B40D64"/>
    <w:rsid w:val="00B4148B"/>
    <w:rsid w:val="00B42397"/>
    <w:rsid w:val="00B424CC"/>
    <w:rsid w:val="00B4275B"/>
    <w:rsid w:val="00B43098"/>
    <w:rsid w:val="00B43607"/>
    <w:rsid w:val="00B441AA"/>
    <w:rsid w:val="00B446F8"/>
    <w:rsid w:val="00B44D7D"/>
    <w:rsid w:val="00B450A7"/>
    <w:rsid w:val="00B45804"/>
    <w:rsid w:val="00B46632"/>
    <w:rsid w:val="00B4728A"/>
    <w:rsid w:val="00B47385"/>
    <w:rsid w:val="00B4767E"/>
    <w:rsid w:val="00B477BB"/>
    <w:rsid w:val="00B47CEA"/>
    <w:rsid w:val="00B47FA5"/>
    <w:rsid w:val="00B500BA"/>
    <w:rsid w:val="00B502B3"/>
    <w:rsid w:val="00B5082F"/>
    <w:rsid w:val="00B54EFC"/>
    <w:rsid w:val="00B56476"/>
    <w:rsid w:val="00B56B86"/>
    <w:rsid w:val="00B56D59"/>
    <w:rsid w:val="00B57E67"/>
    <w:rsid w:val="00B60A69"/>
    <w:rsid w:val="00B60E47"/>
    <w:rsid w:val="00B6103F"/>
    <w:rsid w:val="00B61725"/>
    <w:rsid w:val="00B624A3"/>
    <w:rsid w:val="00B62A63"/>
    <w:rsid w:val="00B62DBA"/>
    <w:rsid w:val="00B63A2F"/>
    <w:rsid w:val="00B641DF"/>
    <w:rsid w:val="00B64895"/>
    <w:rsid w:val="00B6666F"/>
    <w:rsid w:val="00B672C6"/>
    <w:rsid w:val="00B67AAC"/>
    <w:rsid w:val="00B70044"/>
    <w:rsid w:val="00B7039F"/>
    <w:rsid w:val="00B71216"/>
    <w:rsid w:val="00B7136C"/>
    <w:rsid w:val="00B7183E"/>
    <w:rsid w:val="00B71977"/>
    <w:rsid w:val="00B7199F"/>
    <w:rsid w:val="00B71BB2"/>
    <w:rsid w:val="00B71F65"/>
    <w:rsid w:val="00B725C7"/>
    <w:rsid w:val="00B76EEF"/>
    <w:rsid w:val="00B76F95"/>
    <w:rsid w:val="00B81F13"/>
    <w:rsid w:val="00B82398"/>
    <w:rsid w:val="00B8245E"/>
    <w:rsid w:val="00B82ABD"/>
    <w:rsid w:val="00B8303A"/>
    <w:rsid w:val="00B83075"/>
    <w:rsid w:val="00B83E11"/>
    <w:rsid w:val="00B84191"/>
    <w:rsid w:val="00B84351"/>
    <w:rsid w:val="00B8435B"/>
    <w:rsid w:val="00B84CE4"/>
    <w:rsid w:val="00B851ED"/>
    <w:rsid w:val="00B8647E"/>
    <w:rsid w:val="00B86AB2"/>
    <w:rsid w:val="00B87818"/>
    <w:rsid w:val="00B87D3A"/>
    <w:rsid w:val="00B90BD5"/>
    <w:rsid w:val="00B91AFB"/>
    <w:rsid w:val="00B91D6F"/>
    <w:rsid w:val="00B91FCF"/>
    <w:rsid w:val="00B923C1"/>
    <w:rsid w:val="00B934C3"/>
    <w:rsid w:val="00B94A4E"/>
    <w:rsid w:val="00B94C14"/>
    <w:rsid w:val="00B956EC"/>
    <w:rsid w:val="00B95760"/>
    <w:rsid w:val="00B95C2D"/>
    <w:rsid w:val="00B96D8C"/>
    <w:rsid w:val="00BA0C65"/>
    <w:rsid w:val="00BA1BC7"/>
    <w:rsid w:val="00BA1E4F"/>
    <w:rsid w:val="00BA1F09"/>
    <w:rsid w:val="00BA2436"/>
    <w:rsid w:val="00BA2E3E"/>
    <w:rsid w:val="00BA3454"/>
    <w:rsid w:val="00BA3991"/>
    <w:rsid w:val="00BA3F02"/>
    <w:rsid w:val="00BA414E"/>
    <w:rsid w:val="00BA5044"/>
    <w:rsid w:val="00BA591C"/>
    <w:rsid w:val="00BA5CFA"/>
    <w:rsid w:val="00BA6A39"/>
    <w:rsid w:val="00BA71CE"/>
    <w:rsid w:val="00BA7EDC"/>
    <w:rsid w:val="00BB060F"/>
    <w:rsid w:val="00BB1013"/>
    <w:rsid w:val="00BB1EC3"/>
    <w:rsid w:val="00BB222B"/>
    <w:rsid w:val="00BB29D2"/>
    <w:rsid w:val="00BB2BB8"/>
    <w:rsid w:val="00BB4FDD"/>
    <w:rsid w:val="00BB516E"/>
    <w:rsid w:val="00BB5466"/>
    <w:rsid w:val="00BB5697"/>
    <w:rsid w:val="00BB58E3"/>
    <w:rsid w:val="00BB7159"/>
    <w:rsid w:val="00BB73C7"/>
    <w:rsid w:val="00BB763C"/>
    <w:rsid w:val="00BC03D9"/>
    <w:rsid w:val="00BC1066"/>
    <w:rsid w:val="00BC19AE"/>
    <w:rsid w:val="00BC26EF"/>
    <w:rsid w:val="00BC47F4"/>
    <w:rsid w:val="00BC4EE9"/>
    <w:rsid w:val="00BC5629"/>
    <w:rsid w:val="00BC5AC0"/>
    <w:rsid w:val="00BC5FAD"/>
    <w:rsid w:val="00BC63A8"/>
    <w:rsid w:val="00BC6443"/>
    <w:rsid w:val="00BC6717"/>
    <w:rsid w:val="00BC73D4"/>
    <w:rsid w:val="00BD0BB4"/>
    <w:rsid w:val="00BD0CD1"/>
    <w:rsid w:val="00BD124D"/>
    <w:rsid w:val="00BD13F5"/>
    <w:rsid w:val="00BD187A"/>
    <w:rsid w:val="00BD252C"/>
    <w:rsid w:val="00BD25D5"/>
    <w:rsid w:val="00BD377C"/>
    <w:rsid w:val="00BD3993"/>
    <w:rsid w:val="00BD409C"/>
    <w:rsid w:val="00BD4663"/>
    <w:rsid w:val="00BD5341"/>
    <w:rsid w:val="00BD543D"/>
    <w:rsid w:val="00BD5E5C"/>
    <w:rsid w:val="00BD5FA5"/>
    <w:rsid w:val="00BD62AA"/>
    <w:rsid w:val="00BD696A"/>
    <w:rsid w:val="00BD72F1"/>
    <w:rsid w:val="00BD7F26"/>
    <w:rsid w:val="00BE0489"/>
    <w:rsid w:val="00BE1672"/>
    <w:rsid w:val="00BE460A"/>
    <w:rsid w:val="00BE46EA"/>
    <w:rsid w:val="00BE47CD"/>
    <w:rsid w:val="00BE4957"/>
    <w:rsid w:val="00BE4FF5"/>
    <w:rsid w:val="00BE5617"/>
    <w:rsid w:val="00BE59A6"/>
    <w:rsid w:val="00BE5BF2"/>
    <w:rsid w:val="00BE6BEC"/>
    <w:rsid w:val="00BE70E3"/>
    <w:rsid w:val="00BE7705"/>
    <w:rsid w:val="00BF19DA"/>
    <w:rsid w:val="00BF1FFD"/>
    <w:rsid w:val="00BF2141"/>
    <w:rsid w:val="00BF27B8"/>
    <w:rsid w:val="00BF2EF1"/>
    <w:rsid w:val="00BF33E9"/>
    <w:rsid w:val="00BF35CA"/>
    <w:rsid w:val="00BF507F"/>
    <w:rsid w:val="00BF6594"/>
    <w:rsid w:val="00BF68FD"/>
    <w:rsid w:val="00BF72A9"/>
    <w:rsid w:val="00BF7478"/>
    <w:rsid w:val="00C009F4"/>
    <w:rsid w:val="00C00F6D"/>
    <w:rsid w:val="00C019F3"/>
    <w:rsid w:val="00C02481"/>
    <w:rsid w:val="00C0271B"/>
    <w:rsid w:val="00C0285F"/>
    <w:rsid w:val="00C028BE"/>
    <w:rsid w:val="00C02C70"/>
    <w:rsid w:val="00C0330D"/>
    <w:rsid w:val="00C033C5"/>
    <w:rsid w:val="00C034BB"/>
    <w:rsid w:val="00C042E0"/>
    <w:rsid w:val="00C0434E"/>
    <w:rsid w:val="00C045C4"/>
    <w:rsid w:val="00C064F8"/>
    <w:rsid w:val="00C110B9"/>
    <w:rsid w:val="00C11514"/>
    <w:rsid w:val="00C12021"/>
    <w:rsid w:val="00C134BA"/>
    <w:rsid w:val="00C1488B"/>
    <w:rsid w:val="00C14C66"/>
    <w:rsid w:val="00C152C0"/>
    <w:rsid w:val="00C20AF8"/>
    <w:rsid w:val="00C20B8B"/>
    <w:rsid w:val="00C2175F"/>
    <w:rsid w:val="00C218BF"/>
    <w:rsid w:val="00C219B8"/>
    <w:rsid w:val="00C22A5D"/>
    <w:rsid w:val="00C23578"/>
    <w:rsid w:val="00C23A43"/>
    <w:rsid w:val="00C23FB7"/>
    <w:rsid w:val="00C2481B"/>
    <w:rsid w:val="00C248B8"/>
    <w:rsid w:val="00C257B7"/>
    <w:rsid w:val="00C25898"/>
    <w:rsid w:val="00C25A55"/>
    <w:rsid w:val="00C2717D"/>
    <w:rsid w:val="00C27B62"/>
    <w:rsid w:val="00C27C76"/>
    <w:rsid w:val="00C309DE"/>
    <w:rsid w:val="00C315C7"/>
    <w:rsid w:val="00C31DBC"/>
    <w:rsid w:val="00C31E82"/>
    <w:rsid w:val="00C32078"/>
    <w:rsid w:val="00C320B5"/>
    <w:rsid w:val="00C33305"/>
    <w:rsid w:val="00C3412F"/>
    <w:rsid w:val="00C34821"/>
    <w:rsid w:val="00C35494"/>
    <w:rsid w:val="00C37439"/>
    <w:rsid w:val="00C40F94"/>
    <w:rsid w:val="00C427E1"/>
    <w:rsid w:val="00C42C12"/>
    <w:rsid w:val="00C42E51"/>
    <w:rsid w:val="00C43042"/>
    <w:rsid w:val="00C432C1"/>
    <w:rsid w:val="00C43B12"/>
    <w:rsid w:val="00C45425"/>
    <w:rsid w:val="00C45E5C"/>
    <w:rsid w:val="00C464DB"/>
    <w:rsid w:val="00C46552"/>
    <w:rsid w:val="00C47235"/>
    <w:rsid w:val="00C47373"/>
    <w:rsid w:val="00C4761C"/>
    <w:rsid w:val="00C513B0"/>
    <w:rsid w:val="00C51F3C"/>
    <w:rsid w:val="00C5289C"/>
    <w:rsid w:val="00C52B07"/>
    <w:rsid w:val="00C536A2"/>
    <w:rsid w:val="00C5372D"/>
    <w:rsid w:val="00C53BED"/>
    <w:rsid w:val="00C54B30"/>
    <w:rsid w:val="00C54DFE"/>
    <w:rsid w:val="00C552A7"/>
    <w:rsid w:val="00C552FB"/>
    <w:rsid w:val="00C5555B"/>
    <w:rsid w:val="00C55BDC"/>
    <w:rsid w:val="00C55EE2"/>
    <w:rsid w:val="00C560EE"/>
    <w:rsid w:val="00C56456"/>
    <w:rsid w:val="00C567B5"/>
    <w:rsid w:val="00C56931"/>
    <w:rsid w:val="00C56C26"/>
    <w:rsid w:val="00C56CF4"/>
    <w:rsid w:val="00C571F6"/>
    <w:rsid w:val="00C57F5A"/>
    <w:rsid w:val="00C616CE"/>
    <w:rsid w:val="00C61F40"/>
    <w:rsid w:val="00C623AA"/>
    <w:rsid w:val="00C6301F"/>
    <w:rsid w:val="00C6312B"/>
    <w:rsid w:val="00C632E7"/>
    <w:rsid w:val="00C63306"/>
    <w:rsid w:val="00C636A5"/>
    <w:rsid w:val="00C642BF"/>
    <w:rsid w:val="00C646A4"/>
    <w:rsid w:val="00C64B4C"/>
    <w:rsid w:val="00C659BB"/>
    <w:rsid w:val="00C66414"/>
    <w:rsid w:val="00C666CD"/>
    <w:rsid w:val="00C669E1"/>
    <w:rsid w:val="00C66F43"/>
    <w:rsid w:val="00C677B7"/>
    <w:rsid w:val="00C6789F"/>
    <w:rsid w:val="00C70C95"/>
    <w:rsid w:val="00C71722"/>
    <w:rsid w:val="00C71B4E"/>
    <w:rsid w:val="00C72EF4"/>
    <w:rsid w:val="00C7531E"/>
    <w:rsid w:val="00C75338"/>
    <w:rsid w:val="00C75509"/>
    <w:rsid w:val="00C75BC2"/>
    <w:rsid w:val="00C761B2"/>
    <w:rsid w:val="00C764FC"/>
    <w:rsid w:val="00C76523"/>
    <w:rsid w:val="00C77177"/>
    <w:rsid w:val="00C7765F"/>
    <w:rsid w:val="00C800E5"/>
    <w:rsid w:val="00C80563"/>
    <w:rsid w:val="00C810CB"/>
    <w:rsid w:val="00C825E8"/>
    <w:rsid w:val="00C8301A"/>
    <w:rsid w:val="00C83D52"/>
    <w:rsid w:val="00C84333"/>
    <w:rsid w:val="00C84878"/>
    <w:rsid w:val="00C8757E"/>
    <w:rsid w:val="00C92D09"/>
    <w:rsid w:val="00C93A51"/>
    <w:rsid w:val="00C93A76"/>
    <w:rsid w:val="00C93AEC"/>
    <w:rsid w:val="00C9400D"/>
    <w:rsid w:val="00C948CF"/>
    <w:rsid w:val="00C95034"/>
    <w:rsid w:val="00C95239"/>
    <w:rsid w:val="00C952C0"/>
    <w:rsid w:val="00C96CC5"/>
    <w:rsid w:val="00C96DB5"/>
    <w:rsid w:val="00C97556"/>
    <w:rsid w:val="00C97B5F"/>
    <w:rsid w:val="00C97E15"/>
    <w:rsid w:val="00CA0068"/>
    <w:rsid w:val="00CA0879"/>
    <w:rsid w:val="00CA0D5D"/>
    <w:rsid w:val="00CA10AF"/>
    <w:rsid w:val="00CA16AD"/>
    <w:rsid w:val="00CA2DE1"/>
    <w:rsid w:val="00CA3486"/>
    <w:rsid w:val="00CA36D0"/>
    <w:rsid w:val="00CA3876"/>
    <w:rsid w:val="00CA4725"/>
    <w:rsid w:val="00CA59CD"/>
    <w:rsid w:val="00CA5F87"/>
    <w:rsid w:val="00CA6FE7"/>
    <w:rsid w:val="00CA7BB9"/>
    <w:rsid w:val="00CB0B64"/>
    <w:rsid w:val="00CB0BEA"/>
    <w:rsid w:val="00CB181A"/>
    <w:rsid w:val="00CB1A57"/>
    <w:rsid w:val="00CB38B5"/>
    <w:rsid w:val="00CB47AA"/>
    <w:rsid w:val="00CB4E66"/>
    <w:rsid w:val="00CB523C"/>
    <w:rsid w:val="00CB559F"/>
    <w:rsid w:val="00CB5F40"/>
    <w:rsid w:val="00CB7836"/>
    <w:rsid w:val="00CB79AC"/>
    <w:rsid w:val="00CC0D45"/>
    <w:rsid w:val="00CC20DE"/>
    <w:rsid w:val="00CC218D"/>
    <w:rsid w:val="00CC247C"/>
    <w:rsid w:val="00CC2C1E"/>
    <w:rsid w:val="00CC2D36"/>
    <w:rsid w:val="00CC479A"/>
    <w:rsid w:val="00CC51CC"/>
    <w:rsid w:val="00CC5316"/>
    <w:rsid w:val="00CC5B37"/>
    <w:rsid w:val="00CC6184"/>
    <w:rsid w:val="00CC652F"/>
    <w:rsid w:val="00CC684C"/>
    <w:rsid w:val="00CC7A23"/>
    <w:rsid w:val="00CC7C3E"/>
    <w:rsid w:val="00CD0392"/>
    <w:rsid w:val="00CD1DE6"/>
    <w:rsid w:val="00CD2886"/>
    <w:rsid w:val="00CD2C3A"/>
    <w:rsid w:val="00CD2EC4"/>
    <w:rsid w:val="00CD3B4C"/>
    <w:rsid w:val="00CD41EB"/>
    <w:rsid w:val="00CD6116"/>
    <w:rsid w:val="00CD64F0"/>
    <w:rsid w:val="00CD6F85"/>
    <w:rsid w:val="00CD70B7"/>
    <w:rsid w:val="00CD756C"/>
    <w:rsid w:val="00CD7B8D"/>
    <w:rsid w:val="00CE0615"/>
    <w:rsid w:val="00CE0669"/>
    <w:rsid w:val="00CE06B3"/>
    <w:rsid w:val="00CE0856"/>
    <w:rsid w:val="00CE0972"/>
    <w:rsid w:val="00CE0A2D"/>
    <w:rsid w:val="00CE15A2"/>
    <w:rsid w:val="00CE3104"/>
    <w:rsid w:val="00CE3222"/>
    <w:rsid w:val="00CE364E"/>
    <w:rsid w:val="00CE37D2"/>
    <w:rsid w:val="00CE3E3C"/>
    <w:rsid w:val="00CE3E7E"/>
    <w:rsid w:val="00CE41E9"/>
    <w:rsid w:val="00CE43F9"/>
    <w:rsid w:val="00CE5017"/>
    <w:rsid w:val="00CE5318"/>
    <w:rsid w:val="00CE5408"/>
    <w:rsid w:val="00CE65C1"/>
    <w:rsid w:val="00CE6665"/>
    <w:rsid w:val="00CF00E3"/>
    <w:rsid w:val="00CF0318"/>
    <w:rsid w:val="00CF2273"/>
    <w:rsid w:val="00CF2293"/>
    <w:rsid w:val="00CF25F8"/>
    <w:rsid w:val="00CF280E"/>
    <w:rsid w:val="00CF50A0"/>
    <w:rsid w:val="00CF54C1"/>
    <w:rsid w:val="00CF5AF8"/>
    <w:rsid w:val="00CF7068"/>
    <w:rsid w:val="00CF726F"/>
    <w:rsid w:val="00CF7BE9"/>
    <w:rsid w:val="00D005B3"/>
    <w:rsid w:val="00D02711"/>
    <w:rsid w:val="00D03A17"/>
    <w:rsid w:val="00D043BE"/>
    <w:rsid w:val="00D04AF3"/>
    <w:rsid w:val="00D04ED4"/>
    <w:rsid w:val="00D0535C"/>
    <w:rsid w:val="00D05FCF"/>
    <w:rsid w:val="00D06C14"/>
    <w:rsid w:val="00D07B4E"/>
    <w:rsid w:val="00D114E5"/>
    <w:rsid w:val="00D120BE"/>
    <w:rsid w:val="00D13023"/>
    <w:rsid w:val="00D13C68"/>
    <w:rsid w:val="00D14AB3"/>
    <w:rsid w:val="00D15592"/>
    <w:rsid w:val="00D15BEF"/>
    <w:rsid w:val="00D16A1D"/>
    <w:rsid w:val="00D17739"/>
    <w:rsid w:val="00D17AA3"/>
    <w:rsid w:val="00D205A4"/>
    <w:rsid w:val="00D20C14"/>
    <w:rsid w:val="00D217C6"/>
    <w:rsid w:val="00D22413"/>
    <w:rsid w:val="00D22598"/>
    <w:rsid w:val="00D23954"/>
    <w:rsid w:val="00D24866"/>
    <w:rsid w:val="00D249DE"/>
    <w:rsid w:val="00D2559C"/>
    <w:rsid w:val="00D259FF"/>
    <w:rsid w:val="00D26DC3"/>
    <w:rsid w:val="00D307D6"/>
    <w:rsid w:val="00D30E01"/>
    <w:rsid w:val="00D313DE"/>
    <w:rsid w:val="00D31438"/>
    <w:rsid w:val="00D3146D"/>
    <w:rsid w:val="00D31F71"/>
    <w:rsid w:val="00D33078"/>
    <w:rsid w:val="00D331F5"/>
    <w:rsid w:val="00D33523"/>
    <w:rsid w:val="00D33C86"/>
    <w:rsid w:val="00D34AF7"/>
    <w:rsid w:val="00D3510E"/>
    <w:rsid w:val="00D36EBC"/>
    <w:rsid w:val="00D40044"/>
    <w:rsid w:val="00D400FD"/>
    <w:rsid w:val="00D40447"/>
    <w:rsid w:val="00D4057D"/>
    <w:rsid w:val="00D40AAB"/>
    <w:rsid w:val="00D40B15"/>
    <w:rsid w:val="00D41BBF"/>
    <w:rsid w:val="00D420C1"/>
    <w:rsid w:val="00D4211A"/>
    <w:rsid w:val="00D423A2"/>
    <w:rsid w:val="00D42DAC"/>
    <w:rsid w:val="00D433A6"/>
    <w:rsid w:val="00D43434"/>
    <w:rsid w:val="00D43481"/>
    <w:rsid w:val="00D449D8"/>
    <w:rsid w:val="00D452FD"/>
    <w:rsid w:val="00D45B56"/>
    <w:rsid w:val="00D4644E"/>
    <w:rsid w:val="00D50861"/>
    <w:rsid w:val="00D50D84"/>
    <w:rsid w:val="00D5170A"/>
    <w:rsid w:val="00D5251D"/>
    <w:rsid w:val="00D5275F"/>
    <w:rsid w:val="00D53829"/>
    <w:rsid w:val="00D5389D"/>
    <w:rsid w:val="00D53F86"/>
    <w:rsid w:val="00D55A07"/>
    <w:rsid w:val="00D56500"/>
    <w:rsid w:val="00D569ED"/>
    <w:rsid w:val="00D56D61"/>
    <w:rsid w:val="00D57639"/>
    <w:rsid w:val="00D60080"/>
    <w:rsid w:val="00D60D3D"/>
    <w:rsid w:val="00D6196E"/>
    <w:rsid w:val="00D6209E"/>
    <w:rsid w:val="00D637D5"/>
    <w:rsid w:val="00D64350"/>
    <w:rsid w:val="00D64E46"/>
    <w:rsid w:val="00D657EB"/>
    <w:rsid w:val="00D65C6D"/>
    <w:rsid w:val="00D65C9F"/>
    <w:rsid w:val="00D65D42"/>
    <w:rsid w:val="00D66428"/>
    <w:rsid w:val="00D66A20"/>
    <w:rsid w:val="00D70E6D"/>
    <w:rsid w:val="00D71446"/>
    <w:rsid w:val="00D7203E"/>
    <w:rsid w:val="00D72EF3"/>
    <w:rsid w:val="00D73930"/>
    <w:rsid w:val="00D74250"/>
    <w:rsid w:val="00D74CF4"/>
    <w:rsid w:val="00D7575C"/>
    <w:rsid w:val="00D75E8C"/>
    <w:rsid w:val="00D76CA9"/>
    <w:rsid w:val="00D76DA5"/>
    <w:rsid w:val="00D76FA8"/>
    <w:rsid w:val="00D76FE7"/>
    <w:rsid w:val="00D807F0"/>
    <w:rsid w:val="00D80B4F"/>
    <w:rsid w:val="00D80C38"/>
    <w:rsid w:val="00D811CB"/>
    <w:rsid w:val="00D834AA"/>
    <w:rsid w:val="00D842F3"/>
    <w:rsid w:val="00D84E9C"/>
    <w:rsid w:val="00D86040"/>
    <w:rsid w:val="00D871CE"/>
    <w:rsid w:val="00D879CE"/>
    <w:rsid w:val="00D92940"/>
    <w:rsid w:val="00D92BC6"/>
    <w:rsid w:val="00D9472E"/>
    <w:rsid w:val="00D94BC7"/>
    <w:rsid w:val="00D94F6F"/>
    <w:rsid w:val="00D955D8"/>
    <w:rsid w:val="00D95E17"/>
    <w:rsid w:val="00D95FB8"/>
    <w:rsid w:val="00D97233"/>
    <w:rsid w:val="00D972B2"/>
    <w:rsid w:val="00D97874"/>
    <w:rsid w:val="00DA0924"/>
    <w:rsid w:val="00DA15F9"/>
    <w:rsid w:val="00DA2047"/>
    <w:rsid w:val="00DA2EC8"/>
    <w:rsid w:val="00DA321D"/>
    <w:rsid w:val="00DA3342"/>
    <w:rsid w:val="00DA3B7B"/>
    <w:rsid w:val="00DA4117"/>
    <w:rsid w:val="00DA41F4"/>
    <w:rsid w:val="00DA5A93"/>
    <w:rsid w:val="00DA5B47"/>
    <w:rsid w:val="00DA6114"/>
    <w:rsid w:val="00DA6699"/>
    <w:rsid w:val="00DA695A"/>
    <w:rsid w:val="00DA69D2"/>
    <w:rsid w:val="00DA721E"/>
    <w:rsid w:val="00DA75F1"/>
    <w:rsid w:val="00DA79CF"/>
    <w:rsid w:val="00DA7D0B"/>
    <w:rsid w:val="00DA7FB3"/>
    <w:rsid w:val="00DB0649"/>
    <w:rsid w:val="00DB1076"/>
    <w:rsid w:val="00DB1659"/>
    <w:rsid w:val="00DB1757"/>
    <w:rsid w:val="00DB2297"/>
    <w:rsid w:val="00DB3777"/>
    <w:rsid w:val="00DB504B"/>
    <w:rsid w:val="00DB6332"/>
    <w:rsid w:val="00DB6766"/>
    <w:rsid w:val="00DB6C2D"/>
    <w:rsid w:val="00DB738C"/>
    <w:rsid w:val="00DC0E5C"/>
    <w:rsid w:val="00DC16EB"/>
    <w:rsid w:val="00DC1C4A"/>
    <w:rsid w:val="00DC209A"/>
    <w:rsid w:val="00DC599C"/>
    <w:rsid w:val="00DC6297"/>
    <w:rsid w:val="00DC6F9C"/>
    <w:rsid w:val="00DD22C3"/>
    <w:rsid w:val="00DD2694"/>
    <w:rsid w:val="00DD28E9"/>
    <w:rsid w:val="00DD2CAA"/>
    <w:rsid w:val="00DD2FF4"/>
    <w:rsid w:val="00DD376D"/>
    <w:rsid w:val="00DD3800"/>
    <w:rsid w:val="00DD3999"/>
    <w:rsid w:val="00DD3A77"/>
    <w:rsid w:val="00DD3F85"/>
    <w:rsid w:val="00DD41CC"/>
    <w:rsid w:val="00DD4A0D"/>
    <w:rsid w:val="00DD5522"/>
    <w:rsid w:val="00DD7705"/>
    <w:rsid w:val="00DD794C"/>
    <w:rsid w:val="00DD7C31"/>
    <w:rsid w:val="00DE00C3"/>
    <w:rsid w:val="00DE05A3"/>
    <w:rsid w:val="00DE16D8"/>
    <w:rsid w:val="00DE17C7"/>
    <w:rsid w:val="00DE1809"/>
    <w:rsid w:val="00DE1A3B"/>
    <w:rsid w:val="00DE1B11"/>
    <w:rsid w:val="00DE1CEF"/>
    <w:rsid w:val="00DE2727"/>
    <w:rsid w:val="00DE272A"/>
    <w:rsid w:val="00DE2B4F"/>
    <w:rsid w:val="00DE3112"/>
    <w:rsid w:val="00DE3777"/>
    <w:rsid w:val="00DE39BE"/>
    <w:rsid w:val="00DE427A"/>
    <w:rsid w:val="00DE49A6"/>
    <w:rsid w:val="00DE49FA"/>
    <w:rsid w:val="00DE4DF8"/>
    <w:rsid w:val="00DE5B00"/>
    <w:rsid w:val="00DE6260"/>
    <w:rsid w:val="00DE62E8"/>
    <w:rsid w:val="00DE659D"/>
    <w:rsid w:val="00DE70A9"/>
    <w:rsid w:val="00DF0071"/>
    <w:rsid w:val="00DF0322"/>
    <w:rsid w:val="00DF0875"/>
    <w:rsid w:val="00DF211B"/>
    <w:rsid w:val="00DF251B"/>
    <w:rsid w:val="00DF2C96"/>
    <w:rsid w:val="00DF2F5B"/>
    <w:rsid w:val="00DF3628"/>
    <w:rsid w:val="00DF366E"/>
    <w:rsid w:val="00DF42E7"/>
    <w:rsid w:val="00DF4AA4"/>
    <w:rsid w:val="00DF526C"/>
    <w:rsid w:val="00DF7821"/>
    <w:rsid w:val="00E00228"/>
    <w:rsid w:val="00E01DB3"/>
    <w:rsid w:val="00E02402"/>
    <w:rsid w:val="00E043A8"/>
    <w:rsid w:val="00E04870"/>
    <w:rsid w:val="00E05248"/>
    <w:rsid w:val="00E058E2"/>
    <w:rsid w:val="00E05A1F"/>
    <w:rsid w:val="00E05BA2"/>
    <w:rsid w:val="00E0718A"/>
    <w:rsid w:val="00E1037D"/>
    <w:rsid w:val="00E105A5"/>
    <w:rsid w:val="00E1062F"/>
    <w:rsid w:val="00E10662"/>
    <w:rsid w:val="00E10C45"/>
    <w:rsid w:val="00E1101F"/>
    <w:rsid w:val="00E1265C"/>
    <w:rsid w:val="00E138AE"/>
    <w:rsid w:val="00E13F85"/>
    <w:rsid w:val="00E15574"/>
    <w:rsid w:val="00E15B58"/>
    <w:rsid w:val="00E15E49"/>
    <w:rsid w:val="00E20284"/>
    <w:rsid w:val="00E20AF3"/>
    <w:rsid w:val="00E211C5"/>
    <w:rsid w:val="00E21952"/>
    <w:rsid w:val="00E225BF"/>
    <w:rsid w:val="00E229AB"/>
    <w:rsid w:val="00E2382F"/>
    <w:rsid w:val="00E23A96"/>
    <w:rsid w:val="00E247F9"/>
    <w:rsid w:val="00E24832"/>
    <w:rsid w:val="00E24DDF"/>
    <w:rsid w:val="00E2544A"/>
    <w:rsid w:val="00E25B31"/>
    <w:rsid w:val="00E25C7F"/>
    <w:rsid w:val="00E25C9B"/>
    <w:rsid w:val="00E266BF"/>
    <w:rsid w:val="00E269A6"/>
    <w:rsid w:val="00E2703C"/>
    <w:rsid w:val="00E275D0"/>
    <w:rsid w:val="00E3034A"/>
    <w:rsid w:val="00E30711"/>
    <w:rsid w:val="00E32467"/>
    <w:rsid w:val="00E32968"/>
    <w:rsid w:val="00E329A9"/>
    <w:rsid w:val="00E33445"/>
    <w:rsid w:val="00E3405C"/>
    <w:rsid w:val="00E34B91"/>
    <w:rsid w:val="00E352A3"/>
    <w:rsid w:val="00E4035D"/>
    <w:rsid w:val="00E414E1"/>
    <w:rsid w:val="00E416A7"/>
    <w:rsid w:val="00E41AD4"/>
    <w:rsid w:val="00E41C22"/>
    <w:rsid w:val="00E41F39"/>
    <w:rsid w:val="00E423D1"/>
    <w:rsid w:val="00E42B1D"/>
    <w:rsid w:val="00E433CC"/>
    <w:rsid w:val="00E43FEB"/>
    <w:rsid w:val="00E4536F"/>
    <w:rsid w:val="00E454BC"/>
    <w:rsid w:val="00E4631A"/>
    <w:rsid w:val="00E46633"/>
    <w:rsid w:val="00E51A22"/>
    <w:rsid w:val="00E51B85"/>
    <w:rsid w:val="00E524F7"/>
    <w:rsid w:val="00E54ED6"/>
    <w:rsid w:val="00E557B6"/>
    <w:rsid w:val="00E55C65"/>
    <w:rsid w:val="00E562AC"/>
    <w:rsid w:val="00E56A83"/>
    <w:rsid w:val="00E57281"/>
    <w:rsid w:val="00E57346"/>
    <w:rsid w:val="00E57DB5"/>
    <w:rsid w:val="00E57E51"/>
    <w:rsid w:val="00E6142A"/>
    <w:rsid w:val="00E61BC2"/>
    <w:rsid w:val="00E61F16"/>
    <w:rsid w:val="00E62A7E"/>
    <w:rsid w:val="00E62E49"/>
    <w:rsid w:val="00E636DC"/>
    <w:rsid w:val="00E64F4F"/>
    <w:rsid w:val="00E65008"/>
    <w:rsid w:val="00E70622"/>
    <w:rsid w:val="00E70AC9"/>
    <w:rsid w:val="00E70D0E"/>
    <w:rsid w:val="00E71CDF"/>
    <w:rsid w:val="00E720FE"/>
    <w:rsid w:val="00E722C6"/>
    <w:rsid w:val="00E726FA"/>
    <w:rsid w:val="00E73906"/>
    <w:rsid w:val="00E73F0C"/>
    <w:rsid w:val="00E75367"/>
    <w:rsid w:val="00E7549E"/>
    <w:rsid w:val="00E76877"/>
    <w:rsid w:val="00E8010F"/>
    <w:rsid w:val="00E8036E"/>
    <w:rsid w:val="00E84415"/>
    <w:rsid w:val="00E84B4F"/>
    <w:rsid w:val="00E8549C"/>
    <w:rsid w:val="00E85541"/>
    <w:rsid w:val="00E856BE"/>
    <w:rsid w:val="00E85F9D"/>
    <w:rsid w:val="00E86B47"/>
    <w:rsid w:val="00E86CB8"/>
    <w:rsid w:val="00E8724A"/>
    <w:rsid w:val="00E9119A"/>
    <w:rsid w:val="00E914AF"/>
    <w:rsid w:val="00E91F86"/>
    <w:rsid w:val="00E91FF9"/>
    <w:rsid w:val="00E926F1"/>
    <w:rsid w:val="00E92F08"/>
    <w:rsid w:val="00E937BF"/>
    <w:rsid w:val="00E9437F"/>
    <w:rsid w:val="00E948B8"/>
    <w:rsid w:val="00E948C0"/>
    <w:rsid w:val="00E96040"/>
    <w:rsid w:val="00E964B8"/>
    <w:rsid w:val="00E9674E"/>
    <w:rsid w:val="00E96B7E"/>
    <w:rsid w:val="00E97A41"/>
    <w:rsid w:val="00E97E2D"/>
    <w:rsid w:val="00E97EE7"/>
    <w:rsid w:val="00EA0444"/>
    <w:rsid w:val="00EA1002"/>
    <w:rsid w:val="00EA1189"/>
    <w:rsid w:val="00EA127C"/>
    <w:rsid w:val="00EA17AD"/>
    <w:rsid w:val="00EA1B17"/>
    <w:rsid w:val="00EA1D3F"/>
    <w:rsid w:val="00EA316A"/>
    <w:rsid w:val="00EA43EC"/>
    <w:rsid w:val="00EA466A"/>
    <w:rsid w:val="00EA49B6"/>
    <w:rsid w:val="00EA49DA"/>
    <w:rsid w:val="00EA5D8A"/>
    <w:rsid w:val="00EA6477"/>
    <w:rsid w:val="00EA6A81"/>
    <w:rsid w:val="00EA78E7"/>
    <w:rsid w:val="00EB1DD7"/>
    <w:rsid w:val="00EB1E3F"/>
    <w:rsid w:val="00EB247B"/>
    <w:rsid w:val="00EB2724"/>
    <w:rsid w:val="00EB285D"/>
    <w:rsid w:val="00EB340F"/>
    <w:rsid w:val="00EB3B55"/>
    <w:rsid w:val="00EB3E8D"/>
    <w:rsid w:val="00EB5425"/>
    <w:rsid w:val="00EB648D"/>
    <w:rsid w:val="00EB6645"/>
    <w:rsid w:val="00EB6BEC"/>
    <w:rsid w:val="00EB7167"/>
    <w:rsid w:val="00EB76AD"/>
    <w:rsid w:val="00EC1DC8"/>
    <w:rsid w:val="00EC1F2B"/>
    <w:rsid w:val="00EC3841"/>
    <w:rsid w:val="00EC3CD9"/>
    <w:rsid w:val="00EC3DF8"/>
    <w:rsid w:val="00EC4005"/>
    <w:rsid w:val="00EC516A"/>
    <w:rsid w:val="00EC52BA"/>
    <w:rsid w:val="00EC5765"/>
    <w:rsid w:val="00EC5E06"/>
    <w:rsid w:val="00EC60BB"/>
    <w:rsid w:val="00EC755D"/>
    <w:rsid w:val="00ED0A7E"/>
    <w:rsid w:val="00ED0C0C"/>
    <w:rsid w:val="00ED3AD6"/>
    <w:rsid w:val="00ED5E44"/>
    <w:rsid w:val="00ED6631"/>
    <w:rsid w:val="00ED7A2F"/>
    <w:rsid w:val="00ED7DD5"/>
    <w:rsid w:val="00EE1635"/>
    <w:rsid w:val="00EE2F58"/>
    <w:rsid w:val="00EE326D"/>
    <w:rsid w:val="00EE445D"/>
    <w:rsid w:val="00EE688B"/>
    <w:rsid w:val="00EE68F6"/>
    <w:rsid w:val="00EE6A8B"/>
    <w:rsid w:val="00EE779B"/>
    <w:rsid w:val="00EE7F89"/>
    <w:rsid w:val="00EF0FDD"/>
    <w:rsid w:val="00EF15E0"/>
    <w:rsid w:val="00EF1777"/>
    <w:rsid w:val="00EF1BF8"/>
    <w:rsid w:val="00EF274A"/>
    <w:rsid w:val="00EF2C26"/>
    <w:rsid w:val="00EF415B"/>
    <w:rsid w:val="00EF4EC7"/>
    <w:rsid w:val="00EF4F81"/>
    <w:rsid w:val="00EF5648"/>
    <w:rsid w:val="00EF657D"/>
    <w:rsid w:val="00EF6959"/>
    <w:rsid w:val="00EF6EFC"/>
    <w:rsid w:val="00EF70FE"/>
    <w:rsid w:val="00EF7116"/>
    <w:rsid w:val="00EF7152"/>
    <w:rsid w:val="00EF7510"/>
    <w:rsid w:val="00EF7640"/>
    <w:rsid w:val="00EF7669"/>
    <w:rsid w:val="00EF7806"/>
    <w:rsid w:val="00F01D51"/>
    <w:rsid w:val="00F0249C"/>
    <w:rsid w:val="00F03509"/>
    <w:rsid w:val="00F03623"/>
    <w:rsid w:val="00F03C8C"/>
    <w:rsid w:val="00F04DC7"/>
    <w:rsid w:val="00F055BE"/>
    <w:rsid w:val="00F05B2D"/>
    <w:rsid w:val="00F07E9C"/>
    <w:rsid w:val="00F106BA"/>
    <w:rsid w:val="00F11011"/>
    <w:rsid w:val="00F11085"/>
    <w:rsid w:val="00F110A4"/>
    <w:rsid w:val="00F11CBE"/>
    <w:rsid w:val="00F12541"/>
    <w:rsid w:val="00F12A29"/>
    <w:rsid w:val="00F13060"/>
    <w:rsid w:val="00F132A1"/>
    <w:rsid w:val="00F13366"/>
    <w:rsid w:val="00F13A88"/>
    <w:rsid w:val="00F149AC"/>
    <w:rsid w:val="00F15BA9"/>
    <w:rsid w:val="00F16D6B"/>
    <w:rsid w:val="00F174EE"/>
    <w:rsid w:val="00F202CF"/>
    <w:rsid w:val="00F20B3E"/>
    <w:rsid w:val="00F2106A"/>
    <w:rsid w:val="00F22D4F"/>
    <w:rsid w:val="00F2368F"/>
    <w:rsid w:val="00F24131"/>
    <w:rsid w:val="00F2496B"/>
    <w:rsid w:val="00F260E8"/>
    <w:rsid w:val="00F26220"/>
    <w:rsid w:val="00F267B2"/>
    <w:rsid w:val="00F26A51"/>
    <w:rsid w:val="00F26CB5"/>
    <w:rsid w:val="00F26F5D"/>
    <w:rsid w:val="00F271B2"/>
    <w:rsid w:val="00F2769F"/>
    <w:rsid w:val="00F279DD"/>
    <w:rsid w:val="00F30350"/>
    <w:rsid w:val="00F30426"/>
    <w:rsid w:val="00F30DB2"/>
    <w:rsid w:val="00F31CEF"/>
    <w:rsid w:val="00F326D3"/>
    <w:rsid w:val="00F33E5C"/>
    <w:rsid w:val="00F34169"/>
    <w:rsid w:val="00F3469B"/>
    <w:rsid w:val="00F34E5B"/>
    <w:rsid w:val="00F353DA"/>
    <w:rsid w:val="00F35521"/>
    <w:rsid w:val="00F355F2"/>
    <w:rsid w:val="00F35F9C"/>
    <w:rsid w:val="00F361CD"/>
    <w:rsid w:val="00F36397"/>
    <w:rsid w:val="00F37C8E"/>
    <w:rsid w:val="00F37E8F"/>
    <w:rsid w:val="00F40240"/>
    <w:rsid w:val="00F40803"/>
    <w:rsid w:val="00F40F00"/>
    <w:rsid w:val="00F42494"/>
    <w:rsid w:val="00F4292E"/>
    <w:rsid w:val="00F42BF3"/>
    <w:rsid w:val="00F43C57"/>
    <w:rsid w:val="00F43FA9"/>
    <w:rsid w:val="00F442AA"/>
    <w:rsid w:val="00F45BC7"/>
    <w:rsid w:val="00F45C70"/>
    <w:rsid w:val="00F463C4"/>
    <w:rsid w:val="00F468FF"/>
    <w:rsid w:val="00F47777"/>
    <w:rsid w:val="00F478E5"/>
    <w:rsid w:val="00F512DB"/>
    <w:rsid w:val="00F527C2"/>
    <w:rsid w:val="00F52936"/>
    <w:rsid w:val="00F541A3"/>
    <w:rsid w:val="00F54376"/>
    <w:rsid w:val="00F54481"/>
    <w:rsid w:val="00F548F6"/>
    <w:rsid w:val="00F54BCC"/>
    <w:rsid w:val="00F554BE"/>
    <w:rsid w:val="00F55706"/>
    <w:rsid w:val="00F566BD"/>
    <w:rsid w:val="00F56EB9"/>
    <w:rsid w:val="00F576D2"/>
    <w:rsid w:val="00F5791C"/>
    <w:rsid w:val="00F579F6"/>
    <w:rsid w:val="00F60CC8"/>
    <w:rsid w:val="00F618EC"/>
    <w:rsid w:val="00F61D10"/>
    <w:rsid w:val="00F630E5"/>
    <w:rsid w:val="00F632E9"/>
    <w:rsid w:val="00F636A9"/>
    <w:rsid w:val="00F63BED"/>
    <w:rsid w:val="00F63EA1"/>
    <w:rsid w:val="00F6438D"/>
    <w:rsid w:val="00F65427"/>
    <w:rsid w:val="00F662F6"/>
    <w:rsid w:val="00F663CD"/>
    <w:rsid w:val="00F66819"/>
    <w:rsid w:val="00F66882"/>
    <w:rsid w:val="00F66DB2"/>
    <w:rsid w:val="00F6797B"/>
    <w:rsid w:val="00F70A32"/>
    <w:rsid w:val="00F7156C"/>
    <w:rsid w:val="00F71A00"/>
    <w:rsid w:val="00F7267F"/>
    <w:rsid w:val="00F7272E"/>
    <w:rsid w:val="00F73FF3"/>
    <w:rsid w:val="00F74F3E"/>
    <w:rsid w:val="00F75359"/>
    <w:rsid w:val="00F800CC"/>
    <w:rsid w:val="00F8067C"/>
    <w:rsid w:val="00F81AB1"/>
    <w:rsid w:val="00F835FA"/>
    <w:rsid w:val="00F8377F"/>
    <w:rsid w:val="00F84669"/>
    <w:rsid w:val="00F851AA"/>
    <w:rsid w:val="00F87A7E"/>
    <w:rsid w:val="00F908A3"/>
    <w:rsid w:val="00F91534"/>
    <w:rsid w:val="00F915FD"/>
    <w:rsid w:val="00F927EF"/>
    <w:rsid w:val="00F92C0A"/>
    <w:rsid w:val="00F92C31"/>
    <w:rsid w:val="00F93524"/>
    <w:rsid w:val="00F93DC4"/>
    <w:rsid w:val="00F9571C"/>
    <w:rsid w:val="00F95A04"/>
    <w:rsid w:val="00F96841"/>
    <w:rsid w:val="00F96F25"/>
    <w:rsid w:val="00F97090"/>
    <w:rsid w:val="00F970D6"/>
    <w:rsid w:val="00FA0515"/>
    <w:rsid w:val="00FA1A97"/>
    <w:rsid w:val="00FA28C7"/>
    <w:rsid w:val="00FA3F30"/>
    <w:rsid w:val="00FA421D"/>
    <w:rsid w:val="00FA4315"/>
    <w:rsid w:val="00FA440F"/>
    <w:rsid w:val="00FA555B"/>
    <w:rsid w:val="00FA65A7"/>
    <w:rsid w:val="00FA6785"/>
    <w:rsid w:val="00FA6973"/>
    <w:rsid w:val="00FA6C22"/>
    <w:rsid w:val="00FB0467"/>
    <w:rsid w:val="00FB3664"/>
    <w:rsid w:val="00FB45B1"/>
    <w:rsid w:val="00FB56A2"/>
    <w:rsid w:val="00FB6B16"/>
    <w:rsid w:val="00FB74FC"/>
    <w:rsid w:val="00FB7818"/>
    <w:rsid w:val="00FB7E8C"/>
    <w:rsid w:val="00FC01BB"/>
    <w:rsid w:val="00FC053C"/>
    <w:rsid w:val="00FC0EDC"/>
    <w:rsid w:val="00FC23D9"/>
    <w:rsid w:val="00FC2D92"/>
    <w:rsid w:val="00FC2FB2"/>
    <w:rsid w:val="00FC6135"/>
    <w:rsid w:val="00FC6146"/>
    <w:rsid w:val="00FD15F9"/>
    <w:rsid w:val="00FD17A6"/>
    <w:rsid w:val="00FD1835"/>
    <w:rsid w:val="00FD2D3D"/>
    <w:rsid w:val="00FD2D85"/>
    <w:rsid w:val="00FD3AAA"/>
    <w:rsid w:val="00FD3D94"/>
    <w:rsid w:val="00FD40DD"/>
    <w:rsid w:val="00FD5200"/>
    <w:rsid w:val="00FD72B7"/>
    <w:rsid w:val="00FD73C0"/>
    <w:rsid w:val="00FE0196"/>
    <w:rsid w:val="00FE0450"/>
    <w:rsid w:val="00FE1C80"/>
    <w:rsid w:val="00FE3A95"/>
    <w:rsid w:val="00FE4972"/>
    <w:rsid w:val="00FE53DE"/>
    <w:rsid w:val="00FE5A5C"/>
    <w:rsid w:val="00FE778E"/>
    <w:rsid w:val="00FE77F3"/>
    <w:rsid w:val="00FE7ADF"/>
    <w:rsid w:val="00FF0BEB"/>
    <w:rsid w:val="00FF0C9C"/>
    <w:rsid w:val="00FF10AB"/>
    <w:rsid w:val="00FF1142"/>
    <w:rsid w:val="00FF1470"/>
    <w:rsid w:val="00FF28AA"/>
    <w:rsid w:val="00FF28C1"/>
    <w:rsid w:val="00FF2AF1"/>
    <w:rsid w:val="00FF37EE"/>
    <w:rsid w:val="00FF3E4E"/>
    <w:rsid w:val="00FF5D7A"/>
    <w:rsid w:val="00FF5DBA"/>
    <w:rsid w:val="00FF7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2f3f2,white,#eaeaef,#fdfdfd,#fcfcfc,#f9f9f9"/>
    </o:shapedefaults>
    <o:shapelayout v:ext="edit">
      <o:idmap v:ext="edit" data="2"/>
    </o:shapelayout>
  </w:shapeDefaults>
  <w:decimalSymbol w:val="."/>
  <w:listSeparator w:val=","/>
  <w14:docId w14:val="13A3FFDA"/>
  <w15:chartTrackingRefBased/>
  <w15:docId w15:val="{24E3C55C-0AEB-43A7-ACA5-591C74E6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1" w:uiPriority="99" w:unhideWhenUsed="1" w:qFormat="1"/>
    <w:lsdException w:name="footer" w:semiHidden="1" w:uiPriority="9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Hyperlink" w:semiHidden="1" w:uiPriority="99" w:unhideWhenUsed="1" w:qFormat="1"/>
    <w:lsdException w:name="FollowedHyperlink" w:semiHidden="1" w:uiPriority="99" w:unhideWhenUsed="1" w:qFormat="1"/>
    <w:lsdException w:name="Strong" w:qFormat="1"/>
    <w:lsdException w:name="Emphasis" w:uiPriority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DD7705"/>
    <w:pPr>
      <w:keepLines/>
      <w:jc w:val="both"/>
    </w:pPr>
    <w:rPr>
      <w:rFonts w:cs="Arial"/>
      <w:sz w:val="24"/>
      <w:szCs w:val="21"/>
    </w:rPr>
  </w:style>
  <w:style w:type="paragraph" w:styleId="1">
    <w:name w:val="heading 1"/>
    <w:basedOn w:val="a0"/>
    <w:next w:val="a0"/>
    <w:link w:val="10"/>
    <w:uiPriority w:val="9"/>
    <w:qFormat/>
    <w:rsid w:val="00DE427A"/>
    <w:pPr>
      <w:keepNext/>
      <w:pageBreakBefore/>
      <w:shd w:val="clear" w:color="auto" w:fill="ED7D31" w:themeFill="accent2"/>
      <w:jc w:val="left"/>
      <w:outlineLvl w:val="0"/>
    </w:pPr>
    <w:rPr>
      <w:rFonts w:cs="宋体"/>
      <w:b/>
      <w:kern w:val="44"/>
      <w:sz w:val="84"/>
      <w:szCs w:val="24"/>
    </w:rPr>
  </w:style>
  <w:style w:type="paragraph" w:styleId="2">
    <w:name w:val="heading 2"/>
    <w:basedOn w:val="a0"/>
    <w:next w:val="a0"/>
    <w:link w:val="20"/>
    <w:uiPriority w:val="9"/>
    <w:qFormat/>
    <w:rsid w:val="00DE427A"/>
    <w:pPr>
      <w:keepNext/>
      <w:pageBreakBefore/>
      <w:outlineLvl w:val="1"/>
    </w:pPr>
    <w:rPr>
      <w:rFonts w:eastAsia="华文新魏" w:cs="Times New Roman"/>
      <w:b/>
      <w:bCs/>
      <w:sz w:val="84"/>
      <w:u w:color="D0CECE"/>
    </w:rPr>
  </w:style>
  <w:style w:type="paragraph" w:styleId="3">
    <w:name w:val="heading 3"/>
    <w:basedOn w:val="a0"/>
    <w:next w:val="a0"/>
    <w:link w:val="30"/>
    <w:qFormat/>
    <w:rsid w:val="009148CD"/>
    <w:pPr>
      <w:keepNext/>
      <w:pageBreakBefore/>
      <w:spacing w:beforeLines="50" w:before="50" w:afterLines="50" w:after="50"/>
      <w:outlineLvl w:val="2"/>
    </w:pPr>
    <w:rPr>
      <w:rFonts w:cs="Times New Roman"/>
      <w:b/>
      <w:sz w:val="56"/>
      <w:u w:color="C3BD96"/>
    </w:rPr>
  </w:style>
  <w:style w:type="paragraph" w:styleId="4">
    <w:name w:val="heading 4"/>
    <w:basedOn w:val="a0"/>
    <w:next w:val="a0"/>
    <w:link w:val="40"/>
    <w:qFormat/>
    <w:rsid w:val="009148CD"/>
    <w:pPr>
      <w:keepNext/>
      <w:pBdr>
        <w:bottom w:val="single" w:sz="24" w:space="1" w:color="D0CECE" w:themeColor="background2" w:themeShade="E6"/>
      </w:pBdr>
      <w:spacing w:before="120" w:after="120"/>
      <w:outlineLvl w:val="3"/>
    </w:pPr>
    <w:rPr>
      <w:rFonts w:ascii="Cambria" w:eastAsia="黑体" w:hAnsi="Cambria" w:cstheme="majorBidi"/>
      <w:b/>
      <w:bCs/>
      <w:sz w:val="48"/>
      <w:szCs w:val="28"/>
    </w:rPr>
  </w:style>
  <w:style w:type="paragraph" w:styleId="5">
    <w:name w:val="heading 5"/>
    <w:basedOn w:val="a0"/>
    <w:next w:val="a0"/>
    <w:link w:val="50"/>
    <w:qFormat/>
    <w:rsid w:val="00687BA9"/>
    <w:pPr>
      <w:keepNext/>
      <w:spacing w:after="120"/>
      <w:jc w:val="left"/>
      <w:outlineLvl w:val="4"/>
    </w:pPr>
    <w:rPr>
      <w:rFonts w:eastAsiaTheme="majorEastAsia"/>
      <w:b/>
      <w:bCs/>
      <w:sz w:val="4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Reference"/>
    <w:basedOn w:val="a1"/>
    <w:uiPriority w:val="32"/>
    <w:qFormat/>
    <w:rsid w:val="00E8010F"/>
    <w:rPr>
      <w:b/>
      <w:bCs/>
      <w:smallCaps/>
      <w:color w:val="5B9BD5" w:themeColor="accent1"/>
      <w:spacing w:val="5"/>
    </w:rPr>
  </w:style>
  <w:style w:type="paragraph" w:styleId="a5">
    <w:name w:val="Title"/>
    <w:basedOn w:val="a0"/>
    <w:next w:val="a0"/>
    <w:link w:val="a6"/>
    <w:autoRedefine/>
    <w:uiPriority w:val="10"/>
    <w:qFormat/>
    <w:rsid w:val="00E8010F"/>
    <w:pPr>
      <w:spacing w:before="120" w:after="60"/>
      <w:jc w:val="left"/>
      <w:outlineLvl w:val="0"/>
    </w:pPr>
    <w:rPr>
      <w:rFonts w:cstheme="majorBidi"/>
      <w:b/>
      <w:bCs/>
      <w:color w:val="2F5496"/>
      <w:sz w:val="28"/>
      <w:szCs w:val="32"/>
    </w:rPr>
  </w:style>
  <w:style w:type="character" w:customStyle="1" w:styleId="a6">
    <w:name w:val="标题 字符"/>
    <w:basedOn w:val="a1"/>
    <w:link w:val="a5"/>
    <w:autoRedefine/>
    <w:uiPriority w:val="10"/>
    <w:qFormat/>
    <w:rsid w:val="00E8010F"/>
    <w:rPr>
      <w:rFonts w:ascii="Times New Roman" w:hAnsi="Times New Roman" w:cstheme="majorBidi"/>
      <w:b/>
      <w:bCs/>
      <w:color w:val="2F5496"/>
      <w:sz w:val="28"/>
      <w:szCs w:val="32"/>
    </w:rPr>
  </w:style>
  <w:style w:type="character" w:customStyle="1" w:styleId="20">
    <w:name w:val="标题 2 字符"/>
    <w:basedOn w:val="a1"/>
    <w:link w:val="2"/>
    <w:autoRedefine/>
    <w:uiPriority w:val="9"/>
    <w:qFormat/>
    <w:rsid w:val="00DE427A"/>
    <w:rPr>
      <w:rFonts w:eastAsia="华文新魏"/>
      <w:b/>
      <w:bCs/>
      <w:sz w:val="84"/>
      <w:szCs w:val="21"/>
      <w:u w:color="D0CECE"/>
    </w:rPr>
  </w:style>
  <w:style w:type="paragraph" w:styleId="TOC1">
    <w:name w:val="toc 1"/>
    <w:basedOn w:val="a0"/>
    <w:next w:val="a0"/>
    <w:uiPriority w:val="39"/>
    <w:qFormat/>
    <w:rsid w:val="002B5FCC"/>
    <w:pPr>
      <w:spacing w:beforeLines="50" w:before="50"/>
      <w:jc w:val="left"/>
    </w:pPr>
    <w:rPr>
      <w:rFonts w:cs="Times New Roman"/>
      <w:b/>
      <w:color w:val="002060"/>
      <w:kern w:val="0"/>
      <w:sz w:val="48"/>
      <w:szCs w:val="22"/>
    </w:rPr>
  </w:style>
  <w:style w:type="paragraph" w:styleId="TOC2">
    <w:name w:val="toc 2"/>
    <w:basedOn w:val="a0"/>
    <w:next w:val="a0"/>
    <w:uiPriority w:val="39"/>
    <w:qFormat/>
    <w:rsid w:val="00765D88"/>
    <w:pPr>
      <w:ind w:left="210"/>
      <w:jc w:val="left"/>
    </w:pPr>
    <w:rPr>
      <w:rFonts w:cs="Times New Roman"/>
      <w:bCs/>
      <w:sz w:val="32"/>
      <w:szCs w:val="22"/>
    </w:rPr>
  </w:style>
  <w:style w:type="paragraph" w:customStyle="1" w:styleId="CY">
    <w:name w:val="CY居中"/>
    <w:basedOn w:val="CY0"/>
    <w:next w:val="CY0"/>
    <w:link w:val="CYChar"/>
    <w:qFormat/>
    <w:rsid w:val="00891DD4"/>
    <w:pPr>
      <w:jc w:val="center"/>
    </w:pPr>
    <w:rPr>
      <w:rFonts w:eastAsia="黑体"/>
      <w:b/>
      <w:szCs w:val="84"/>
    </w:rPr>
  </w:style>
  <w:style w:type="character" w:customStyle="1" w:styleId="CYChar">
    <w:name w:val="CY居中 Char"/>
    <w:basedOn w:val="a7"/>
    <w:link w:val="CY"/>
    <w:autoRedefine/>
    <w:qFormat/>
    <w:rsid w:val="003E30E3"/>
    <w:rPr>
      <w:rFonts w:ascii="Times New Roman" w:eastAsia="黑体" w:hAnsi="Times New Roman" w:cs="宋体"/>
      <w:b/>
      <w:bCs w:val="0"/>
      <w:kern w:val="28"/>
      <w:sz w:val="24"/>
      <w:szCs w:val="84"/>
    </w:rPr>
  </w:style>
  <w:style w:type="character" w:customStyle="1" w:styleId="10">
    <w:name w:val="标题 1 字符"/>
    <w:basedOn w:val="a1"/>
    <w:link w:val="1"/>
    <w:autoRedefine/>
    <w:uiPriority w:val="9"/>
    <w:qFormat/>
    <w:rsid w:val="00DE427A"/>
    <w:rPr>
      <w:rFonts w:cs="宋体"/>
      <w:b/>
      <w:kern w:val="44"/>
      <w:sz w:val="84"/>
      <w:szCs w:val="24"/>
      <w:shd w:val="clear" w:color="auto" w:fill="ED7D31" w:themeFill="accent2"/>
    </w:rPr>
  </w:style>
  <w:style w:type="character" w:customStyle="1" w:styleId="30">
    <w:name w:val="标题 3 字符"/>
    <w:basedOn w:val="a1"/>
    <w:link w:val="3"/>
    <w:autoRedefine/>
    <w:qFormat/>
    <w:rsid w:val="009148CD"/>
    <w:rPr>
      <w:b/>
      <w:sz w:val="56"/>
      <w:szCs w:val="21"/>
      <w:u w:color="C3BD96"/>
    </w:rPr>
  </w:style>
  <w:style w:type="character" w:customStyle="1" w:styleId="msoplaceholdertext0">
    <w:name w:val="msoplaceholdertext"/>
    <w:basedOn w:val="a1"/>
    <w:rsid w:val="005E4429"/>
    <w:rPr>
      <w:color w:val="808080"/>
    </w:rPr>
  </w:style>
  <w:style w:type="paragraph" w:customStyle="1" w:styleId="msolistparagraph0">
    <w:name w:val="msolistparagraph"/>
    <w:basedOn w:val="a0"/>
    <w:autoRedefine/>
    <w:uiPriority w:val="99"/>
    <w:rsid w:val="00E8010F"/>
    <w:pPr>
      <w:spacing w:afterLines="50" w:after="50"/>
      <w:ind w:firstLineChars="200" w:firstLine="420"/>
      <w:jc w:val="left"/>
    </w:pPr>
    <w:rPr>
      <w:rFonts w:cs="Times New Roman"/>
      <w:szCs w:val="22"/>
    </w:rPr>
  </w:style>
  <w:style w:type="character" w:customStyle="1" w:styleId="11">
    <w:name w:val="明显参考1"/>
    <w:basedOn w:val="a1"/>
    <w:uiPriority w:val="32"/>
    <w:qFormat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character" w:customStyle="1" w:styleId="font61">
    <w:name w:val="font61"/>
    <w:basedOn w:val="a1"/>
    <w:rsid w:val="005E4429"/>
    <w:rPr>
      <w:rFonts w:ascii="Times New Roman" w:hAnsi="Times New Roman" w:cs="Times New Roman" w:hint="default"/>
      <w:color w:val="000000"/>
      <w:sz w:val="20"/>
      <w:szCs w:val="20"/>
      <w:u w:val="none"/>
    </w:rPr>
  </w:style>
  <w:style w:type="character" w:customStyle="1" w:styleId="font81">
    <w:name w:val="font81"/>
    <w:basedOn w:val="a1"/>
    <w:rsid w:val="005E4429"/>
    <w:rPr>
      <w:rFonts w:ascii="Times New Roman" w:hAnsi="Times New Roman" w:cs="Times New Roman" w:hint="default"/>
      <w:color w:val="000000"/>
      <w:sz w:val="28"/>
      <w:szCs w:val="28"/>
      <w:u w:val="none"/>
    </w:rPr>
  </w:style>
  <w:style w:type="character" w:customStyle="1" w:styleId="font101">
    <w:name w:val="font101"/>
    <w:basedOn w:val="a1"/>
    <w:rsid w:val="005E4429"/>
    <w:rPr>
      <w:rFonts w:ascii="宋体" w:eastAsia="宋体" w:hAnsi="宋体" w:cs="宋体" w:hint="eastAsia"/>
      <w:color w:val="000000"/>
      <w:sz w:val="32"/>
      <w:szCs w:val="32"/>
      <w:u w:val="none"/>
    </w:rPr>
  </w:style>
  <w:style w:type="character" w:customStyle="1" w:styleId="font51">
    <w:name w:val="font51"/>
    <w:basedOn w:val="a1"/>
    <w:rsid w:val="005E4429"/>
    <w:rPr>
      <w:rFonts w:ascii="宋体" w:eastAsia="宋体" w:hAnsi="宋体" w:cs="宋体" w:hint="eastAsia"/>
      <w:color w:val="000000"/>
      <w:sz w:val="20"/>
      <w:szCs w:val="20"/>
      <w:u w:val="none"/>
    </w:rPr>
  </w:style>
  <w:style w:type="character" w:customStyle="1" w:styleId="font91">
    <w:name w:val="font91"/>
    <w:basedOn w:val="a1"/>
    <w:rsid w:val="005E4429"/>
    <w:rPr>
      <w:rFonts w:ascii="宋体" w:eastAsia="宋体" w:hAnsi="宋体" w:cs="宋体" w:hint="eastAsia"/>
      <w:color w:val="000000"/>
      <w:sz w:val="28"/>
      <w:szCs w:val="28"/>
      <w:u w:val="none"/>
    </w:rPr>
  </w:style>
  <w:style w:type="character" w:customStyle="1" w:styleId="msointensereference0">
    <w:name w:val="msointensereference"/>
    <w:basedOn w:val="a1"/>
    <w:rsid w:val="005E4429"/>
    <w:rPr>
      <w:rFonts w:ascii="Times New Roman" w:eastAsia="Times New Roman" w:hAnsi="Times New Roman" w:cs="Times New Roman" w:hint="default"/>
      <w:b/>
      <w:bCs/>
      <w:smallCaps/>
      <w:color w:val="5B9BD5"/>
      <w:spacing w:val="5"/>
      <w:sz w:val="18"/>
    </w:rPr>
  </w:style>
  <w:style w:type="paragraph" w:styleId="TOC3">
    <w:name w:val="toc 3"/>
    <w:basedOn w:val="a0"/>
    <w:next w:val="a0"/>
    <w:uiPriority w:val="39"/>
    <w:qFormat/>
    <w:rsid w:val="002A14F8"/>
    <w:pPr>
      <w:tabs>
        <w:tab w:val="left" w:pos="840"/>
        <w:tab w:val="right" w:leader="dot" w:pos="10456"/>
      </w:tabs>
      <w:ind w:left="420"/>
      <w:jc w:val="left"/>
    </w:pPr>
    <w:rPr>
      <w:rFonts w:cs="Times New Roman"/>
      <w:color w:val="44546A" w:themeColor="text2"/>
      <w:szCs w:val="20"/>
    </w:rPr>
  </w:style>
  <w:style w:type="paragraph" w:styleId="a8">
    <w:name w:val="header"/>
    <w:basedOn w:val="a0"/>
    <w:link w:val="a9"/>
    <w:autoRedefine/>
    <w:uiPriority w:val="99"/>
    <w:qFormat/>
    <w:rsid w:val="00C66414"/>
    <w:pPr>
      <w:jc w:val="center"/>
    </w:pPr>
    <w:rPr>
      <w:noProof/>
      <w:color w:val="BFBFBF" w:themeColor="background1" w:themeShade="BF"/>
      <w:kern w:val="0"/>
    </w:rPr>
  </w:style>
  <w:style w:type="character" w:customStyle="1" w:styleId="a9">
    <w:name w:val="页眉 字符"/>
    <w:basedOn w:val="a1"/>
    <w:link w:val="a8"/>
    <w:autoRedefine/>
    <w:uiPriority w:val="99"/>
    <w:qFormat/>
    <w:rsid w:val="00C66414"/>
    <w:rPr>
      <w:rFonts w:cs="Arial"/>
      <w:noProof/>
      <w:color w:val="BFBFBF" w:themeColor="background1" w:themeShade="BF"/>
      <w:kern w:val="0"/>
      <w:sz w:val="24"/>
      <w:szCs w:val="21"/>
    </w:rPr>
  </w:style>
  <w:style w:type="paragraph" w:styleId="aa">
    <w:name w:val="footer"/>
    <w:basedOn w:val="a0"/>
    <w:link w:val="ab"/>
    <w:uiPriority w:val="99"/>
    <w:qFormat/>
    <w:rsid w:val="00737309"/>
    <w:pPr>
      <w:tabs>
        <w:tab w:val="center" w:pos="4153"/>
        <w:tab w:val="right" w:pos="8306"/>
      </w:tabs>
      <w:snapToGrid w:val="0"/>
      <w:jc w:val="left"/>
    </w:pPr>
    <w:rPr>
      <w:rFonts w:cs="宋体"/>
      <w:sz w:val="18"/>
      <w:szCs w:val="24"/>
    </w:rPr>
  </w:style>
  <w:style w:type="character" w:customStyle="1" w:styleId="ab">
    <w:name w:val="页脚 字符"/>
    <w:basedOn w:val="a1"/>
    <w:link w:val="aa"/>
    <w:autoRedefine/>
    <w:uiPriority w:val="99"/>
    <w:qFormat/>
    <w:rsid w:val="00737309"/>
    <w:rPr>
      <w:rFonts w:cs="宋体"/>
      <w:sz w:val="18"/>
      <w:szCs w:val="24"/>
    </w:rPr>
  </w:style>
  <w:style w:type="paragraph" w:styleId="ac">
    <w:name w:val="Body Text"/>
    <w:basedOn w:val="a0"/>
    <w:link w:val="ad"/>
    <w:uiPriority w:val="1"/>
    <w:qFormat/>
    <w:rsid w:val="00E8010F"/>
    <w:pPr>
      <w:spacing w:after="120"/>
      <w:jc w:val="left"/>
    </w:pPr>
    <w:rPr>
      <w:rFonts w:cs="宋体"/>
      <w:szCs w:val="24"/>
    </w:rPr>
  </w:style>
  <w:style w:type="character" w:customStyle="1" w:styleId="ad">
    <w:name w:val="正文文本 字符"/>
    <w:basedOn w:val="a1"/>
    <w:link w:val="ac"/>
    <w:uiPriority w:val="1"/>
    <w:rsid w:val="00E8010F"/>
    <w:rPr>
      <w:rFonts w:cs="宋体"/>
      <w:sz w:val="21"/>
      <w:szCs w:val="24"/>
    </w:rPr>
  </w:style>
  <w:style w:type="paragraph" w:styleId="ae">
    <w:name w:val="Subtitle"/>
    <w:basedOn w:val="a0"/>
    <w:next w:val="a0"/>
    <w:link w:val="a7"/>
    <w:autoRedefine/>
    <w:uiPriority w:val="1"/>
    <w:qFormat/>
    <w:rsid w:val="00E8010F"/>
    <w:pPr>
      <w:jc w:val="left"/>
      <w:outlineLvl w:val="1"/>
    </w:pPr>
    <w:rPr>
      <w:rFonts w:cs="宋体"/>
      <w:bCs/>
      <w:kern w:val="28"/>
      <w:szCs w:val="32"/>
    </w:rPr>
  </w:style>
  <w:style w:type="character" w:customStyle="1" w:styleId="a7">
    <w:name w:val="副标题 字符"/>
    <w:basedOn w:val="a1"/>
    <w:link w:val="ae"/>
    <w:autoRedefine/>
    <w:uiPriority w:val="1"/>
    <w:qFormat/>
    <w:rsid w:val="00891DD4"/>
    <w:rPr>
      <w:rFonts w:cs="宋体"/>
      <w:bCs/>
      <w:kern w:val="28"/>
      <w:sz w:val="24"/>
      <w:szCs w:val="32"/>
    </w:rPr>
  </w:style>
  <w:style w:type="paragraph" w:styleId="af">
    <w:name w:val="Date"/>
    <w:basedOn w:val="a0"/>
    <w:next w:val="a0"/>
    <w:link w:val="af0"/>
    <w:rsid w:val="00E8010F"/>
    <w:pPr>
      <w:ind w:leftChars="2500" w:left="100"/>
      <w:jc w:val="left"/>
    </w:pPr>
    <w:rPr>
      <w:rFonts w:cs="宋体"/>
      <w:szCs w:val="24"/>
    </w:rPr>
  </w:style>
  <w:style w:type="character" w:customStyle="1" w:styleId="af0">
    <w:name w:val="日期 字符"/>
    <w:basedOn w:val="a1"/>
    <w:link w:val="af"/>
    <w:rsid w:val="00E8010F"/>
    <w:rPr>
      <w:rFonts w:cs="宋体"/>
      <w:sz w:val="21"/>
      <w:szCs w:val="24"/>
    </w:rPr>
  </w:style>
  <w:style w:type="character" w:styleId="af1">
    <w:name w:val="Hyperlink"/>
    <w:basedOn w:val="a1"/>
    <w:autoRedefine/>
    <w:uiPriority w:val="99"/>
    <w:qFormat/>
    <w:rsid w:val="00E8010F"/>
    <w:rPr>
      <w:color w:val="0563C1"/>
      <w:u w:val="single"/>
    </w:rPr>
  </w:style>
  <w:style w:type="character" w:styleId="af2">
    <w:name w:val="FollowedHyperlink"/>
    <w:basedOn w:val="a1"/>
    <w:autoRedefine/>
    <w:uiPriority w:val="99"/>
    <w:qFormat/>
    <w:rsid w:val="00E8010F"/>
    <w:rPr>
      <w:color w:val="954F72"/>
      <w:u w:val="single"/>
    </w:rPr>
  </w:style>
  <w:style w:type="paragraph" w:styleId="af3">
    <w:name w:val="Normal (Web)"/>
    <w:basedOn w:val="a0"/>
    <w:autoRedefine/>
    <w:uiPriority w:val="99"/>
    <w:qFormat/>
    <w:rsid w:val="00E8010F"/>
    <w:pPr>
      <w:spacing w:beforeAutospacing="1" w:afterAutospacing="1"/>
      <w:jc w:val="left"/>
    </w:pPr>
    <w:rPr>
      <w:rFonts w:ascii="宋体" w:hAnsi="宋体" w:cs="Times New Roman" w:hint="eastAsia"/>
      <w:kern w:val="0"/>
      <w:szCs w:val="24"/>
    </w:rPr>
  </w:style>
  <w:style w:type="paragraph" w:styleId="af4">
    <w:name w:val="Balloon Text"/>
    <w:basedOn w:val="a0"/>
    <w:link w:val="af5"/>
    <w:uiPriority w:val="99"/>
    <w:rsid w:val="00E8010F"/>
    <w:pPr>
      <w:jc w:val="left"/>
    </w:pPr>
    <w:rPr>
      <w:rFonts w:cs="宋体"/>
      <w:sz w:val="18"/>
      <w:szCs w:val="18"/>
    </w:rPr>
  </w:style>
  <w:style w:type="character" w:customStyle="1" w:styleId="af5">
    <w:name w:val="批注框文本 字符"/>
    <w:basedOn w:val="a1"/>
    <w:link w:val="af4"/>
    <w:uiPriority w:val="99"/>
    <w:rsid w:val="00E8010F"/>
    <w:rPr>
      <w:rFonts w:cs="宋体"/>
      <w:sz w:val="18"/>
      <w:szCs w:val="18"/>
    </w:rPr>
  </w:style>
  <w:style w:type="table" w:styleId="af6">
    <w:name w:val="Table Grid"/>
    <w:basedOn w:val="a2"/>
    <w:autoRedefine/>
    <w:qFormat/>
    <w:rsid w:val="00E8010F"/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aliases w:val="无间隔CY"/>
    <w:basedOn w:val="a0"/>
    <w:link w:val="af8"/>
    <w:autoRedefine/>
    <w:uiPriority w:val="1"/>
    <w:qFormat/>
    <w:rsid w:val="00E8010F"/>
    <w:pPr>
      <w:spacing w:afterLines="50" w:after="50"/>
      <w:ind w:firstLineChars="200" w:firstLine="200"/>
      <w:jc w:val="left"/>
    </w:pPr>
  </w:style>
  <w:style w:type="paragraph" w:styleId="a">
    <w:name w:val="List Paragraph"/>
    <w:basedOn w:val="a0"/>
    <w:uiPriority w:val="34"/>
    <w:qFormat/>
    <w:rsid w:val="00C3412F"/>
    <w:pPr>
      <w:numPr>
        <w:numId w:val="1"/>
      </w:numPr>
      <w:jc w:val="left"/>
    </w:pPr>
    <w:rPr>
      <w:rFonts w:cs="宋体"/>
      <w:szCs w:val="22"/>
    </w:rPr>
  </w:style>
  <w:style w:type="character" w:styleId="af9">
    <w:name w:val="Strong"/>
    <w:basedOn w:val="a1"/>
    <w:uiPriority w:val="99"/>
    <w:qFormat/>
    <w:rsid w:val="00141C3E"/>
    <w:rPr>
      <w:b/>
      <w:bCs/>
    </w:rPr>
  </w:style>
  <w:style w:type="character" w:customStyle="1" w:styleId="afa">
    <w:name w:val="型号标题 字符"/>
    <w:basedOn w:val="a1"/>
    <w:rsid w:val="00440B5B"/>
    <w:rPr>
      <w:b/>
      <w:bCs/>
      <w:color w:val="2F5496"/>
      <w:kern w:val="2"/>
      <w:sz w:val="56"/>
      <w:szCs w:val="32"/>
    </w:rPr>
  </w:style>
  <w:style w:type="character" w:customStyle="1" w:styleId="afb">
    <w:name w:val="型号说明标题 字符"/>
    <w:basedOn w:val="afa"/>
    <w:rsid w:val="00440B5B"/>
    <w:rPr>
      <w:rFonts w:ascii="黑体" w:eastAsia="黑体" w:hAnsi="宋体" w:cs="黑体" w:hint="eastAsia"/>
      <w:b w:val="0"/>
      <w:bCs/>
      <w:color w:val="2F5496"/>
      <w:kern w:val="2"/>
      <w:sz w:val="32"/>
      <w:szCs w:val="32"/>
    </w:rPr>
  </w:style>
  <w:style w:type="character" w:customStyle="1" w:styleId="invisible">
    <w:name w:val="invisible"/>
    <w:basedOn w:val="a1"/>
    <w:rsid w:val="001B314D"/>
  </w:style>
  <w:style w:type="character" w:customStyle="1" w:styleId="visible">
    <w:name w:val="visible"/>
    <w:basedOn w:val="a1"/>
    <w:rsid w:val="001B314D"/>
  </w:style>
  <w:style w:type="paragraph" w:styleId="afc">
    <w:name w:val="caption"/>
    <w:basedOn w:val="a0"/>
    <w:next w:val="a0"/>
    <w:uiPriority w:val="35"/>
    <w:unhideWhenUsed/>
    <w:qFormat/>
    <w:rsid w:val="00E70622"/>
    <w:rPr>
      <w:rFonts w:asciiTheme="majorHAnsi" w:eastAsia="黑体" w:hAnsiTheme="majorHAnsi" w:cstheme="majorBidi"/>
      <w:sz w:val="20"/>
      <w:szCs w:val="20"/>
    </w:rPr>
  </w:style>
  <w:style w:type="paragraph" w:customStyle="1" w:styleId="CY1">
    <w:name w:val="CY划线"/>
    <w:basedOn w:val="CY0"/>
    <w:next w:val="CY0"/>
    <w:link w:val="CY2"/>
    <w:qFormat/>
    <w:rsid w:val="00891DD4"/>
    <w:pPr>
      <w:jc w:val="left"/>
    </w:pPr>
    <w:rPr>
      <w:rFonts w:eastAsiaTheme="minorEastAsia" w:cs="Times New Roman"/>
      <w:b/>
      <w:color w:val="000000" w:themeColor="text1"/>
      <w:szCs w:val="28"/>
      <w:u w:val="dotted" w:color="00B0F0"/>
    </w:rPr>
  </w:style>
  <w:style w:type="paragraph" w:customStyle="1" w:styleId="CY0">
    <w:name w:val="CY正文"/>
    <w:basedOn w:val="a0"/>
    <w:next w:val="a0"/>
    <w:link w:val="CY3"/>
    <w:rsid w:val="003E30E3"/>
    <w:rPr>
      <w:rFonts w:cs="宋体"/>
      <w:kern w:val="28"/>
      <w:szCs w:val="24"/>
    </w:rPr>
  </w:style>
  <w:style w:type="character" w:customStyle="1" w:styleId="CY3">
    <w:name w:val="CY正文 字符"/>
    <w:basedOn w:val="a1"/>
    <w:link w:val="CY0"/>
    <w:autoRedefine/>
    <w:qFormat/>
    <w:rsid w:val="003E30E3"/>
    <w:rPr>
      <w:rFonts w:cs="宋体"/>
      <w:kern w:val="28"/>
      <w:sz w:val="24"/>
      <w:szCs w:val="24"/>
    </w:rPr>
  </w:style>
  <w:style w:type="character" w:customStyle="1" w:styleId="CY2">
    <w:name w:val="CY划线 字符"/>
    <w:basedOn w:val="a1"/>
    <w:link w:val="CY1"/>
    <w:autoRedefine/>
    <w:qFormat/>
    <w:rsid w:val="00891DD4"/>
    <w:rPr>
      <w:rFonts w:eastAsiaTheme="minorEastAsia"/>
      <w:b/>
      <w:color w:val="000000" w:themeColor="text1"/>
      <w:kern w:val="28"/>
      <w:sz w:val="24"/>
      <w:szCs w:val="28"/>
      <w:u w:val="dotted" w:color="00B0F0"/>
    </w:rPr>
  </w:style>
  <w:style w:type="paragraph" w:customStyle="1" w:styleId="lrc26wlh">
    <w:name w:val="lrc_26wlh"/>
    <w:basedOn w:val="a0"/>
    <w:rsid w:val="00963825"/>
    <w:pPr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40">
    <w:name w:val="标题 4 字符"/>
    <w:basedOn w:val="a1"/>
    <w:link w:val="4"/>
    <w:qFormat/>
    <w:rsid w:val="009148CD"/>
    <w:rPr>
      <w:rFonts w:ascii="Cambria" w:eastAsia="黑体" w:hAnsi="Cambria" w:cstheme="majorBidi"/>
      <w:b/>
      <w:bCs/>
      <w:sz w:val="48"/>
      <w:szCs w:val="28"/>
    </w:rPr>
  </w:style>
  <w:style w:type="character" w:customStyle="1" w:styleId="af8">
    <w:name w:val="无间隔 字符"/>
    <w:aliases w:val="无间隔CY 字符"/>
    <w:basedOn w:val="a1"/>
    <w:link w:val="af7"/>
    <w:uiPriority w:val="1"/>
    <w:rsid w:val="00E46633"/>
    <w:rPr>
      <w:rFonts w:cs="Arial"/>
      <w:sz w:val="24"/>
      <w:szCs w:val="21"/>
    </w:rPr>
  </w:style>
  <w:style w:type="paragraph" w:customStyle="1" w:styleId="afd">
    <w:name w:val="正文缩"/>
    <w:basedOn w:val="a0"/>
    <w:rsid w:val="00E46633"/>
    <w:pPr>
      <w:spacing w:afterLines="50"/>
      <w:ind w:firstLineChars="200" w:firstLine="420"/>
    </w:pPr>
    <w:rPr>
      <w:sz w:val="21"/>
    </w:rPr>
  </w:style>
  <w:style w:type="paragraph" w:styleId="TOC">
    <w:name w:val="TOC Heading"/>
    <w:basedOn w:val="1"/>
    <w:next w:val="a0"/>
    <w:uiPriority w:val="39"/>
    <w:unhideWhenUsed/>
    <w:qFormat/>
    <w:rsid w:val="00E46633"/>
    <w:pPr>
      <w:pageBreakBefore w:val="0"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paragraph" w:styleId="TOC4">
    <w:name w:val="toc 4"/>
    <w:basedOn w:val="a0"/>
    <w:next w:val="a0"/>
    <w:autoRedefine/>
    <w:uiPriority w:val="39"/>
    <w:unhideWhenUsed/>
    <w:rsid w:val="00E46633"/>
    <w:pPr>
      <w:ind w:leftChars="600" w:left="1260"/>
    </w:pPr>
    <w:rPr>
      <w:rFonts w:asciiTheme="minorHAnsi" w:eastAsiaTheme="minorEastAsia" w:hAnsiTheme="minorHAnsi" w:cstheme="minorBidi"/>
      <w:sz w:val="21"/>
      <w:szCs w:val="22"/>
    </w:rPr>
  </w:style>
  <w:style w:type="paragraph" w:styleId="TOC5">
    <w:name w:val="toc 5"/>
    <w:basedOn w:val="a0"/>
    <w:next w:val="a0"/>
    <w:autoRedefine/>
    <w:uiPriority w:val="39"/>
    <w:unhideWhenUsed/>
    <w:rsid w:val="00E46633"/>
    <w:pPr>
      <w:ind w:leftChars="800" w:left="1680"/>
    </w:pPr>
    <w:rPr>
      <w:rFonts w:asciiTheme="minorHAnsi" w:eastAsiaTheme="minorEastAsia" w:hAnsiTheme="minorHAnsi" w:cstheme="minorBidi"/>
      <w:sz w:val="21"/>
      <w:szCs w:val="22"/>
    </w:rPr>
  </w:style>
  <w:style w:type="paragraph" w:styleId="TOC6">
    <w:name w:val="toc 6"/>
    <w:basedOn w:val="a0"/>
    <w:next w:val="a0"/>
    <w:autoRedefine/>
    <w:uiPriority w:val="39"/>
    <w:unhideWhenUsed/>
    <w:rsid w:val="00E46633"/>
    <w:pPr>
      <w:ind w:leftChars="1000" w:left="2100"/>
    </w:pPr>
    <w:rPr>
      <w:rFonts w:asciiTheme="minorHAnsi" w:eastAsiaTheme="minorEastAsia" w:hAnsiTheme="minorHAnsi" w:cstheme="minorBidi"/>
      <w:sz w:val="21"/>
      <w:szCs w:val="22"/>
    </w:rPr>
  </w:style>
  <w:style w:type="paragraph" w:styleId="TOC7">
    <w:name w:val="toc 7"/>
    <w:basedOn w:val="a0"/>
    <w:next w:val="a0"/>
    <w:autoRedefine/>
    <w:uiPriority w:val="39"/>
    <w:unhideWhenUsed/>
    <w:rsid w:val="00E46633"/>
    <w:pPr>
      <w:ind w:leftChars="1200" w:left="2520"/>
    </w:pPr>
    <w:rPr>
      <w:rFonts w:asciiTheme="minorHAnsi" w:eastAsiaTheme="minorEastAsia" w:hAnsiTheme="minorHAnsi" w:cstheme="minorBidi"/>
      <w:sz w:val="21"/>
      <w:szCs w:val="22"/>
    </w:rPr>
  </w:style>
  <w:style w:type="paragraph" w:styleId="TOC8">
    <w:name w:val="toc 8"/>
    <w:basedOn w:val="a0"/>
    <w:next w:val="a0"/>
    <w:autoRedefine/>
    <w:uiPriority w:val="39"/>
    <w:unhideWhenUsed/>
    <w:rsid w:val="00E46633"/>
    <w:pPr>
      <w:ind w:leftChars="1400" w:left="2940"/>
    </w:pPr>
    <w:rPr>
      <w:rFonts w:asciiTheme="minorHAnsi" w:eastAsiaTheme="minorEastAsia" w:hAnsiTheme="minorHAnsi" w:cstheme="minorBidi"/>
      <w:sz w:val="21"/>
      <w:szCs w:val="22"/>
    </w:rPr>
  </w:style>
  <w:style w:type="paragraph" w:styleId="TOC9">
    <w:name w:val="toc 9"/>
    <w:basedOn w:val="a0"/>
    <w:next w:val="a0"/>
    <w:autoRedefine/>
    <w:uiPriority w:val="39"/>
    <w:unhideWhenUsed/>
    <w:rsid w:val="00E46633"/>
    <w:pPr>
      <w:ind w:leftChars="1600" w:left="3360"/>
    </w:pPr>
    <w:rPr>
      <w:rFonts w:asciiTheme="minorHAnsi" w:eastAsiaTheme="minorEastAsia" w:hAnsiTheme="minorHAnsi" w:cstheme="minorBidi"/>
      <w:sz w:val="21"/>
      <w:szCs w:val="22"/>
    </w:rPr>
  </w:style>
  <w:style w:type="character" w:customStyle="1" w:styleId="50">
    <w:name w:val="标题 5 字符"/>
    <w:basedOn w:val="a1"/>
    <w:link w:val="5"/>
    <w:rsid w:val="00687BA9"/>
    <w:rPr>
      <w:rFonts w:eastAsiaTheme="majorEastAsia" w:cs="Arial"/>
      <w:b/>
      <w:bCs/>
      <w:sz w:val="48"/>
      <w:szCs w:val="28"/>
    </w:rPr>
  </w:style>
  <w:style w:type="character" w:styleId="afe">
    <w:name w:val="Unresolved Mention"/>
    <w:basedOn w:val="a1"/>
    <w:uiPriority w:val="99"/>
    <w:semiHidden/>
    <w:unhideWhenUsed/>
    <w:rsid w:val="006D609D"/>
    <w:rPr>
      <w:color w:val="605E5C"/>
      <w:shd w:val="clear" w:color="auto" w:fill="E1DFDD"/>
    </w:rPr>
  </w:style>
  <w:style w:type="table" w:styleId="12">
    <w:name w:val="Grid Table 1 Light"/>
    <w:basedOn w:val="a2"/>
    <w:uiPriority w:val="46"/>
    <w:rsid w:val="000763C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1">
    <w:name w:val="Grid Table 2"/>
    <w:basedOn w:val="a2"/>
    <w:uiPriority w:val="47"/>
    <w:rsid w:val="000763C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-3">
    <w:name w:val="List Table 1 Light Accent 3"/>
    <w:basedOn w:val="a2"/>
    <w:uiPriority w:val="46"/>
    <w:rsid w:val="000763C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aff">
    <w:name w:val="Placeholder Text"/>
    <w:basedOn w:val="a1"/>
    <w:uiPriority w:val="99"/>
    <w:semiHidden/>
    <w:rsid w:val="002A4226"/>
    <w:rPr>
      <w:color w:val="666666"/>
    </w:rPr>
  </w:style>
  <w:style w:type="table" w:styleId="31">
    <w:name w:val="Plain Table 3"/>
    <w:basedOn w:val="a2"/>
    <w:uiPriority w:val="43"/>
    <w:rsid w:val="00A948B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">
    <w:name w:val="Grid Table 1 Light Accent 1"/>
    <w:basedOn w:val="a2"/>
    <w:uiPriority w:val="46"/>
    <w:rsid w:val="0099527A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3">
    <w:name w:val="Plain Table 1"/>
    <w:basedOn w:val="a2"/>
    <w:uiPriority w:val="41"/>
    <w:rsid w:val="0062615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41">
    <w:name w:val="Plain Table 4"/>
    <w:basedOn w:val="a2"/>
    <w:uiPriority w:val="44"/>
    <w:rsid w:val="007A3BD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-3">
    <w:name w:val="List Table 3 Accent 3"/>
    <w:basedOn w:val="a2"/>
    <w:uiPriority w:val="48"/>
    <w:rsid w:val="003C19A0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42">
    <w:name w:val="List Table 4"/>
    <w:basedOn w:val="a2"/>
    <w:uiPriority w:val="49"/>
    <w:rsid w:val="003C19A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51">
    <w:name w:val="Plain Table 5"/>
    <w:basedOn w:val="a2"/>
    <w:uiPriority w:val="45"/>
    <w:rsid w:val="00F9709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22">
    <w:name w:val="Plain Table 2"/>
    <w:basedOn w:val="a2"/>
    <w:uiPriority w:val="42"/>
    <w:rsid w:val="00F9709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2-3">
    <w:name w:val="List Table 2 Accent 3"/>
    <w:basedOn w:val="a2"/>
    <w:uiPriority w:val="47"/>
    <w:rsid w:val="00D15BEF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23">
    <w:name w:val="List Table 2"/>
    <w:basedOn w:val="a2"/>
    <w:uiPriority w:val="47"/>
    <w:rsid w:val="00AD1EC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-3">
    <w:name w:val="List Table 4 Accent 3"/>
    <w:basedOn w:val="a2"/>
    <w:uiPriority w:val="49"/>
    <w:rsid w:val="00FF10AB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aff0">
    <w:name w:val="Grid Table Light"/>
    <w:basedOn w:val="a2"/>
    <w:uiPriority w:val="40"/>
    <w:rsid w:val="00E10C4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-3">
    <w:name w:val="Grid Table 5 Dark Accent 3"/>
    <w:basedOn w:val="a2"/>
    <w:uiPriority w:val="50"/>
    <w:rsid w:val="0038310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7-3">
    <w:name w:val="List Table 7 Colorful Accent 3"/>
    <w:basedOn w:val="a2"/>
    <w:uiPriority w:val="52"/>
    <w:rsid w:val="00D637D5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Y4">
    <w:name w:val="CY行文"/>
    <w:basedOn w:val="CY0"/>
    <w:next w:val="CY0"/>
    <w:link w:val="CY5"/>
    <w:qFormat/>
    <w:rsid w:val="00891DD4"/>
    <w:pPr>
      <w:keepNext/>
    </w:pPr>
    <w:rPr>
      <w:rFonts w:eastAsiaTheme="minorEastAsia"/>
      <w:sz w:val="36"/>
    </w:rPr>
  </w:style>
  <w:style w:type="character" w:customStyle="1" w:styleId="CY5">
    <w:name w:val="CY行文 字符"/>
    <w:basedOn w:val="a1"/>
    <w:link w:val="CY4"/>
    <w:autoRedefine/>
    <w:qFormat/>
    <w:rsid w:val="00891DD4"/>
    <w:rPr>
      <w:rFonts w:eastAsiaTheme="minorEastAsia" w:cs="宋体"/>
      <w:kern w:val="28"/>
      <w:sz w:val="36"/>
      <w:szCs w:val="24"/>
    </w:rPr>
  </w:style>
  <w:style w:type="table" w:styleId="1-2">
    <w:name w:val="Grid Table 1 Light Accent 2"/>
    <w:basedOn w:val="a2"/>
    <w:uiPriority w:val="46"/>
    <w:rsid w:val="00036BD0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CY6">
    <w:name w:val="CY强调"/>
    <w:basedOn w:val="a0"/>
    <w:next w:val="aff1"/>
    <w:link w:val="CY7"/>
    <w:qFormat/>
    <w:rsid w:val="00891DD4"/>
    <w:pPr>
      <w:keepNext/>
      <w:shd w:val="clear" w:color="auto" w:fill="7F7F7F" w:themeFill="text1" w:themeFillTint="80"/>
    </w:pPr>
    <w:rPr>
      <w:rFonts w:eastAsia="微软雅黑" w:cs="Times New Roman"/>
      <w:b/>
      <w:color w:val="FFFFFF" w:themeColor="background1"/>
      <w:sz w:val="36"/>
      <w:szCs w:val="36"/>
    </w:rPr>
  </w:style>
  <w:style w:type="character" w:customStyle="1" w:styleId="CY7">
    <w:name w:val="CY强调 字符"/>
    <w:basedOn w:val="a1"/>
    <w:link w:val="CY6"/>
    <w:rsid w:val="00891DD4"/>
    <w:rPr>
      <w:rFonts w:eastAsia="微软雅黑"/>
      <w:b/>
      <w:color w:val="FFFFFF" w:themeColor="background1"/>
      <w:sz w:val="36"/>
      <w:szCs w:val="36"/>
      <w:shd w:val="clear" w:color="auto" w:fill="7F7F7F" w:themeFill="text1" w:themeFillTint="80"/>
    </w:rPr>
  </w:style>
  <w:style w:type="paragraph" w:styleId="aff1">
    <w:name w:val="Plain Text"/>
    <w:basedOn w:val="a0"/>
    <w:link w:val="aff2"/>
    <w:rsid w:val="000B6C30"/>
    <w:rPr>
      <w:rFonts w:asciiTheme="minorEastAsia" w:eastAsiaTheme="minorEastAsia" w:hAnsi="Courier New" w:cs="Courier New"/>
    </w:rPr>
  </w:style>
  <w:style w:type="character" w:customStyle="1" w:styleId="aff2">
    <w:name w:val="纯文本 字符"/>
    <w:basedOn w:val="a1"/>
    <w:link w:val="aff1"/>
    <w:rsid w:val="000B6C30"/>
    <w:rPr>
      <w:rFonts w:asciiTheme="minorEastAsia" w:eastAsiaTheme="minorEastAsia" w:hAnsi="Courier New" w:cs="Courier New"/>
      <w:sz w:val="24"/>
      <w:szCs w:val="21"/>
    </w:rPr>
  </w:style>
  <w:style w:type="table" w:styleId="6">
    <w:name w:val="List Table 6 Colorful"/>
    <w:basedOn w:val="a2"/>
    <w:uiPriority w:val="51"/>
    <w:rsid w:val="0060642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6-3">
    <w:name w:val="List Table 6 Colorful Accent 3"/>
    <w:basedOn w:val="a2"/>
    <w:uiPriority w:val="51"/>
    <w:rsid w:val="00103AF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1-5">
    <w:name w:val="Grid Table 1 Light Accent 5"/>
    <w:basedOn w:val="a2"/>
    <w:uiPriority w:val="46"/>
    <w:rsid w:val="003133F4"/>
    <w:rPr>
      <w:kern w:val="0"/>
    </w:r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10">
    <w:name w:val="无格式表格 21"/>
    <w:basedOn w:val="a2"/>
    <w:uiPriority w:val="42"/>
    <w:rsid w:val="00D811CB"/>
    <w:rPr>
      <w:kern w:val="0"/>
    </w:rPr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-31">
    <w:name w:val="清单表 1 浅色 - 着色 31"/>
    <w:basedOn w:val="a2"/>
    <w:uiPriority w:val="46"/>
    <w:rsid w:val="00D811CB"/>
    <w:rPr>
      <w:kern w:val="0"/>
    </w:rPr>
    <w:tblPr/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110">
    <w:name w:val="网格表 1 浅色1"/>
    <w:basedOn w:val="a2"/>
    <w:uiPriority w:val="46"/>
    <w:rsid w:val="00D811CB"/>
    <w:rPr>
      <w:kern w:val="0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4-1">
    <w:name w:val="Grid Table 4 Accent 1"/>
    <w:basedOn w:val="a2"/>
    <w:uiPriority w:val="49"/>
    <w:rsid w:val="009C0DE8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11">
    <w:name w:val="无格式表格 11"/>
    <w:basedOn w:val="a2"/>
    <w:uiPriority w:val="41"/>
    <w:qFormat/>
    <w:rsid w:val="007F0D01"/>
    <w:rPr>
      <w:kern w:val="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Y8">
    <w:name w:val="CY行距"/>
    <w:basedOn w:val="CY0"/>
    <w:next w:val="a0"/>
    <w:link w:val="CY9"/>
    <w:qFormat/>
    <w:rsid w:val="00853B9D"/>
    <w:pPr>
      <w:keepNext/>
      <w:spacing w:before="120" w:after="120"/>
      <w:jc w:val="left"/>
    </w:pPr>
    <w:rPr>
      <w:rFonts w:cs="Times New Roman"/>
      <w:szCs w:val="28"/>
    </w:rPr>
  </w:style>
  <w:style w:type="character" w:customStyle="1" w:styleId="CY9">
    <w:name w:val="CY行距 字符"/>
    <w:basedOn w:val="a1"/>
    <w:link w:val="CY8"/>
    <w:autoRedefine/>
    <w:qFormat/>
    <w:rsid w:val="00853B9D"/>
    <w:rPr>
      <w:kern w:val="28"/>
      <w:sz w:val="24"/>
      <w:szCs w:val="28"/>
    </w:rPr>
  </w:style>
  <w:style w:type="paragraph" w:customStyle="1" w:styleId="ppt">
    <w:name w:val="ppt行文"/>
    <w:basedOn w:val="a0"/>
    <w:next w:val="a0"/>
    <w:link w:val="pptChar"/>
    <w:qFormat/>
    <w:rsid w:val="008430C4"/>
    <w:rPr>
      <w:rFonts w:cs="宋体"/>
      <w:kern w:val="28"/>
      <w:sz w:val="36"/>
      <w:szCs w:val="24"/>
    </w:rPr>
  </w:style>
  <w:style w:type="character" w:customStyle="1" w:styleId="pptChar">
    <w:name w:val="ppt行文 Char"/>
    <w:basedOn w:val="a1"/>
    <w:link w:val="ppt"/>
    <w:autoRedefine/>
    <w:qFormat/>
    <w:rsid w:val="008430C4"/>
    <w:rPr>
      <w:rFonts w:cs="宋体"/>
      <w:kern w:val="28"/>
      <w:sz w:val="36"/>
      <w:szCs w:val="24"/>
    </w:rPr>
  </w:style>
  <w:style w:type="paragraph" w:customStyle="1" w:styleId="ppt0">
    <w:name w:val="ppt正文"/>
    <w:basedOn w:val="a0"/>
    <w:link w:val="pptChar0"/>
    <w:qFormat/>
    <w:rsid w:val="00706D2D"/>
    <w:pPr>
      <w:keepLines w:val="0"/>
      <w:jc w:val="left"/>
    </w:pPr>
    <w:rPr>
      <w:rFonts w:cs="Times New Roman"/>
      <w:color w:val="595959" w:themeColor="text1" w:themeTint="A6"/>
      <w:szCs w:val="28"/>
    </w:rPr>
  </w:style>
  <w:style w:type="character" w:customStyle="1" w:styleId="pptChar0">
    <w:name w:val="ppt正文 Char"/>
    <w:basedOn w:val="a1"/>
    <w:link w:val="ppt0"/>
    <w:autoRedefine/>
    <w:qFormat/>
    <w:rsid w:val="00706D2D"/>
    <w:rPr>
      <w:color w:val="595959" w:themeColor="text1" w:themeTint="A6"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43199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1935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1311">
          <w:marLeft w:val="677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7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5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0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2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80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057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59441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9775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2744">
          <w:marLeft w:val="648"/>
          <w:marRight w:val="0"/>
          <w:marTop w:val="21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3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84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323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4385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28632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3368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0840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30323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6891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2546">
          <w:marLeft w:val="446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7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8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0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93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3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874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68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9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7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6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8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757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45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9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703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06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45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488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8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9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34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89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14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3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9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4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1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39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05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1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3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50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335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93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03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479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93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1125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5333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6741">
          <w:marLeft w:val="706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9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Y&#30334;&#24230;&#20113;\&#22235;&#20116;%202022-2026\A4&#31446;&#39029;clean&#27169;&#26495;%202026.0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99C5D6-22E6-4D1D-920A-283BCBECC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A4竖页clean模板 2026.03.dotx</Template>
  <TotalTime>1</TotalTime>
  <Pages>3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Chen</dc:creator>
  <cp:keywords/>
  <dc:description/>
  <cp:lastModifiedBy>Emerson Chen</cp:lastModifiedBy>
  <cp:revision>2</cp:revision>
  <cp:lastPrinted>2026-03-04T05:54:00Z</cp:lastPrinted>
  <dcterms:created xsi:type="dcterms:W3CDTF">2026-04-29T09:50:00Z</dcterms:created>
  <dcterms:modified xsi:type="dcterms:W3CDTF">2026-04-29T09:50:00Z</dcterms:modified>
</cp:coreProperties>
</file>