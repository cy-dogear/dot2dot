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A80884E" w14:textId="77777777" w:rsidR="009042A2" w:rsidRDefault="009042A2" w:rsidP="009042A2">
      <w:pPr>
        <w:pStyle w:val="5"/>
      </w:pPr>
      <w:r>
        <w:rPr>
          <w:rFonts w:hint="eastAsia"/>
        </w:rPr>
        <w:t>发现与匹配机制</w:t>
      </w:r>
    </w:p>
    <w:p w14:paraId="2FFA1073" w14:textId="77777777" w:rsidR="009042A2" w:rsidRPr="009042A2" w:rsidRDefault="009042A2" w:rsidP="009042A2">
      <w:pPr>
        <w:pStyle w:val="CY8"/>
        <w:numPr>
          <w:ilvl w:val="0"/>
          <w:numId w:val="41"/>
        </w:numPr>
        <w:rPr>
          <w:sz w:val="36"/>
          <w:szCs w:val="40"/>
        </w:rPr>
      </w:pPr>
      <w:r w:rsidRPr="009042A2">
        <w:rPr>
          <w:rFonts w:hint="eastAsia"/>
          <w:sz w:val="36"/>
          <w:szCs w:val="40"/>
        </w:rPr>
        <w:t>主动搜索：用户可用关键字搜索，实质是查询数据库里的内容标签（比如“感悟人生意义</w:t>
      </w:r>
      <w:r w:rsidRPr="009042A2">
        <w:rPr>
          <w:rFonts w:hint="eastAsia"/>
          <w:sz w:val="36"/>
          <w:szCs w:val="40"/>
        </w:rPr>
        <w:t xml:space="preserve"> [5,2,1,1]</w:t>
      </w:r>
      <w:r w:rsidRPr="009042A2">
        <w:rPr>
          <w:rFonts w:hint="eastAsia"/>
          <w:sz w:val="36"/>
          <w:szCs w:val="40"/>
        </w:rPr>
        <w:t>”）。</w:t>
      </w:r>
    </w:p>
    <w:p w14:paraId="2755C5D9" w14:textId="77777777" w:rsidR="009042A2" w:rsidRPr="009042A2" w:rsidRDefault="009042A2" w:rsidP="009042A2">
      <w:pPr>
        <w:pStyle w:val="CY8"/>
        <w:numPr>
          <w:ilvl w:val="0"/>
          <w:numId w:val="41"/>
        </w:numPr>
        <w:rPr>
          <w:sz w:val="36"/>
          <w:szCs w:val="40"/>
        </w:rPr>
      </w:pPr>
      <w:r w:rsidRPr="009042A2">
        <w:rPr>
          <w:rFonts w:hint="eastAsia"/>
          <w:sz w:val="36"/>
          <w:szCs w:val="40"/>
        </w:rPr>
        <w:t>动态关联：</w:t>
      </w:r>
      <w:r w:rsidRPr="009042A2">
        <w:rPr>
          <w:rFonts w:hint="eastAsia"/>
          <w:sz w:val="36"/>
          <w:szCs w:val="40"/>
        </w:rPr>
        <w:t xml:space="preserve"> </w:t>
      </w:r>
      <w:r w:rsidRPr="009042A2">
        <w:rPr>
          <w:rFonts w:hint="eastAsia"/>
          <w:sz w:val="36"/>
          <w:szCs w:val="40"/>
        </w:rPr>
        <w:t>用户发出的历史广播信息下方，自动插入三条由平台算法匹配的其他人的历史广播信息。此页面载入时动态更新这三条关联信息，能访问此页面的所有人可见。</w:t>
      </w:r>
    </w:p>
    <w:p w14:paraId="1765820E" w14:textId="56C6E308" w:rsidR="00AE3ED9" w:rsidRPr="009042A2" w:rsidRDefault="00AE3ED9" w:rsidP="00A603B2">
      <w:pPr>
        <w:rPr>
          <w:sz w:val="32"/>
          <w:szCs w:val="24"/>
        </w:rPr>
      </w:pPr>
    </w:p>
    <w:sectPr w:rsidR="00AE3ED9" w:rsidRPr="009042A2" w:rsidSect="009458F9">
      <w:headerReference w:type="default" r:id="rId8"/>
      <w:footerReference w:type="default" r:id="rId9"/>
      <w:type w:val="continuous"/>
      <w:pgSz w:w="11906" w:h="16838" w:code="9"/>
      <w:pgMar w:top="1985" w:right="1985" w:bottom="1985" w:left="1985" w:header="0" w:footer="0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A738D" w14:textId="77777777" w:rsidR="00F46277" w:rsidRDefault="00F46277" w:rsidP="008D1277">
      <w:r>
        <w:separator/>
      </w:r>
    </w:p>
  </w:endnote>
  <w:endnote w:type="continuationSeparator" w:id="0">
    <w:p w14:paraId="6846FA05" w14:textId="77777777" w:rsidR="00F46277" w:rsidRDefault="00F46277" w:rsidP="008D1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6"/>
      <w:tblW w:w="7935" w:type="dxa"/>
      <w:tblCellSpacing w:w="20" w:type="dxa"/>
      <w:tblBorders>
        <w:top w:val="thinThickSmallGap" w:sz="2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6"/>
      <w:gridCol w:w="3969"/>
    </w:tblGrid>
    <w:tr w:rsidR="0021342F" w:rsidRPr="008D4FC3" w14:paraId="42E8FE9A" w14:textId="77777777" w:rsidTr="003A5555">
      <w:trPr>
        <w:trHeight w:val="1474"/>
        <w:tblCellSpacing w:w="20" w:type="dxa"/>
      </w:trPr>
      <w:tc>
        <w:tcPr>
          <w:tcW w:w="3906" w:type="dxa"/>
        </w:tcPr>
        <w:p w14:paraId="47C89D51" w14:textId="75CD332F" w:rsidR="0021342F" w:rsidRPr="008D4FC3" w:rsidRDefault="0021342F" w:rsidP="0021342F">
          <w:pPr>
            <w:pStyle w:val="aa"/>
            <w:jc w:val="both"/>
            <w:rPr>
              <w:sz w:val="32"/>
              <w:szCs w:val="32"/>
            </w:rPr>
          </w:pPr>
        </w:p>
      </w:tc>
      <w:tc>
        <w:tcPr>
          <w:tcW w:w="3909" w:type="dxa"/>
        </w:tcPr>
        <w:p w14:paraId="7647FE05" w14:textId="77777777" w:rsidR="0021342F" w:rsidRPr="008D4FC3" w:rsidRDefault="0021342F" w:rsidP="0021342F">
          <w:pPr>
            <w:pStyle w:val="aa"/>
            <w:jc w:val="right"/>
            <w:rPr>
              <w:sz w:val="32"/>
              <w:szCs w:val="32"/>
              <w:lang w:val="zh-CN"/>
            </w:rPr>
          </w:pPr>
          <w:r w:rsidRPr="008D4FC3">
            <w:rPr>
              <w:rFonts w:hint="eastAsia"/>
              <w:sz w:val="32"/>
              <w:szCs w:val="32"/>
              <w:lang w:val="zh-CN"/>
            </w:rPr>
            <w:t>页</w:t>
          </w:r>
          <w:r w:rsidRPr="008D4FC3">
            <w:rPr>
              <w:sz w:val="32"/>
              <w:szCs w:val="32"/>
              <w:lang w:val="zh-CN"/>
            </w:rPr>
            <w:t xml:space="preserve"> </w:t>
          </w:r>
          <w:r w:rsidRPr="008D4FC3">
            <w:rPr>
              <w:b/>
              <w:bCs/>
              <w:sz w:val="32"/>
              <w:szCs w:val="32"/>
            </w:rPr>
            <w:fldChar w:fldCharType="begin"/>
          </w:r>
          <w:r w:rsidRPr="008D4FC3">
            <w:rPr>
              <w:b/>
              <w:bCs/>
              <w:sz w:val="32"/>
              <w:szCs w:val="32"/>
            </w:rPr>
            <w:instrText>PAGE  \* Arabic  \* MERGEFORMAT</w:instrText>
          </w:r>
          <w:r w:rsidRPr="008D4FC3">
            <w:rPr>
              <w:b/>
              <w:bCs/>
              <w:sz w:val="32"/>
              <w:szCs w:val="32"/>
            </w:rPr>
            <w:fldChar w:fldCharType="separate"/>
          </w:r>
          <w:r>
            <w:rPr>
              <w:rFonts w:hint="eastAsia"/>
              <w:b/>
              <w:bCs/>
              <w:sz w:val="32"/>
              <w:szCs w:val="32"/>
            </w:rPr>
            <w:t>2</w:t>
          </w:r>
          <w:r w:rsidRPr="008D4FC3">
            <w:rPr>
              <w:b/>
              <w:bCs/>
              <w:sz w:val="32"/>
              <w:szCs w:val="32"/>
            </w:rPr>
            <w:fldChar w:fldCharType="end"/>
          </w:r>
          <w:r w:rsidRPr="008D4FC3">
            <w:rPr>
              <w:sz w:val="32"/>
              <w:szCs w:val="32"/>
              <w:lang w:val="zh-CN"/>
            </w:rPr>
            <w:t xml:space="preserve"> </w:t>
          </w:r>
          <w:r w:rsidRPr="008D4FC3">
            <w:rPr>
              <w:sz w:val="32"/>
              <w:szCs w:val="32"/>
              <w:lang w:val="zh-CN"/>
            </w:rPr>
            <w:t xml:space="preserve">/ </w:t>
          </w:r>
          <w:r w:rsidRPr="008D4FC3">
            <w:rPr>
              <w:b/>
              <w:bCs/>
              <w:sz w:val="32"/>
              <w:szCs w:val="32"/>
            </w:rPr>
            <w:fldChar w:fldCharType="begin"/>
          </w:r>
          <w:r w:rsidRPr="008D4FC3">
            <w:rPr>
              <w:b/>
              <w:bCs/>
              <w:sz w:val="32"/>
              <w:szCs w:val="32"/>
            </w:rPr>
            <w:instrText>NUMPAGES  \* Arabic  \* MERGEFORMAT</w:instrText>
          </w:r>
          <w:r w:rsidRPr="008D4FC3">
            <w:rPr>
              <w:b/>
              <w:bCs/>
              <w:sz w:val="32"/>
              <w:szCs w:val="32"/>
            </w:rPr>
            <w:fldChar w:fldCharType="separate"/>
          </w:r>
          <w:r>
            <w:rPr>
              <w:rFonts w:hint="eastAsia"/>
              <w:b/>
              <w:bCs/>
              <w:sz w:val="32"/>
              <w:szCs w:val="32"/>
            </w:rPr>
            <w:t>6</w:t>
          </w:r>
          <w:r w:rsidRPr="008D4FC3">
            <w:rPr>
              <w:b/>
              <w:bCs/>
              <w:sz w:val="32"/>
              <w:szCs w:val="32"/>
            </w:rPr>
            <w:fldChar w:fldCharType="end"/>
          </w:r>
        </w:p>
      </w:tc>
    </w:tr>
  </w:tbl>
  <w:p w14:paraId="7F7C2C4A" w14:textId="77777777" w:rsidR="0021342F" w:rsidRDefault="0021342F" w:rsidP="0021342F">
    <w:pPr>
      <w:pStyle w:val="aa"/>
    </w:pPr>
  </w:p>
  <w:p w14:paraId="59BC049F" w14:textId="77777777" w:rsidR="0021342F" w:rsidRPr="00F055BE" w:rsidRDefault="0021342F" w:rsidP="0021342F">
    <w:pPr>
      <w:pStyle w:val="aa"/>
      <w:rPr>
        <w:color w:val="E7E6E6" w:themeColor="background2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04D19" w14:textId="77777777" w:rsidR="00F46277" w:rsidRDefault="00F46277" w:rsidP="008D1277">
      <w:r>
        <w:separator/>
      </w:r>
    </w:p>
  </w:footnote>
  <w:footnote w:type="continuationSeparator" w:id="0">
    <w:p w14:paraId="3E8FB1E0" w14:textId="77777777" w:rsidR="00F46277" w:rsidRDefault="00F46277" w:rsidP="008D1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1694"/>
    </w:tblGrid>
    <w:tr w:rsidR="001F7585" w:rsidRPr="001F7585" w14:paraId="7EB55E6E" w14:textId="77777777" w:rsidTr="0021154E">
      <w:trPr>
        <w:trHeight w:val="454"/>
      </w:trPr>
      <w:tc>
        <w:tcPr>
          <w:tcW w:w="6232" w:type="dxa"/>
          <w:vAlign w:val="bottom"/>
        </w:tcPr>
        <w:p w14:paraId="7B335DA0" w14:textId="6ED95E7F" w:rsidR="00E86B47" w:rsidRDefault="00E86B47" w:rsidP="00E86B47">
          <w:pPr>
            <w:jc w:val="right"/>
          </w:pPr>
        </w:p>
      </w:tc>
      <w:tc>
        <w:tcPr>
          <w:tcW w:w="1694" w:type="dxa"/>
          <w:vAlign w:val="bottom"/>
        </w:tcPr>
        <w:p w14:paraId="7C9BC3D9" w14:textId="36F555F4" w:rsidR="00E86B47" w:rsidRPr="001F7585" w:rsidRDefault="00E86B47" w:rsidP="00E86B47">
          <w:pPr>
            <w:jc w:val="right"/>
            <w:rPr>
              <w:color w:val="F2F2F2" w:themeColor="background1" w:themeShade="F2"/>
              <w:sz w:val="15"/>
              <w:szCs w:val="15"/>
            </w:rPr>
          </w:pPr>
        </w:p>
      </w:tc>
    </w:tr>
    <w:tr w:rsidR="001F7585" w:rsidRPr="001F7585" w14:paraId="1EDD6007" w14:textId="77777777" w:rsidTr="00764555">
      <w:trPr>
        <w:trHeight w:val="835"/>
      </w:trPr>
      <w:tc>
        <w:tcPr>
          <w:tcW w:w="6232" w:type="dxa"/>
          <w:vAlign w:val="bottom"/>
        </w:tcPr>
        <w:p w14:paraId="0EF492E2" w14:textId="77777777" w:rsidR="00E86B47" w:rsidRDefault="00E86B47" w:rsidP="00E86B47">
          <w:pPr>
            <w:jc w:val="right"/>
          </w:pPr>
        </w:p>
      </w:tc>
      <w:tc>
        <w:tcPr>
          <w:tcW w:w="1694" w:type="dxa"/>
          <w:vAlign w:val="bottom"/>
        </w:tcPr>
        <w:p w14:paraId="57B39163" w14:textId="6569FCE9" w:rsidR="00E86B47" w:rsidRPr="001F7585" w:rsidRDefault="00990125" w:rsidP="00E86B47">
          <w:pPr>
            <w:jc w:val="right"/>
            <w:rPr>
              <w:rFonts w:ascii="Tempus Sans ITC" w:hAnsi="Tempus Sans ITC"/>
              <w:noProof/>
              <w:color w:val="ED7D31" w:themeColor="accent2"/>
              <w:sz w:val="36"/>
              <w:szCs w:val="36"/>
            </w:rPr>
          </w:pPr>
          <w:r w:rsidRPr="00E86B47">
            <w:rPr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971B926" wp14:editId="1FB55F98">
                    <wp:simplePos x="0" y="0"/>
                    <wp:positionH relativeFrom="column">
                      <wp:posOffset>702945</wp:posOffset>
                    </wp:positionH>
                    <wp:positionV relativeFrom="paragraph">
                      <wp:posOffset>-29210</wp:posOffset>
                    </wp:positionV>
                    <wp:extent cx="342900" cy="330200"/>
                    <wp:effectExtent l="6350" t="0" r="6350" b="0"/>
                    <wp:wrapNone/>
                    <wp:docPr id="2047508805" name="文本框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rot="6300000">
                              <a:off x="0" y="0"/>
                              <a:ext cx="342900" cy="330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600BBE" w14:textId="77777777" w:rsidR="00E86B47" w:rsidRPr="001F7585" w:rsidRDefault="00E86B47" w:rsidP="00E86B47">
                                <w:pPr>
                                  <w:rPr>
                                    <w:rFonts w:ascii="Tempus Sans ITC" w:hAnsi="Tempus Sans ITC"/>
                                    <w:b/>
                                    <w:bCs/>
                                    <w:color w:val="ED7D31" w:themeColor="accent2"/>
                                    <w:sz w:val="36"/>
                                    <w:szCs w:val="36"/>
                                  </w:rPr>
                                </w:pPr>
                                <w:hyperlink w:anchor="_top" w:history="1">
                                  <w:r w:rsidRPr="001F7585">
                                    <w:rPr>
                                      <w:rStyle w:val="af1"/>
                                      <w:rFonts w:ascii="Tempus Sans ITC" w:hAnsi="Tempus Sans ITC" w:hint="eastAsia"/>
                                      <w:b/>
                                      <w:bCs/>
                                      <w:color w:val="ED7D31" w:themeColor="accent2"/>
                                      <w:sz w:val="36"/>
                                      <w:szCs w:val="36"/>
                                    </w:rPr>
                                    <w:t>Y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71B926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26" type="#_x0000_t202" style="position:absolute;left:0;text-align:left;margin-left:55.35pt;margin-top:-2.3pt;width:27pt;height:26pt;rotation:105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" filled="f" stroked="f" strokeweight=".5pt">
                    <v:textbox>
                      <w:txbxContent>
                        <w:p w14:paraId="38600BBE" w14:textId="77777777" w:rsidR="00E86B47" w:rsidRPr="001F7585" w:rsidRDefault="00E86B47" w:rsidP="00E86B47">
                          <w:pPr>
                            <w:rPr>
                              <w:rFonts w:ascii="Tempus Sans ITC" w:hAnsi="Tempus Sans ITC"/>
                              <w:b/>
                              <w:bCs/>
                              <w:color w:val="ED7D31" w:themeColor="accent2"/>
                              <w:sz w:val="36"/>
                              <w:szCs w:val="36"/>
                            </w:rPr>
                          </w:pPr>
                          <w:hyperlink w:anchor="_top" w:history="1">
                            <w:r w:rsidRPr="001F7585">
                              <w:rPr>
                                <w:rStyle w:val="af1"/>
                                <w:rFonts w:ascii="Tempus Sans ITC" w:hAnsi="Tempus Sans ITC" w:hint="eastAsia"/>
                                <w:b/>
                                <w:bCs/>
                                <w:color w:val="ED7D31" w:themeColor="accent2"/>
                                <w:sz w:val="36"/>
                                <w:szCs w:val="36"/>
                              </w:rPr>
                              <w:t>Y</w:t>
                            </w:r>
                          </w:hyperlink>
                        </w:p>
                      </w:txbxContent>
                    </v:textbox>
                  </v:shape>
                </w:pict>
              </mc:Fallback>
            </mc:AlternateContent>
          </w:r>
          <w:r w:rsidR="00E86B47" w:rsidRPr="001F7585">
            <w:rPr>
              <w:rFonts w:ascii="Tempus Sans ITC" w:hAnsi="Tempus Sans ITC" w:hint="eastAsia"/>
              <w:noProof/>
              <w:color w:val="ED7D31" w:themeColor="accent2"/>
              <w:sz w:val="36"/>
              <w:szCs w:val="36"/>
            </w:rPr>
            <w:t xml:space="preserve">  C</w:t>
          </w:r>
        </w:p>
      </w:tc>
    </w:tr>
    <w:tr w:rsidR="00990125" w:rsidRPr="001F7585" w14:paraId="5D3EB548" w14:textId="77777777" w:rsidTr="00C92D09">
      <w:trPr>
        <w:trHeight w:val="170"/>
      </w:trPr>
      <w:tc>
        <w:tcPr>
          <w:tcW w:w="6232" w:type="dxa"/>
          <w:vAlign w:val="bottom"/>
        </w:tcPr>
        <w:p w14:paraId="7D8A7D13" w14:textId="77777777" w:rsidR="00990125" w:rsidRPr="00990125" w:rsidRDefault="00990125" w:rsidP="00E86B47">
          <w:pPr>
            <w:jc w:val="right"/>
            <w:rPr>
              <w:sz w:val="20"/>
              <w:szCs w:val="16"/>
            </w:rPr>
          </w:pPr>
        </w:p>
      </w:tc>
      <w:tc>
        <w:tcPr>
          <w:tcW w:w="1694" w:type="dxa"/>
          <w:shd w:val="clear" w:color="auto" w:fill="F2F2F2" w:themeFill="background1" w:themeFillShade="F2"/>
          <w:vAlign w:val="center"/>
        </w:tcPr>
        <w:p w14:paraId="44ED4361" w14:textId="7CEF39F1" w:rsidR="00990125" w:rsidRPr="008146FB" w:rsidRDefault="0021154E" w:rsidP="00C92D09">
          <w:pPr>
            <w:jc w:val="center"/>
            <w:rPr>
              <w:rFonts w:ascii="Tempus Sans ITC" w:hAnsi="Tempus Sans ITC"/>
              <w:noProof/>
              <w:color w:val="FFFFFF" w:themeColor="background1"/>
              <w:sz w:val="16"/>
              <w:szCs w:val="16"/>
            </w:rPr>
          </w:pP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2026</w:t>
          </w: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年</w:t>
          </w: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3</w:t>
          </w: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月最后编辑</w:t>
          </w:r>
        </w:p>
      </w:tc>
    </w:tr>
  </w:tbl>
  <w:p w14:paraId="0F1A41BC" w14:textId="151518ED" w:rsidR="0021342F" w:rsidRPr="00E86B47" w:rsidRDefault="0021342F" w:rsidP="00E86B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ECC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A47B7A"/>
    <w:multiLevelType w:val="multilevel"/>
    <w:tmpl w:val="8B16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A718A"/>
    <w:multiLevelType w:val="hybridMultilevel"/>
    <w:tmpl w:val="F5488D1A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EA1653C"/>
    <w:multiLevelType w:val="hybridMultilevel"/>
    <w:tmpl w:val="043820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3F26888"/>
    <w:multiLevelType w:val="hybridMultilevel"/>
    <w:tmpl w:val="07EE9F30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4FE75A2"/>
    <w:multiLevelType w:val="hybridMultilevel"/>
    <w:tmpl w:val="174078C4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9C85550"/>
    <w:multiLevelType w:val="hybridMultilevel"/>
    <w:tmpl w:val="9B883C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9EE03CE"/>
    <w:multiLevelType w:val="hybridMultilevel"/>
    <w:tmpl w:val="49D6F608"/>
    <w:lvl w:ilvl="0" w:tplc="641C0A66">
      <w:start w:val="1"/>
      <w:numFmt w:val="bullet"/>
      <w:lvlText w:val="□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A795A61"/>
    <w:multiLevelType w:val="multilevel"/>
    <w:tmpl w:val="FC22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62776"/>
    <w:multiLevelType w:val="multilevel"/>
    <w:tmpl w:val="1E4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B2279"/>
    <w:multiLevelType w:val="multilevel"/>
    <w:tmpl w:val="78B4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F78A2"/>
    <w:multiLevelType w:val="multilevel"/>
    <w:tmpl w:val="6EA6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72F2"/>
    <w:multiLevelType w:val="multilevel"/>
    <w:tmpl w:val="044E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212D4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C1A2143"/>
    <w:multiLevelType w:val="multilevel"/>
    <w:tmpl w:val="8996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90BF0"/>
    <w:multiLevelType w:val="multilevel"/>
    <w:tmpl w:val="39C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57613"/>
    <w:multiLevelType w:val="hybridMultilevel"/>
    <w:tmpl w:val="176E1D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85258C4"/>
    <w:multiLevelType w:val="hybridMultilevel"/>
    <w:tmpl w:val="4064AE4A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2C11E05"/>
    <w:multiLevelType w:val="multilevel"/>
    <w:tmpl w:val="CBC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B1EA4"/>
    <w:multiLevelType w:val="multilevel"/>
    <w:tmpl w:val="4BE2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27BBB"/>
    <w:multiLevelType w:val="hybridMultilevel"/>
    <w:tmpl w:val="531E1A10"/>
    <w:lvl w:ilvl="0" w:tplc="641C0A66">
      <w:start w:val="1"/>
      <w:numFmt w:val="bullet"/>
      <w:lvlText w:val="□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C906852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F4F450E"/>
    <w:multiLevelType w:val="multilevel"/>
    <w:tmpl w:val="C688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65E3E"/>
    <w:multiLevelType w:val="hybridMultilevel"/>
    <w:tmpl w:val="4EC2E1E2"/>
    <w:lvl w:ilvl="0" w:tplc="267CB582">
      <w:start w:val="1"/>
      <w:numFmt w:val="decimalZero"/>
      <w:lvlText w:val="%1"/>
      <w:lvlJc w:val="left"/>
      <w:pPr>
        <w:ind w:left="0" w:firstLine="0"/>
      </w:pPr>
      <w:rPr>
        <w:rFonts w:hint="eastAsia"/>
        <w:color w:val="FFFFFF" w:themeColor="background1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4" w15:restartNumberingAfterBreak="0">
    <w:nsid w:val="5D9736B7"/>
    <w:multiLevelType w:val="multilevel"/>
    <w:tmpl w:val="79B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375946"/>
    <w:multiLevelType w:val="hybridMultilevel"/>
    <w:tmpl w:val="4F781B0E"/>
    <w:lvl w:ilvl="0" w:tplc="719E3220">
      <w:start w:val="1"/>
      <w:numFmt w:val="bullet"/>
      <w:lvlText w:val="●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627C7545"/>
    <w:multiLevelType w:val="multilevel"/>
    <w:tmpl w:val="3E0C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13B16"/>
    <w:multiLevelType w:val="hybridMultilevel"/>
    <w:tmpl w:val="0B422756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B5268A6"/>
    <w:multiLevelType w:val="multilevel"/>
    <w:tmpl w:val="F3B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300EF"/>
    <w:multiLevelType w:val="multilevel"/>
    <w:tmpl w:val="0BFA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544CB"/>
    <w:multiLevelType w:val="multilevel"/>
    <w:tmpl w:val="D6F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44DE7"/>
    <w:multiLevelType w:val="hybridMultilevel"/>
    <w:tmpl w:val="AC3CED94"/>
    <w:lvl w:ilvl="0" w:tplc="719E3220">
      <w:start w:val="1"/>
      <w:numFmt w:val="bullet"/>
      <w:lvlText w:val="●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2805A66"/>
    <w:multiLevelType w:val="multilevel"/>
    <w:tmpl w:val="A68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565DF"/>
    <w:multiLevelType w:val="hybridMultilevel"/>
    <w:tmpl w:val="2924BA66"/>
    <w:lvl w:ilvl="0" w:tplc="53CC4540">
      <w:start w:val="1"/>
      <w:numFmt w:val="bullet"/>
      <w:pStyle w:val="a"/>
      <w:lvlText w:val="□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4D30F81"/>
    <w:multiLevelType w:val="multilevel"/>
    <w:tmpl w:val="13D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32716"/>
    <w:multiLevelType w:val="hybridMultilevel"/>
    <w:tmpl w:val="2AFA1B94"/>
    <w:lvl w:ilvl="0" w:tplc="4F3C14C4">
      <w:numFmt w:val="bullet"/>
      <w:lvlText w:val="◇"/>
      <w:lvlJc w:val="left"/>
      <w:pPr>
        <w:ind w:left="780" w:hanging="360"/>
      </w:pPr>
      <w:rPr>
        <w:rFonts w:ascii="宋体" w:eastAsia="宋体" w:hAnsi="宋体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6" w15:restartNumberingAfterBreak="0">
    <w:nsid w:val="79BB60B2"/>
    <w:multiLevelType w:val="multilevel"/>
    <w:tmpl w:val="C15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0C73C1"/>
    <w:multiLevelType w:val="hybridMultilevel"/>
    <w:tmpl w:val="7646E26E"/>
    <w:lvl w:ilvl="0" w:tplc="641C0A66">
      <w:start w:val="1"/>
      <w:numFmt w:val="bullet"/>
      <w:lvlText w:val="□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C29799A"/>
    <w:multiLevelType w:val="hybridMultilevel"/>
    <w:tmpl w:val="D2A6CE84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7E9617D1"/>
    <w:multiLevelType w:val="hybridMultilevel"/>
    <w:tmpl w:val="44CCA03E"/>
    <w:lvl w:ilvl="0" w:tplc="DC36AB68">
      <w:start w:val="1"/>
      <w:numFmt w:val="decimal"/>
      <w:lvlText w:val="%1."/>
      <w:lvlJc w:val="left"/>
      <w:pPr>
        <w:ind w:left="440" w:hanging="440"/>
      </w:pPr>
      <w:rPr>
        <w:b/>
        <w:bCs/>
        <w:sz w:val="36"/>
        <w:szCs w:val="3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7009355">
    <w:abstractNumId w:val="33"/>
  </w:num>
  <w:num w:numId="2" w16cid:durableId="1564179774">
    <w:abstractNumId w:val="5"/>
  </w:num>
  <w:num w:numId="3" w16cid:durableId="1162354609">
    <w:abstractNumId w:val="4"/>
  </w:num>
  <w:num w:numId="4" w16cid:durableId="129250336">
    <w:abstractNumId w:val="27"/>
  </w:num>
  <w:num w:numId="5" w16cid:durableId="285433101">
    <w:abstractNumId w:val="38"/>
  </w:num>
  <w:num w:numId="6" w16cid:durableId="252058321">
    <w:abstractNumId w:val="16"/>
  </w:num>
  <w:num w:numId="7" w16cid:durableId="1971395798">
    <w:abstractNumId w:val="39"/>
  </w:num>
  <w:num w:numId="8" w16cid:durableId="739714626">
    <w:abstractNumId w:val="25"/>
  </w:num>
  <w:num w:numId="9" w16cid:durableId="125777841">
    <w:abstractNumId w:val="6"/>
  </w:num>
  <w:num w:numId="10" w16cid:durableId="175585926">
    <w:abstractNumId w:val="13"/>
  </w:num>
  <w:num w:numId="11" w16cid:durableId="943999302">
    <w:abstractNumId w:val="0"/>
  </w:num>
  <w:num w:numId="12" w16cid:durableId="1456287765">
    <w:abstractNumId w:val="21"/>
  </w:num>
  <w:num w:numId="13" w16cid:durableId="1536695915">
    <w:abstractNumId w:val="35"/>
  </w:num>
  <w:num w:numId="14" w16cid:durableId="1094397021">
    <w:abstractNumId w:val="17"/>
  </w:num>
  <w:num w:numId="15" w16cid:durableId="826020145">
    <w:abstractNumId w:val="23"/>
  </w:num>
  <w:num w:numId="16" w16cid:durableId="1694189670">
    <w:abstractNumId w:val="23"/>
    <w:lvlOverride w:ilvl="0">
      <w:startOverride w:val="1"/>
    </w:lvlOverride>
  </w:num>
  <w:num w:numId="17" w16cid:durableId="1159030567">
    <w:abstractNumId w:val="3"/>
  </w:num>
  <w:num w:numId="18" w16cid:durableId="2082168136">
    <w:abstractNumId w:val="31"/>
  </w:num>
  <w:num w:numId="19" w16cid:durableId="2108114244">
    <w:abstractNumId w:val="2"/>
  </w:num>
  <w:num w:numId="20" w16cid:durableId="778834302">
    <w:abstractNumId w:val="20"/>
  </w:num>
  <w:num w:numId="21" w16cid:durableId="1205169983">
    <w:abstractNumId w:val="26"/>
  </w:num>
  <w:num w:numId="22" w16cid:durableId="1777479263">
    <w:abstractNumId w:val="1"/>
  </w:num>
  <w:num w:numId="23" w16cid:durableId="127012575">
    <w:abstractNumId w:val="11"/>
  </w:num>
  <w:num w:numId="24" w16cid:durableId="402457953">
    <w:abstractNumId w:val="14"/>
  </w:num>
  <w:num w:numId="25" w16cid:durableId="1719544318">
    <w:abstractNumId w:val="8"/>
  </w:num>
  <w:num w:numId="26" w16cid:durableId="1621959407">
    <w:abstractNumId w:val="18"/>
  </w:num>
  <w:num w:numId="27" w16cid:durableId="392654609">
    <w:abstractNumId w:val="32"/>
  </w:num>
  <w:num w:numId="28" w16cid:durableId="180900394">
    <w:abstractNumId w:val="10"/>
  </w:num>
  <w:num w:numId="29" w16cid:durableId="614293943">
    <w:abstractNumId w:val="22"/>
  </w:num>
  <w:num w:numId="30" w16cid:durableId="2069179508">
    <w:abstractNumId w:val="34"/>
  </w:num>
  <w:num w:numId="31" w16cid:durableId="942418148">
    <w:abstractNumId w:val="9"/>
  </w:num>
  <w:num w:numId="32" w16cid:durableId="583951545">
    <w:abstractNumId w:val="30"/>
  </w:num>
  <w:num w:numId="33" w16cid:durableId="1983729496">
    <w:abstractNumId w:val="24"/>
  </w:num>
  <w:num w:numId="34" w16cid:durableId="828986740">
    <w:abstractNumId w:val="12"/>
  </w:num>
  <w:num w:numId="35" w16cid:durableId="357659530">
    <w:abstractNumId w:val="36"/>
  </w:num>
  <w:num w:numId="36" w16cid:durableId="682705973">
    <w:abstractNumId w:val="19"/>
  </w:num>
  <w:num w:numId="37" w16cid:durableId="1850942890">
    <w:abstractNumId w:val="28"/>
  </w:num>
  <w:num w:numId="38" w16cid:durableId="1512531263">
    <w:abstractNumId w:val="15"/>
  </w:num>
  <w:num w:numId="39" w16cid:durableId="1802961468">
    <w:abstractNumId w:val="29"/>
  </w:num>
  <w:num w:numId="40" w16cid:durableId="1765227967">
    <w:abstractNumId w:val="7"/>
  </w:num>
  <w:num w:numId="41" w16cid:durableId="2088527081">
    <w:abstractNumId w:val="3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bordersDoNotSurroundHeader/>
  <w:bordersDoNotSurroundFooter/>
  <w:proofState w:spelling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f2f3f2,white,#eaeaef,#fdfdfd,#fcfcfc,#f9f9f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1D0"/>
    <w:rsid w:val="00000107"/>
    <w:rsid w:val="00000464"/>
    <w:rsid w:val="00001856"/>
    <w:rsid w:val="00002A68"/>
    <w:rsid w:val="000040A9"/>
    <w:rsid w:val="00004B2E"/>
    <w:rsid w:val="00005BD6"/>
    <w:rsid w:val="00006CDD"/>
    <w:rsid w:val="00007623"/>
    <w:rsid w:val="00007827"/>
    <w:rsid w:val="00007843"/>
    <w:rsid w:val="00007E8E"/>
    <w:rsid w:val="00012BBE"/>
    <w:rsid w:val="000130D9"/>
    <w:rsid w:val="0001323F"/>
    <w:rsid w:val="0001465A"/>
    <w:rsid w:val="000147DA"/>
    <w:rsid w:val="00014BB4"/>
    <w:rsid w:val="00014E4D"/>
    <w:rsid w:val="000158C1"/>
    <w:rsid w:val="00015A1D"/>
    <w:rsid w:val="000160CB"/>
    <w:rsid w:val="0001622E"/>
    <w:rsid w:val="00016264"/>
    <w:rsid w:val="00016847"/>
    <w:rsid w:val="0001756D"/>
    <w:rsid w:val="00017A9D"/>
    <w:rsid w:val="00017EC1"/>
    <w:rsid w:val="0002140D"/>
    <w:rsid w:val="00021799"/>
    <w:rsid w:val="00021A6A"/>
    <w:rsid w:val="00021AE1"/>
    <w:rsid w:val="00022672"/>
    <w:rsid w:val="00022B54"/>
    <w:rsid w:val="00023218"/>
    <w:rsid w:val="000235E0"/>
    <w:rsid w:val="000235EA"/>
    <w:rsid w:val="0002583F"/>
    <w:rsid w:val="000271EA"/>
    <w:rsid w:val="0002752E"/>
    <w:rsid w:val="000276EE"/>
    <w:rsid w:val="00027E57"/>
    <w:rsid w:val="00030EC5"/>
    <w:rsid w:val="000319B5"/>
    <w:rsid w:val="00031D19"/>
    <w:rsid w:val="000324B8"/>
    <w:rsid w:val="0003294F"/>
    <w:rsid w:val="00033ABC"/>
    <w:rsid w:val="00034E25"/>
    <w:rsid w:val="00035A72"/>
    <w:rsid w:val="00035DC9"/>
    <w:rsid w:val="00036A96"/>
    <w:rsid w:val="00036BD0"/>
    <w:rsid w:val="00036C5A"/>
    <w:rsid w:val="0004070A"/>
    <w:rsid w:val="00041806"/>
    <w:rsid w:val="00044172"/>
    <w:rsid w:val="00045D23"/>
    <w:rsid w:val="0004676F"/>
    <w:rsid w:val="00047100"/>
    <w:rsid w:val="00047941"/>
    <w:rsid w:val="00047ABA"/>
    <w:rsid w:val="00047AF7"/>
    <w:rsid w:val="000500B9"/>
    <w:rsid w:val="00050947"/>
    <w:rsid w:val="00050DD3"/>
    <w:rsid w:val="000548ED"/>
    <w:rsid w:val="00054926"/>
    <w:rsid w:val="00054A07"/>
    <w:rsid w:val="00054A2C"/>
    <w:rsid w:val="00060A8F"/>
    <w:rsid w:val="00061186"/>
    <w:rsid w:val="000615DB"/>
    <w:rsid w:val="000621CA"/>
    <w:rsid w:val="00062A8D"/>
    <w:rsid w:val="00062BEF"/>
    <w:rsid w:val="000634AE"/>
    <w:rsid w:val="00063544"/>
    <w:rsid w:val="00063A5E"/>
    <w:rsid w:val="00064723"/>
    <w:rsid w:val="00065667"/>
    <w:rsid w:val="00065DE7"/>
    <w:rsid w:val="00066C5F"/>
    <w:rsid w:val="0006769A"/>
    <w:rsid w:val="00067B38"/>
    <w:rsid w:val="00070220"/>
    <w:rsid w:val="00070A90"/>
    <w:rsid w:val="00071B8E"/>
    <w:rsid w:val="00071DAE"/>
    <w:rsid w:val="0007289D"/>
    <w:rsid w:val="000743BC"/>
    <w:rsid w:val="000748C4"/>
    <w:rsid w:val="0007500C"/>
    <w:rsid w:val="000763C8"/>
    <w:rsid w:val="0007678A"/>
    <w:rsid w:val="000768F3"/>
    <w:rsid w:val="00077B81"/>
    <w:rsid w:val="00077FA1"/>
    <w:rsid w:val="000814A4"/>
    <w:rsid w:val="00081574"/>
    <w:rsid w:val="00085F11"/>
    <w:rsid w:val="00090A89"/>
    <w:rsid w:val="00091162"/>
    <w:rsid w:val="00091CEA"/>
    <w:rsid w:val="00092159"/>
    <w:rsid w:val="00092878"/>
    <w:rsid w:val="00092CC3"/>
    <w:rsid w:val="0009348C"/>
    <w:rsid w:val="000947C6"/>
    <w:rsid w:val="00094CFE"/>
    <w:rsid w:val="00094DF0"/>
    <w:rsid w:val="0009779F"/>
    <w:rsid w:val="000A0508"/>
    <w:rsid w:val="000A0916"/>
    <w:rsid w:val="000A0918"/>
    <w:rsid w:val="000A260D"/>
    <w:rsid w:val="000A3313"/>
    <w:rsid w:val="000A3587"/>
    <w:rsid w:val="000A3A46"/>
    <w:rsid w:val="000A50A8"/>
    <w:rsid w:val="000A5D1E"/>
    <w:rsid w:val="000A6608"/>
    <w:rsid w:val="000A6980"/>
    <w:rsid w:val="000A7BA0"/>
    <w:rsid w:val="000B2121"/>
    <w:rsid w:val="000B27F8"/>
    <w:rsid w:val="000B30B0"/>
    <w:rsid w:val="000B399F"/>
    <w:rsid w:val="000B3F5B"/>
    <w:rsid w:val="000B40D1"/>
    <w:rsid w:val="000B4489"/>
    <w:rsid w:val="000B5260"/>
    <w:rsid w:val="000B5E55"/>
    <w:rsid w:val="000B6845"/>
    <w:rsid w:val="000B6C30"/>
    <w:rsid w:val="000C156C"/>
    <w:rsid w:val="000C23D5"/>
    <w:rsid w:val="000C33A7"/>
    <w:rsid w:val="000C393E"/>
    <w:rsid w:val="000C3A13"/>
    <w:rsid w:val="000C4C8B"/>
    <w:rsid w:val="000C55FD"/>
    <w:rsid w:val="000C5CE9"/>
    <w:rsid w:val="000C5D2B"/>
    <w:rsid w:val="000C6E14"/>
    <w:rsid w:val="000C72C0"/>
    <w:rsid w:val="000D02B3"/>
    <w:rsid w:val="000D1267"/>
    <w:rsid w:val="000D40FE"/>
    <w:rsid w:val="000D5314"/>
    <w:rsid w:val="000D5368"/>
    <w:rsid w:val="000D5DD4"/>
    <w:rsid w:val="000D5E09"/>
    <w:rsid w:val="000E00AB"/>
    <w:rsid w:val="000E16A3"/>
    <w:rsid w:val="000E197A"/>
    <w:rsid w:val="000E2539"/>
    <w:rsid w:val="000E43A1"/>
    <w:rsid w:val="000E536B"/>
    <w:rsid w:val="000E5950"/>
    <w:rsid w:val="000E5F61"/>
    <w:rsid w:val="000E6DE1"/>
    <w:rsid w:val="000E6EE4"/>
    <w:rsid w:val="000E71E4"/>
    <w:rsid w:val="000F0B1E"/>
    <w:rsid w:val="000F2789"/>
    <w:rsid w:val="000F3582"/>
    <w:rsid w:val="000F37B0"/>
    <w:rsid w:val="000F3D18"/>
    <w:rsid w:val="000F459A"/>
    <w:rsid w:val="000F51C8"/>
    <w:rsid w:val="000F6109"/>
    <w:rsid w:val="000F6795"/>
    <w:rsid w:val="000F6A18"/>
    <w:rsid w:val="000F7920"/>
    <w:rsid w:val="00101774"/>
    <w:rsid w:val="00101C24"/>
    <w:rsid w:val="0010226F"/>
    <w:rsid w:val="00102576"/>
    <w:rsid w:val="0010393B"/>
    <w:rsid w:val="00103AFE"/>
    <w:rsid w:val="00103D4D"/>
    <w:rsid w:val="00104072"/>
    <w:rsid w:val="00104192"/>
    <w:rsid w:val="001044E0"/>
    <w:rsid w:val="00104E13"/>
    <w:rsid w:val="00105B67"/>
    <w:rsid w:val="001075DB"/>
    <w:rsid w:val="00111F29"/>
    <w:rsid w:val="00112261"/>
    <w:rsid w:val="001126AB"/>
    <w:rsid w:val="00114AAA"/>
    <w:rsid w:val="00114D60"/>
    <w:rsid w:val="001155D4"/>
    <w:rsid w:val="001158C6"/>
    <w:rsid w:val="001162C6"/>
    <w:rsid w:val="00116385"/>
    <w:rsid w:val="00117663"/>
    <w:rsid w:val="001206C6"/>
    <w:rsid w:val="00121BAC"/>
    <w:rsid w:val="00122D25"/>
    <w:rsid w:val="00122D41"/>
    <w:rsid w:val="00123589"/>
    <w:rsid w:val="00124F89"/>
    <w:rsid w:val="00125467"/>
    <w:rsid w:val="00125C63"/>
    <w:rsid w:val="001269F1"/>
    <w:rsid w:val="00126F2A"/>
    <w:rsid w:val="0012753E"/>
    <w:rsid w:val="00130079"/>
    <w:rsid w:val="0013014E"/>
    <w:rsid w:val="0013017F"/>
    <w:rsid w:val="00130784"/>
    <w:rsid w:val="00130A16"/>
    <w:rsid w:val="00134196"/>
    <w:rsid w:val="00134ADB"/>
    <w:rsid w:val="00136514"/>
    <w:rsid w:val="00136A83"/>
    <w:rsid w:val="00140C5D"/>
    <w:rsid w:val="00140E14"/>
    <w:rsid w:val="00141964"/>
    <w:rsid w:val="00141A32"/>
    <w:rsid w:val="00141C3E"/>
    <w:rsid w:val="00142349"/>
    <w:rsid w:val="00142CA7"/>
    <w:rsid w:val="0014333C"/>
    <w:rsid w:val="00144A81"/>
    <w:rsid w:val="00144A97"/>
    <w:rsid w:val="0014614E"/>
    <w:rsid w:val="0014687A"/>
    <w:rsid w:val="00147560"/>
    <w:rsid w:val="001478FB"/>
    <w:rsid w:val="00147BBA"/>
    <w:rsid w:val="00147D04"/>
    <w:rsid w:val="001504FD"/>
    <w:rsid w:val="00150E92"/>
    <w:rsid w:val="00151726"/>
    <w:rsid w:val="0015225A"/>
    <w:rsid w:val="001532F9"/>
    <w:rsid w:val="00153366"/>
    <w:rsid w:val="00153791"/>
    <w:rsid w:val="00153815"/>
    <w:rsid w:val="00154E9D"/>
    <w:rsid w:val="001550A6"/>
    <w:rsid w:val="001550BF"/>
    <w:rsid w:val="001558CB"/>
    <w:rsid w:val="00155E6F"/>
    <w:rsid w:val="00157046"/>
    <w:rsid w:val="00157048"/>
    <w:rsid w:val="001572A6"/>
    <w:rsid w:val="00157633"/>
    <w:rsid w:val="001604D6"/>
    <w:rsid w:val="00160D75"/>
    <w:rsid w:val="00160FB9"/>
    <w:rsid w:val="00161454"/>
    <w:rsid w:val="001616D6"/>
    <w:rsid w:val="00161ABF"/>
    <w:rsid w:val="0016297A"/>
    <w:rsid w:val="001638BA"/>
    <w:rsid w:val="00163B0D"/>
    <w:rsid w:val="00163B96"/>
    <w:rsid w:val="001649F7"/>
    <w:rsid w:val="001663F0"/>
    <w:rsid w:val="00166C2B"/>
    <w:rsid w:val="001675BE"/>
    <w:rsid w:val="00167A09"/>
    <w:rsid w:val="00167F05"/>
    <w:rsid w:val="00170EF9"/>
    <w:rsid w:val="00170F71"/>
    <w:rsid w:val="00171252"/>
    <w:rsid w:val="00171399"/>
    <w:rsid w:val="00171C77"/>
    <w:rsid w:val="00173AB7"/>
    <w:rsid w:val="00173CA1"/>
    <w:rsid w:val="00173CE3"/>
    <w:rsid w:val="001744FC"/>
    <w:rsid w:val="0017460A"/>
    <w:rsid w:val="00175143"/>
    <w:rsid w:val="0018066B"/>
    <w:rsid w:val="00180C9C"/>
    <w:rsid w:val="00181015"/>
    <w:rsid w:val="001811F9"/>
    <w:rsid w:val="001820B3"/>
    <w:rsid w:val="00183168"/>
    <w:rsid w:val="001834B2"/>
    <w:rsid w:val="001834EA"/>
    <w:rsid w:val="0018352A"/>
    <w:rsid w:val="00183EB3"/>
    <w:rsid w:val="00186725"/>
    <w:rsid w:val="00187410"/>
    <w:rsid w:val="00190EA8"/>
    <w:rsid w:val="00191C95"/>
    <w:rsid w:val="00192246"/>
    <w:rsid w:val="001938D5"/>
    <w:rsid w:val="00193B62"/>
    <w:rsid w:val="00196459"/>
    <w:rsid w:val="001A0FC7"/>
    <w:rsid w:val="001A1AB1"/>
    <w:rsid w:val="001A1E9F"/>
    <w:rsid w:val="001A3D49"/>
    <w:rsid w:val="001A4D54"/>
    <w:rsid w:val="001A4E3E"/>
    <w:rsid w:val="001A5265"/>
    <w:rsid w:val="001A57EF"/>
    <w:rsid w:val="001A68D0"/>
    <w:rsid w:val="001A739F"/>
    <w:rsid w:val="001B1FDD"/>
    <w:rsid w:val="001B3147"/>
    <w:rsid w:val="001B314D"/>
    <w:rsid w:val="001B3414"/>
    <w:rsid w:val="001B394A"/>
    <w:rsid w:val="001B39D0"/>
    <w:rsid w:val="001B4DF9"/>
    <w:rsid w:val="001B4EBB"/>
    <w:rsid w:val="001B5A8F"/>
    <w:rsid w:val="001B620B"/>
    <w:rsid w:val="001C05AC"/>
    <w:rsid w:val="001C120A"/>
    <w:rsid w:val="001C1BC8"/>
    <w:rsid w:val="001C275F"/>
    <w:rsid w:val="001C3D77"/>
    <w:rsid w:val="001C4810"/>
    <w:rsid w:val="001C5C36"/>
    <w:rsid w:val="001C6302"/>
    <w:rsid w:val="001C6839"/>
    <w:rsid w:val="001C745E"/>
    <w:rsid w:val="001C7FD6"/>
    <w:rsid w:val="001D098A"/>
    <w:rsid w:val="001D115B"/>
    <w:rsid w:val="001D23A2"/>
    <w:rsid w:val="001D2FF8"/>
    <w:rsid w:val="001D3754"/>
    <w:rsid w:val="001D42F2"/>
    <w:rsid w:val="001D4937"/>
    <w:rsid w:val="001D49B6"/>
    <w:rsid w:val="001D5B7C"/>
    <w:rsid w:val="001D66E0"/>
    <w:rsid w:val="001D706D"/>
    <w:rsid w:val="001D7FFB"/>
    <w:rsid w:val="001E01E5"/>
    <w:rsid w:val="001E0780"/>
    <w:rsid w:val="001E1A35"/>
    <w:rsid w:val="001E26D1"/>
    <w:rsid w:val="001E2818"/>
    <w:rsid w:val="001E2D7F"/>
    <w:rsid w:val="001E3612"/>
    <w:rsid w:val="001E3A45"/>
    <w:rsid w:val="001E3DE6"/>
    <w:rsid w:val="001E3FB4"/>
    <w:rsid w:val="001E4D81"/>
    <w:rsid w:val="001E5961"/>
    <w:rsid w:val="001E74BA"/>
    <w:rsid w:val="001F0C00"/>
    <w:rsid w:val="001F1BE2"/>
    <w:rsid w:val="001F1EE8"/>
    <w:rsid w:val="001F1EFE"/>
    <w:rsid w:val="001F2357"/>
    <w:rsid w:val="001F4145"/>
    <w:rsid w:val="001F4BC2"/>
    <w:rsid w:val="001F4D8D"/>
    <w:rsid w:val="001F5128"/>
    <w:rsid w:val="001F55AB"/>
    <w:rsid w:val="001F7585"/>
    <w:rsid w:val="001F7A63"/>
    <w:rsid w:val="001F7F23"/>
    <w:rsid w:val="002019DA"/>
    <w:rsid w:val="00201B8D"/>
    <w:rsid w:val="00202ADE"/>
    <w:rsid w:val="00202D71"/>
    <w:rsid w:val="00203076"/>
    <w:rsid w:val="00204DA4"/>
    <w:rsid w:val="002058B6"/>
    <w:rsid w:val="00206B23"/>
    <w:rsid w:val="00207719"/>
    <w:rsid w:val="00207EF9"/>
    <w:rsid w:val="00211311"/>
    <w:rsid w:val="0021154E"/>
    <w:rsid w:val="002130B7"/>
    <w:rsid w:val="0021310D"/>
    <w:rsid w:val="0021342F"/>
    <w:rsid w:val="00214E70"/>
    <w:rsid w:val="002170D4"/>
    <w:rsid w:val="00217398"/>
    <w:rsid w:val="002201BF"/>
    <w:rsid w:val="002208D9"/>
    <w:rsid w:val="00221031"/>
    <w:rsid w:val="0022108D"/>
    <w:rsid w:val="002220C1"/>
    <w:rsid w:val="0022230F"/>
    <w:rsid w:val="002225D2"/>
    <w:rsid w:val="00222B04"/>
    <w:rsid w:val="002234D7"/>
    <w:rsid w:val="002244D2"/>
    <w:rsid w:val="00224568"/>
    <w:rsid w:val="0022512D"/>
    <w:rsid w:val="00225365"/>
    <w:rsid w:val="00225738"/>
    <w:rsid w:val="00230AD1"/>
    <w:rsid w:val="00231313"/>
    <w:rsid w:val="0023147C"/>
    <w:rsid w:val="0023169C"/>
    <w:rsid w:val="00232834"/>
    <w:rsid w:val="002328EC"/>
    <w:rsid w:val="00233474"/>
    <w:rsid w:val="00233CEE"/>
    <w:rsid w:val="0023684B"/>
    <w:rsid w:val="00236EB7"/>
    <w:rsid w:val="00241995"/>
    <w:rsid w:val="00241B83"/>
    <w:rsid w:val="00241BD0"/>
    <w:rsid w:val="0024208C"/>
    <w:rsid w:val="0024283A"/>
    <w:rsid w:val="00242E6E"/>
    <w:rsid w:val="00243C6C"/>
    <w:rsid w:val="00243D07"/>
    <w:rsid w:val="00244510"/>
    <w:rsid w:val="00244883"/>
    <w:rsid w:val="00245977"/>
    <w:rsid w:val="00245A1A"/>
    <w:rsid w:val="002460EC"/>
    <w:rsid w:val="00246EF6"/>
    <w:rsid w:val="002474D7"/>
    <w:rsid w:val="00251C13"/>
    <w:rsid w:val="00252616"/>
    <w:rsid w:val="0025302D"/>
    <w:rsid w:val="00253985"/>
    <w:rsid w:val="00256E67"/>
    <w:rsid w:val="00257278"/>
    <w:rsid w:val="00257639"/>
    <w:rsid w:val="0026071F"/>
    <w:rsid w:val="00260AC8"/>
    <w:rsid w:val="0026154D"/>
    <w:rsid w:val="00261827"/>
    <w:rsid w:val="00261FF2"/>
    <w:rsid w:val="00262745"/>
    <w:rsid w:val="00262B05"/>
    <w:rsid w:val="00262D0C"/>
    <w:rsid w:val="00263259"/>
    <w:rsid w:val="0026383D"/>
    <w:rsid w:val="002642C9"/>
    <w:rsid w:val="00265116"/>
    <w:rsid w:val="00265EFD"/>
    <w:rsid w:val="00265F62"/>
    <w:rsid w:val="00267EA5"/>
    <w:rsid w:val="0027010C"/>
    <w:rsid w:val="00270EF8"/>
    <w:rsid w:val="002713C4"/>
    <w:rsid w:val="002733EE"/>
    <w:rsid w:val="002734D8"/>
    <w:rsid w:val="00273940"/>
    <w:rsid w:val="00273AF0"/>
    <w:rsid w:val="0027402A"/>
    <w:rsid w:val="002748EF"/>
    <w:rsid w:val="00274B53"/>
    <w:rsid w:val="00275815"/>
    <w:rsid w:val="0027700F"/>
    <w:rsid w:val="0027716E"/>
    <w:rsid w:val="0028143B"/>
    <w:rsid w:val="002816F5"/>
    <w:rsid w:val="002818CD"/>
    <w:rsid w:val="00281915"/>
    <w:rsid w:val="002825F6"/>
    <w:rsid w:val="00284208"/>
    <w:rsid w:val="002852A1"/>
    <w:rsid w:val="00285C75"/>
    <w:rsid w:val="00286014"/>
    <w:rsid w:val="0028640A"/>
    <w:rsid w:val="00287F4F"/>
    <w:rsid w:val="0029123A"/>
    <w:rsid w:val="002917AD"/>
    <w:rsid w:val="00291972"/>
    <w:rsid w:val="0029282F"/>
    <w:rsid w:val="00293203"/>
    <w:rsid w:val="00297F8A"/>
    <w:rsid w:val="002A0640"/>
    <w:rsid w:val="002A098A"/>
    <w:rsid w:val="002A14F8"/>
    <w:rsid w:val="002A168C"/>
    <w:rsid w:val="002A20E6"/>
    <w:rsid w:val="002A4226"/>
    <w:rsid w:val="002A425A"/>
    <w:rsid w:val="002A6011"/>
    <w:rsid w:val="002A67BA"/>
    <w:rsid w:val="002A6FCA"/>
    <w:rsid w:val="002A77D5"/>
    <w:rsid w:val="002B16FC"/>
    <w:rsid w:val="002B30CF"/>
    <w:rsid w:val="002B3162"/>
    <w:rsid w:val="002B3341"/>
    <w:rsid w:val="002B5629"/>
    <w:rsid w:val="002B5FCC"/>
    <w:rsid w:val="002B6002"/>
    <w:rsid w:val="002B6460"/>
    <w:rsid w:val="002B7620"/>
    <w:rsid w:val="002C0CC6"/>
    <w:rsid w:val="002C1C9D"/>
    <w:rsid w:val="002C2064"/>
    <w:rsid w:val="002C20D2"/>
    <w:rsid w:val="002C322B"/>
    <w:rsid w:val="002C35C1"/>
    <w:rsid w:val="002C41E8"/>
    <w:rsid w:val="002C457F"/>
    <w:rsid w:val="002C4C98"/>
    <w:rsid w:val="002C58F7"/>
    <w:rsid w:val="002C5A07"/>
    <w:rsid w:val="002C60D3"/>
    <w:rsid w:val="002C66A2"/>
    <w:rsid w:val="002C69E5"/>
    <w:rsid w:val="002C745A"/>
    <w:rsid w:val="002C7EDA"/>
    <w:rsid w:val="002C7F3F"/>
    <w:rsid w:val="002D09AB"/>
    <w:rsid w:val="002D128B"/>
    <w:rsid w:val="002D1EDC"/>
    <w:rsid w:val="002D2847"/>
    <w:rsid w:val="002D3A14"/>
    <w:rsid w:val="002D4916"/>
    <w:rsid w:val="002D5321"/>
    <w:rsid w:val="002D5F48"/>
    <w:rsid w:val="002D5FF2"/>
    <w:rsid w:val="002D6EE0"/>
    <w:rsid w:val="002D715B"/>
    <w:rsid w:val="002D7F3E"/>
    <w:rsid w:val="002E011D"/>
    <w:rsid w:val="002E1B5D"/>
    <w:rsid w:val="002E2E64"/>
    <w:rsid w:val="002E3191"/>
    <w:rsid w:val="002E3E24"/>
    <w:rsid w:val="002E41B5"/>
    <w:rsid w:val="002E6610"/>
    <w:rsid w:val="002E6744"/>
    <w:rsid w:val="002E6899"/>
    <w:rsid w:val="002E77CB"/>
    <w:rsid w:val="002F0A7A"/>
    <w:rsid w:val="002F13A1"/>
    <w:rsid w:val="002F3C97"/>
    <w:rsid w:val="002F4FE6"/>
    <w:rsid w:val="002F5F29"/>
    <w:rsid w:val="002F71D2"/>
    <w:rsid w:val="002F7532"/>
    <w:rsid w:val="00301441"/>
    <w:rsid w:val="00302881"/>
    <w:rsid w:val="00302C5B"/>
    <w:rsid w:val="00303B87"/>
    <w:rsid w:val="00303E31"/>
    <w:rsid w:val="0030492B"/>
    <w:rsid w:val="003058B3"/>
    <w:rsid w:val="003069FB"/>
    <w:rsid w:val="00307A85"/>
    <w:rsid w:val="0031090F"/>
    <w:rsid w:val="00311028"/>
    <w:rsid w:val="00312FD1"/>
    <w:rsid w:val="003130D1"/>
    <w:rsid w:val="003133F4"/>
    <w:rsid w:val="003140F8"/>
    <w:rsid w:val="0031441B"/>
    <w:rsid w:val="00314538"/>
    <w:rsid w:val="0031480E"/>
    <w:rsid w:val="00315B54"/>
    <w:rsid w:val="0031662D"/>
    <w:rsid w:val="00316AD6"/>
    <w:rsid w:val="00317513"/>
    <w:rsid w:val="00317795"/>
    <w:rsid w:val="00317F92"/>
    <w:rsid w:val="00320F37"/>
    <w:rsid w:val="00321853"/>
    <w:rsid w:val="00321CA6"/>
    <w:rsid w:val="003220CF"/>
    <w:rsid w:val="00322191"/>
    <w:rsid w:val="00322389"/>
    <w:rsid w:val="00322E27"/>
    <w:rsid w:val="0032363C"/>
    <w:rsid w:val="003241D0"/>
    <w:rsid w:val="003251EE"/>
    <w:rsid w:val="003263E6"/>
    <w:rsid w:val="00326921"/>
    <w:rsid w:val="003270B8"/>
    <w:rsid w:val="00327AA9"/>
    <w:rsid w:val="00327B09"/>
    <w:rsid w:val="00327DDC"/>
    <w:rsid w:val="003305E5"/>
    <w:rsid w:val="00330CAB"/>
    <w:rsid w:val="00330CBF"/>
    <w:rsid w:val="0033110B"/>
    <w:rsid w:val="00331355"/>
    <w:rsid w:val="00331BD2"/>
    <w:rsid w:val="0033292E"/>
    <w:rsid w:val="00332936"/>
    <w:rsid w:val="00332C4E"/>
    <w:rsid w:val="00332C67"/>
    <w:rsid w:val="003331FC"/>
    <w:rsid w:val="00333AB1"/>
    <w:rsid w:val="003345DE"/>
    <w:rsid w:val="00334A03"/>
    <w:rsid w:val="00337CFC"/>
    <w:rsid w:val="00337FE9"/>
    <w:rsid w:val="0034028C"/>
    <w:rsid w:val="0034157D"/>
    <w:rsid w:val="00342331"/>
    <w:rsid w:val="00342C2F"/>
    <w:rsid w:val="0034363E"/>
    <w:rsid w:val="0034424A"/>
    <w:rsid w:val="0034587C"/>
    <w:rsid w:val="0034613C"/>
    <w:rsid w:val="00347110"/>
    <w:rsid w:val="00347CE5"/>
    <w:rsid w:val="00347D18"/>
    <w:rsid w:val="00350D40"/>
    <w:rsid w:val="003514E2"/>
    <w:rsid w:val="00351A28"/>
    <w:rsid w:val="00352112"/>
    <w:rsid w:val="003523DC"/>
    <w:rsid w:val="00353181"/>
    <w:rsid w:val="0035375D"/>
    <w:rsid w:val="00353A83"/>
    <w:rsid w:val="003543A9"/>
    <w:rsid w:val="0035475C"/>
    <w:rsid w:val="00354A8F"/>
    <w:rsid w:val="00355955"/>
    <w:rsid w:val="00357E27"/>
    <w:rsid w:val="003610A3"/>
    <w:rsid w:val="00361CBB"/>
    <w:rsid w:val="00362184"/>
    <w:rsid w:val="003622C9"/>
    <w:rsid w:val="003634BB"/>
    <w:rsid w:val="0036443C"/>
    <w:rsid w:val="003644FC"/>
    <w:rsid w:val="00366156"/>
    <w:rsid w:val="00366F48"/>
    <w:rsid w:val="0036743C"/>
    <w:rsid w:val="003702AC"/>
    <w:rsid w:val="0037196B"/>
    <w:rsid w:val="00372507"/>
    <w:rsid w:val="00372E24"/>
    <w:rsid w:val="0037353F"/>
    <w:rsid w:val="00373CEA"/>
    <w:rsid w:val="00375632"/>
    <w:rsid w:val="00375E29"/>
    <w:rsid w:val="003761E2"/>
    <w:rsid w:val="0037707B"/>
    <w:rsid w:val="003771D2"/>
    <w:rsid w:val="003807AC"/>
    <w:rsid w:val="00380B0B"/>
    <w:rsid w:val="00380EDC"/>
    <w:rsid w:val="0038217F"/>
    <w:rsid w:val="00382275"/>
    <w:rsid w:val="003824D1"/>
    <w:rsid w:val="00383106"/>
    <w:rsid w:val="0038313F"/>
    <w:rsid w:val="00383492"/>
    <w:rsid w:val="0038383A"/>
    <w:rsid w:val="00383F76"/>
    <w:rsid w:val="003841EC"/>
    <w:rsid w:val="0038482A"/>
    <w:rsid w:val="00385771"/>
    <w:rsid w:val="0038628C"/>
    <w:rsid w:val="0038652D"/>
    <w:rsid w:val="00386FC4"/>
    <w:rsid w:val="003870B8"/>
    <w:rsid w:val="00392454"/>
    <w:rsid w:val="00392490"/>
    <w:rsid w:val="003928F4"/>
    <w:rsid w:val="00392C4F"/>
    <w:rsid w:val="00392EFD"/>
    <w:rsid w:val="00393AE3"/>
    <w:rsid w:val="00394089"/>
    <w:rsid w:val="003940A9"/>
    <w:rsid w:val="00395AE9"/>
    <w:rsid w:val="0039682A"/>
    <w:rsid w:val="00397940"/>
    <w:rsid w:val="003979C3"/>
    <w:rsid w:val="00397D25"/>
    <w:rsid w:val="003A0B63"/>
    <w:rsid w:val="003A0C28"/>
    <w:rsid w:val="003A1259"/>
    <w:rsid w:val="003A2230"/>
    <w:rsid w:val="003A28BE"/>
    <w:rsid w:val="003A3303"/>
    <w:rsid w:val="003A413A"/>
    <w:rsid w:val="003A4DA3"/>
    <w:rsid w:val="003A4E86"/>
    <w:rsid w:val="003A4EFF"/>
    <w:rsid w:val="003A502F"/>
    <w:rsid w:val="003A5BBB"/>
    <w:rsid w:val="003A5BFA"/>
    <w:rsid w:val="003A6521"/>
    <w:rsid w:val="003A7968"/>
    <w:rsid w:val="003B0005"/>
    <w:rsid w:val="003B0411"/>
    <w:rsid w:val="003B06BC"/>
    <w:rsid w:val="003B18A4"/>
    <w:rsid w:val="003B1B03"/>
    <w:rsid w:val="003B1D51"/>
    <w:rsid w:val="003B2109"/>
    <w:rsid w:val="003B24E4"/>
    <w:rsid w:val="003B32B8"/>
    <w:rsid w:val="003B35E9"/>
    <w:rsid w:val="003B3FBF"/>
    <w:rsid w:val="003B4077"/>
    <w:rsid w:val="003B4EB6"/>
    <w:rsid w:val="003B4F95"/>
    <w:rsid w:val="003B5F8B"/>
    <w:rsid w:val="003B664A"/>
    <w:rsid w:val="003B69D3"/>
    <w:rsid w:val="003B73BA"/>
    <w:rsid w:val="003C179A"/>
    <w:rsid w:val="003C19A0"/>
    <w:rsid w:val="003C1E7A"/>
    <w:rsid w:val="003C207F"/>
    <w:rsid w:val="003C27EC"/>
    <w:rsid w:val="003C284F"/>
    <w:rsid w:val="003C2A89"/>
    <w:rsid w:val="003C2B91"/>
    <w:rsid w:val="003C2DBD"/>
    <w:rsid w:val="003C4151"/>
    <w:rsid w:val="003C469C"/>
    <w:rsid w:val="003C4741"/>
    <w:rsid w:val="003C5230"/>
    <w:rsid w:val="003C531F"/>
    <w:rsid w:val="003C59C0"/>
    <w:rsid w:val="003C59FA"/>
    <w:rsid w:val="003C6041"/>
    <w:rsid w:val="003C60E2"/>
    <w:rsid w:val="003C6D7C"/>
    <w:rsid w:val="003C74D8"/>
    <w:rsid w:val="003C7B4B"/>
    <w:rsid w:val="003D3724"/>
    <w:rsid w:val="003D3D96"/>
    <w:rsid w:val="003D428C"/>
    <w:rsid w:val="003D42E3"/>
    <w:rsid w:val="003D4E72"/>
    <w:rsid w:val="003D5A83"/>
    <w:rsid w:val="003E118C"/>
    <w:rsid w:val="003E17D2"/>
    <w:rsid w:val="003E1EC9"/>
    <w:rsid w:val="003E2208"/>
    <w:rsid w:val="003E22AC"/>
    <w:rsid w:val="003E2C9B"/>
    <w:rsid w:val="003E308A"/>
    <w:rsid w:val="003E30E3"/>
    <w:rsid w:val="003E31F8"/>
    <w:rsid w:val="003E4477"/>
    <w:rsid w:val="003E4FE7"/>
    <w:rsid w:val="003E583A"/>
    <w:rsid w:val="003E6903"/>
    <w:rsid w:val="003E6970"/>
    <w:rsid w:val="003F1C2D"/>
    <w:rsid w:val="003F1FB5"/>
    <w:rsid w:val="003F2F19"/>
    <w:rsid w:val="003F3C34"/>
    <w:rsid w:val="003F3F59"/>
    <w:rsid w:val="003F4641"/>
    <w:rsid w:val="003F4DC8"/>
    <w:rsid w:val="003F56F9"/>
    <w:rsid w:val="003F649D"/>
    <w:rsid w:val="003F7036"/>
    <w:rsid w:val="003F7286"/>
    <w:rsid w:val="00400407"/>
    <w:rsid w:val="0040116A"/>
    <w:rsid w:val="0040251D"/>
    <w:rsid w:val="004063F4"/>
    <w:rsid w:val="00406F79"/>
    <w:rsid w:val="0040797D"/>
    <w:rsid w:val="00410D01"/>
    <w:rsid w:val="00410E5C"/>
    <w:rsid w:val="00413388"/>
    <w:rsid w:val="00413AA7"/>
    <w:rsid w:val="00413E63"/>
    <w:rsid w:val="004145E1"/>
    <w:rsid w:val="004164E9"/>
    <w:rsid w:val="00416656"/>
    <w:rsid w:val="0041683F"/>
    <w:rsid w:val="00417575"/>
    <w:rsid w:val="00417BD0"/>
    <w:rsid w:val="00417BEB"/>
    <w:rsid w:val="00420B12"/>
    <w:rsid w:val="00420B4F"/>
    <w:rsid w:val="004213FE"/>
    <w:rsid w:val="00421977"/>
    <w:rsid w:val="00421EED"/>
    <w:rsid w:val="00422BF9"/>
    <w:rsid w:val="00424E72"/>
    <w:rsid w:val="00425DFF"/>
    <w:rsid w:val="00425F2C"/>
    <w:rsid w:val="004264A5"/>
    <w:rsid w:val="00426A40"/>
    <w:rsid w:val="00426B9C"/>
    <w:rsid w:val="00426EE7"/>
    <w:rsid w:val="00427601"/>
    <w:rsid w:val="00427F61"/>
    <w:rsid w:val="00430844"/>
    <w:rsid w:val="00430924"/>
    <w:rsid w:val="00430EBE"/>
    <w:rsid w:val="0043150A"/>
    <w:rsid w:val="00431A9D"/>
    <w:rsid w:val="00431D08"/>
    <w:rsid w:val="0043321A"/>
    <w:rsid w:val="00433DF5"/>
    <w:rsid w:val="00434531"/>
    <w:rsid w:val="00434CDA"/>
    <w:rsid w:val="00434E15"/>
    <w:rsid w:val="00435B74"/>
    <w:rsid w:val="00440A61"/>
    <w:rsid w:val="00440AA1"/>
    <w:rsid w:val="00440B5B"/>
    <w:rsid w:val="00440ED0"/>
    <w:rsid w:val="00441CCC"/>
    <w:rsid w:val="00443B3D"/>
    <w:rsid w:val="00443FA2"/>
    <w:rsid w:val="004453DF"/>
    <w:rsid w:val="00445B3D"/>
    <w:rsid w:val="00445CA7"/>
    <w:rsid w:val="0044724D"/>
    <w:rsid w:val="0044795E"/>
    <w:rsid w:val="00450577"/>
    <w:rsid w:val="004506FD"/>
    <w:rsid w:val="004509FF"/>
    <w:rsid w:val="00450DE1"/>
    <w:rsid w:val="00451108"/>
    <w:rsid w:val="00451CEA"/>
    <w:rsid w:val="00451F49"/>
    <w:rsid w:val="004538EB"/>
    <w:rsid w:val="00454965"/>
    <w:rsid w:val="00454E7C"/>
    <w:rsid w:val="00455227"/>
    <w:rsid w:val="00455B4B"/>
    <w:rsid w:val="00455D05"/>
    <w:rsid w:val="00455E7A"/>
    <w:rsid w:val="00455F0B"/>
    <w:rsid w:val="00464C8B"/>
    <w:rsid w:val="00464DC2"/>
    <w:rsid w:val="00464F86"/>
    <w:rsid w:val="004654BE"/>
    <w:rsid w:val="00465677"/>
    <w:rsid w:val="0046577A"/>
    <w:rsid w:val="00465965"/>
    <w:rsid w:val="00465DCE"/>
    <w:rsid w:val="00465DDD"/>
    <w:rsid w:val="00465EA4"/>
    <w:rsid w:val="00467588"/>
    <w:rsid w:val="00467D30"/>
    <w:rsid w:val="00470201"/>
    <w:rsid w:val="004703C5"/>
    <w:rsid w:val="00471C12"/>
    <w:rsid w:val="00471F32"/>
    <w:rsid w:val="00472557"/>
    <w:rsid w:val="004730C8"/>
    <w:rsid w:val="0047371E"/>
    <w:rsid w:val="004741F6"/>
    <w:rsid w:val="0047421D"/>
    <w:rsid w:val="0047483E"/>
    <w:rsid w:val="00475188"/>
    <w:rsid w:val="004758DD"/>
    <w:rsid w:val="00475BB0"/>
    <w:rsid w:val="0047730C"/>
    <w:rsid w:val="00480840"/>
    <w:rsid w:val="00480881"/>
    <w:rsid w:val="00481D59"/>
    <w:rsid w:val="00481EEE"/>
    <w:rsid w:val="00482A4D"/>
    <w:rsid w:val="00483506"/>
    <w:rsid w:val="004840F8"/>
    <w:rsid w:val="00484DA2"/>
    <w:rsid w:val="00484FF0"/>
    <w:rsid w:val="0048531B"/>
    <w:rsid w:val="004868EC"/>
    <w:rsid w:val="00487AEA"/>
    <w:rsid w:val="004914F4"/>
    <w:rsid w:val="00491F0D"/>
    <w:rsid w:val="00492E91"/>
    <w:rsid w:val="004937A7"/>
    <w:rsid w:val="0049414B"/>
    <w:rsid w:val="00494A46"/>
    <w:rsid w:val="00494E5B"/>
    <w:rsid w:val="00495A73"/>
    <w:rsid w:val="004962E8"/>
    <w:rsid w:val="00496C9D"/>
    <w:rsid w:val="00496F46"/>
    <w:rsid w:val="00497901"/>
    <w:rsid w:val="004A003F"/>
    <w:rsid w:val="004A48EC"/>
    <w:rsid w:val="004A4BBC"/>
    <w:rsid w:val="004A6AE3"/>
    <w:rsid w:val="004A7A3A"/>
    <w:rsid w:val="004A7E04"/>
    <w:rsid w:val="004B195F"/>
    <w:rsid w:val="004B2336"/>
    <w:rsid w:val="004B286F"/>
    <w:rsid w:val="004B35BC"/>
    <w:rsid w:val="004B39A6"/>
    <w:rsid w:val="004B3EAC"/>
    <w:rsid w:val="004B3EF3"/>
    <w:rsid w:val="004B4543"/>
    <w:rsid w:val="004B5126"/>
    <w:rsid w:val="004B5DC3"/>
    <w:rsid w:val="004B7391"/>
    <w:rsid w:val="004B76AD"/>
    <w:rsid w:val="004C00AD"/>
    <w:rsid w:val="004C2466"/>
    <w:rsid w:val="004C38E6"/>
    <w:rsid w:val="004C3A15"/>
    <w:rsid w:val="004C401D"/>
    <w:rsid w:val="004C4ED4"/>
    <w:rsid w:val="004C60E0"/>
    <w:rsid w:val="004C6445"/>
    <w:rsid w:val="004C676A"/>
    <w:rsid w:val="004C734E"/>
    <w:rsid w:val="004D2816"/>
    <w:rsid w:val="004D2966"/>
    <w:rsid w:val="004D2F9A"/>
    <w:rsid w:val="004D363A"/>
    <w:rsid w:val="004D378B"/>
    <w:rsid w:val="004D39CF"/>
    <w:rsid w:val="004D3F6D"/>
    <w:rsid w:val="004D46EC"/>
    <w:rsid w:val="004D5132"/>
    <w:rsid w:val="004D5D37"/>
    <w:rsid w:val="004D7132"/>
    <w:rsid w:val="004D7681"/>
    <w:rsid w:val="004D7A21"/>
    <w:rsid w:val="004E0326"/>
    <w:rsid w:val="004E1E9C"/>
    <w:rsid w:val="004E2690"/>
    <w:rsid w:val="004E27E7"/>
    <w:rsid w:val="004E290A"/>
    <w:rsid w:val="004E3C19"/>
    <w:rsid w:val="004E40E6"/>
    <w:rsid w:val="004E49CE"/>
    <w:rsid w:val="004E50BB"/>
    <w:rsid w:val="004E5138"/>
    <w:rsid w:val="004E52E2"/>
    <w:rsid w:val="004E6ECA"/>
    <w:rsid w:val="004E786F"/>
    <w:rsid w:val="004F0198"/>
    <w:rsid w:val="004F09CE"/>
    <w:rsid w:val="004F0F32"/>
    <w:rsid w:val="004F14D8"/>
    <w:rsid w:val="004F1740"/>
    <w:rsid w:val="004F2111"/>
    <w:rsid w:val="004F2B65"/>
    <w:rsid w:val="004F33CD"/>
    <w:rsid w:val="004F5B52"/>
    <w:rsid w:val="004F7C3A"/>
    <w:rsid w:val="004F7CA2"/>
    <w:rsid w:val="0050021C"/>
    <w:rsid w:val="00500E48"/>
    <w:rsid w:val="00501358"/>
    <w:rsid w:val="005028B5"/>
    <w:rsid w:val="00502F68"/>
    <w:rsid w:val="00503A01"/>
    <w:rsid w:val="00504074"/>
    <w:rsid w:val="00504B6E"/>
    <w:rsid w:val="005050F2"/>
    <w:rsid w:val="005075F2"/>
    <w:rsid w:val="00507720"/>
    <w:rsid w:val="00510166"/>
    <w:rsid w:val="00510382"/>
    <w:rsid w:val="00510F2B"/>
    <w:rsid w:val="005111E0"/>
    <w:rsid w:val="00511675"/>
    <w:rsid w:val="00511C0B"/>
    <w:rsid w:val="00511EE0"/>
    <w:rsid w:val="005123DE"/>
    <w:rsid w:val="0051254D"/>
    <w:rsid w:val="005125BD"/>
    <w:rsid w:val="00513309"/>
    <w:rsid w:val="005137A2"/>
    <w:rsid w:val="00513A5C"/>
    <w:rsid w:val="00517E1E"/>
    <w:rsid w:val="00520BE5"/>
    <w:rsid w:val="00521120"/>
    <w:rsid w:val="005211A9"/>
    <w:rsid w:val="005215EE"/>
    <w:rsid w:val="00522386"/>
    <w:rsid w:val="005223B7"/>
    <w:rsid w:val="00522DAE"/>
    <w:rsid w:val="00523FD8"/>
    <w:rsid w:val="00525D6E"/>
    <w:rsid w:val="00526696"/>
    <w:rsid w:val="00526AD7"/>
    <w:rsid w:val="00527562"/>
    <w:rsid w:val="005275FE"/>
    <w:rsid w:val="005301E1"/>
    <w:rsid w:val="00530579"/>
    <w:rsid w:val="0053165A"/>
    <w:rsid w:val="005317A5"/>
    <w:rsid w:val="00532499"/>
    <w:rsid w:val="00532950"/>
    <w:rsid w:val="00532A3B"/>
    <w:rsid w:val="00533543"/>
    <w:rsid w:val="00533FE5"/>
    <w:rsid w:val="005344AC"/>
    <w:rsid w:val="00534EDF"/>
    <w:rsid w:val="005356E2"/>
    <w:rsid w:val="00535914"/>
    <w:rsid w:val="00535A05"/>
    <w:rsid w:val="00535C60"/>
    <w:rsid w:val="005369A1"/>
    <w:rsid w:val="00537C29"/>
    <w:rsid w:val="00540066"/>
    <w:rsid w:val="005414CD"/>
    <w:rsid w:val="00542DE2"/>
    <w:rsid w:val="005432C2"/>
    <w:rsid w:val="00543480"/>
    <w:rsid w:val="00544623"/>
    <w:rsid w:val="00546A96"/>
    <w:rsid w:val="00546D95"/>
    <w:rsid w:val="005471BE"/>
    <w:rsid w:val="005471D8"/>
    <w:rsid w:val="00547C6D"/>
    <w:rsid w:val="00550690"/>
    <w:rsid w:val="00551540"/>
    <w:rsid w:val="00552925"/>
    <w:rsid w:val="00553E2A"/>
    <w:rsid w:val="005540C5"/>
    <w:rsid w:val="00554A82"/>
    <w:rsid w:val="00556326"/>
    <w:rsid w:val="0055642E"/>
    <w:rsid w:val="005579AC"/>
    <w:rsid w:val="00557D19"/>
    <w:rsid w:val="00557EE9"/>
    <w:rsid w:val="00561F62"/>
    <w:rsid w:val="00563311"/>
    <w:rsid w:val="00564418"/>
    <w:rsid w:val="005660A1"/>
    <w:rsid w:val="00566642"/>
    <w:rsid w:val="00566D88"/>
    <w:rsid w:val="00567BCB"/>
    <w:rsid w:val="005706FB"/>
    <w:rsid w:val="005716A1"/>
    <w:rsid w:val="00572CA5"/>
    <w:rsid w:val="00572FCD"/>
    <w:rsid w:val="00573588"/>
    <w:rsid w:val="00573E0D"/>
    <w:rsid w:val="005747F0"/>
    <w:rsid w:val="00575087"/>
    <w:rsid w:val="00576754"/>
    <w:rsid w:val="005775C8"/>
    <w:rsid w:val="00577E95"/>
    <w:rsid w:val="00581B61"/>
    <w:rsid w:val="00583C74"/>
    <w:rsid w:val="005869B4"/>
    <w:rsid w:val="00586AEE"/>
    <w:rsid w:val="00587811"/>
    <w:rsid w:val="00587B78"/>
    <w:rsid w:val="00587F57"/>
    <w:rsid w:val="00590208"/>
    <w:rsid w:val="005909C5"/>
    <w:rsid w:val="0059157F"/>
    <w:rsid w:val="005919CA"/>
    <w:rsid w:val="00591D05"/>
    <w:rsid w:val="00591F4D"/>
    <w:rsid w:val="00592FE2"/>
    <w:rsid w:val="0059306F"/>
    <w:rsid w:val="00593C55"/>
    <w:rsid w:val="00593C7E"/>
    <w:rsid w:val="00593DD5"/>
    <w:rsid w:val="00595ACD"/>
    <w:rsid w:val="00595FD7"/>
    <w:rsid w:val="005962F9"/>
    <w:rsid w:val="00596436"/>
    <w:rsid w:val="00596677"/>
    <w:rsid w:val="00597484"/>
    <w:rsid w:val="005A0118"/>
    <w:rsid w:val="005A04C7"/>
    <w:rsid w:val="005A07CB"/>
    <w:rsid w:val="005A0BFC"/>
    <w:rsid w:val="005A1578"/>
    <w:rsid w:val="005A1942"/>
    <w:rsid w:val="005A1F64"/>
    <w:rsid w:val="005A28AB"/>
    <w:rsid w:val="005A2952"/>
    <w:rsid w:val="005A2A20"/>
    <w:rsid w:val="005A2BD5"/>
    <w:rsid w:val="005A377C"/>
    <w:rsid w:val="005A4AA1"/>
    <w:rsid w:val="005A50F0"/>
    <w:rsid w:val="005A5DB9"/>
    <w:rsid w:val="005A5F60"/>
    <w:rsid w:val="005A6A92"/>
    <w:rsid w:val="005A6ADA"/>
    <w:rsid w:val="005A6BA2"/>
    <w:rsid w:val="005A6C48"/>
    <w:rsid w:val="005A7421"/>
    <w:rsid w:val="005A7F10"/>
    <w:rsid w:val="005B028C"/>
    <w:rsid w:val="005B067F"/>
    <w:rsid w:val="005B06E9"/>
    <w:rsid w:val="005B0852"/>
    <w:rsid w:val="005B09C7"/>
    <w:rsid w:val="005B19B4"/>
    <w:rsid w:val="005B1B4F"/>
    <w:rsid w:val="005B2C24"/>
    <w:rsid w:val="005B3883"/>
    <w:rsid w:val="005B4B97"/>
    <w:rsid w:val="005B4DB3"/>
    <w:rsid w:val="005B4E61"/>
    <w:rsid w:val="005B54BE"/>
    <w:rsid w:val="005B5FA3"/>
    <w:rsid w:val="005C00FA"/>
    <w:rsid w:val="005C14C4"/>
    <w:rsid w:val="005C14CC"/>
    <w:rsid w:val="005C16BB"/>
    <w:rsid w:val="005C1966"/>
    <w:rsid w:val="005C1B96"/>
    <w:rsid w:val="005C1BE7"/>
    <w:rsid w:val="005C1FCA"/>
    <w:rsid w:val="005C36AE"/>
    <w:rsid w:val="005C3F11"/>
    <w:rsid w:val="005C42C8"/>
    <w:rsid w:val="005C46C6"/>
    <w:rsid w:val="005C5419"/>
    <w:rsid w:val="005C609F"/>
    <w:rsid w:val="005C6F6A"/>
    <w:rsid w:val="005D0AB8"/>
    <w:rsid w:val="005D0F65"/>
    <w:rsid w:val="005D1A71"/>
    <w:rsid w:val="005D1C1D"/>
    <w:rsid w:val="005D213E"/>
    <w:rsid w:val="005D2358"/>
    <w:rsid w:val="005D243D"/>
    <w:rsid w:val="005D2457"/>
    <w:rsid w:val="005D2AEC"/>
    <w:rsid w:val="005D3E17"/>
    <w:rsid w:val="005D5FD4"/>
    <w:rsid w:val="005D7436"/>
    <w:rsid w:val="005D770B"/>
    <w:rsid w:val="005E0242"/>
    <w:rsid w:val="005E05F5"/>
    <w:rsid w:val="005E16B2"/>
    <w:rsid w:val="005E16F1"/>
    <w:rsid w:val="005E236B"/>
    <w:rsid w:val="005E24B9"/>
    <w:rsid w:val="005E276C"/>
    <w:rsid w:val="005E2A59"/>
    <w:rsid w:val="005E35F6"/>
    <w:rsid w:val="005E3AF1"/>
    <w:rsid w:val="005E4179"/>
    <w:rsid w:val="005E4429"/>
    <w:rsid w:val="005E5372"/>
    <w:rsid w:val="005E6979"/>
    <w:rsid w:val="005E745F"/>
    <w:rsid w:val="005E7709"/>
    <w:rsid w:val="005F0354"/>
    <w:rsid w:val="005F16EB"/>
    <w:rsid w:val="005F24B4"/>
    <w:rsid w:val="005F2B91"/>
    <w:rsid w:val="005F3209"/>
    <w:rsid w:val="005F3D91"/>
    <w:rsid w:val="005F4CB2"/>
    <w:rsid w:val="005F4DFD"/>
    <w:rsid w:val="005F581F"/>
    <w:rsid w:val="005F6014"/>
    <w:rsid w:val="005F7141"/>
    <w:rsid w:val="005F732A"/>
    <w:rsid w:val="0060083B"/>
    <w:rsid w:val="00600D4C"/>
    <w:rsid w:val="006020DB"/>
    <w:rsid w:val="0060379C"/>
    <w:rsid w:val="00604307"/>
    <w:rsid w:val="00604B3C"/>
    <w:rsid w:val="00604B80"/>
    <w:rsid w:val="00605A23"/>
    <w:rsid w:val="006062BF"/>
    <w:rsid w:val="00606428"/>
    <w:rsid w:val="00606D11"/>
    <w:rsid w:val="00606EEA"/>
    <w:rsid w:val="006071A3"/>
    <w:rsid w:val="006108CA"/>
    <w:rsid w:val="00610EFA"/>
    <w:rsid w:val="00612AA8"/>
    <w:rsid w:val="00612F45"/>
    <w:rsid w:val="006130E3"/>
    <w:rsid w:val="006135FB"/>
    <w:rsid w:val="006137F8"/>
    <w:rsid w:val="00613894"/>
    <w:rsid w:val="00613947"/>
    <w:rsid w:val="006147DF"/>
    <w:rsid w:val="0061523C"/>
    <w:rsid w:val="0061652E"/>
    <w:rsid w:val="006166BF"/>
    <w:rsid w:val="00616931"/>
    <w:rsid w:val="00616B3C"/>
    <w:rsid w:val="00620312"/>
    <w:rsid w:val="00620A01"/>
    <w:rsid w:val="00621156"/>
    <w:rsid w:val="00621999"/>
    <w:rsid w:val="00622991"/>
    <w:rsid w:val="00622D76"/>
    <w:rsid w:val="00622EC8"/>
    <w:rsid w:val="0062322B"/>
    <w:rsid w:val="00623A86"/>
    <w:rsid w:val="00624DCF"/>
    <w:rsid w:val="00626153"/>
    <w:rsid w:val="0062794B"/>
    <w:rsid w:val="00627DFD"/>
    <w:rsid w:val="006309A5"/>
    <w:rsid w:val="00632046"/>
    <w:rsid w:val="006335C2"/>
    <w:rsid w:val="006342F9"/>
    <w:rsid w:val="00634A9C"/>
    <w:rsid w:val="00634D7C"/>
    <w:rsid w:val="00635D2A"/>
    <w:rsid w:val="00636E6A"/>
    <w:rsid w:val="0063709F"/>
    <w:rsid w:val="00637308"/>
    <w:rsid w:val="0063793D"/>
    <w:rsid w:val="00642C41"/>
    <w:rsid w:val="0064335C"/>
    <w:rsid w:val="00643D46"/>
    <w:rsid w:val="006450D1"/>
    <w:rsid w:val="00645C05"/>
    <w:rsid w:val="0064608D"/>
    <w:rsid w:val="00646A73"/>
    <w:rsid w:val="00647324"/>
    <w:rsid w:val="006477FE"/>
    <w:rsid w:val="00647936"/>
    <w:rsid w:val="00650377"/>
    <w:rsid w:val="00650CCA"/>
    <w:rsid w:val="0065164A"/>
    <w:rsid w:val="00653007"/>
    <w:rsid w:val="00653BA5"/>
    <w:rsid w:val="00654129"/>
    <w:rsid w:val="006547A9"/>
    <w:rsid w:val="006556FE"/>
    <w:rsid w:val="006561B2"/>
    <w:rsid w:val="006566E8"/>
    <w:rsid w:val="0065769C"/>
    <w:rsid w:val="006579E4"/>
    <w:rsid w:val="00657D2A"/>
    <w:rsid w:val="00657F73"/>
    <w:rsid w:val="00660CC1"/>
    <w:rsid w:val="00662361"/>
    <w:rsid w:val="0066238D"/>
    <w:rsid w:val="00663D4E"/>
    <w:rsid w:val="00664ACA"/>
    <w:rsid w:val="00664E98"/>
    <w:rsid w:val="00664EA1"/>
    <w:rsid w:val="00665165"/>
    <w:rsid w:val="00665976"/>
    <w:rsid w:val="00665D8D"/>
    <w:rsid w:val="0066635B"/>
    <w:rsid w:val="00666614"/>
    <w:rsid w:val="00666CDA"/>
    <w:rsid w:val="00667006"/>
    <w:rsid w:val="006675AD"/>
    <w:rsid w:val="0067080B"/>
    <w:rsid w:val="00670FB5"/>
    <w:rsid w:val="006713F4"/>
    <w:rsid w:val="0067196D"/>
    <w:rsid w:val="00672CF7"/>
    <w:rsid w:val="00673B4B"/>
    <w:rsid w:val="0067452F"/>
    <w:rsid w:val="006746AF"/>
    <w:rsid w:val="00675041"/>
    <w:rsid w:val="00675624"/>
    <w:rsid w:val="00675931"/>
    <w:rsid w:val="006759E6"/>
    <w:rsid w:val="00676209"/>
    <w:rsid w:val="006766E7"/>
    <w:rsid w:val="00676BD0"/>
    <w:rsid w:val="00677EC1"/>
    <w:rsid w:val="0068059D"/>
    <w:rsid w:val="00683607"/>
    <w:rsid w:val="0068369E"/>
    <w:rsid w:val="00684381"/>
    <w:rsid w:val="00684E7B"/>
    <w:rsid w:val="006857C4"/>
    <w:rsid w:val="00687826"/>
    <w:rsid w:val="00687BA9"/>
    <w:rsid w:val="00690F09"/>
    <w:rsid w:val="0069103C"/>
    <w:rsid w:val="00692843"/>
    <w:rsid w:val="00692D31"/>
    <w:rsid w:val="006933A8"/>
    <w:rsid w:val="00693756"/>
    <w:rsid w:val="0069486E"/>
    <w:rsid w:val="0069494F"/>
    <w:rsid w:val="00695634"/>
    <w:rsid w:val="00695C26"/>
    <w:rsid w:val="00695DD8"/>
    <w:rsid w:val="0069600D"/>
    <w:rsid w:val="00696399"/>
    <w:rsid w:val="0069654D"/>
    <w:rsid w:val="0069737E"/>
    <w:rsid w:val="006A16B2"/>
    <w:rsid w:val="006A26F7"/>
    <w:rsid w:val="006A2890"/>
    <w:rsid w:val="006A467B"/>
    <w:rsid w:val="006A5121"/>
    <w:rsid w:val="006A5238"/>
    <w:rsid w:val="006A5D70"/>
    <w:rsid w:val="006A61EA"/>
    <w:rsid w:val="006B046C"/>
    <w:rsid w:val="006B06BD"/>
    <w:rsid w:val="006B142F"/>
    <w:rsid w:val="006B2510"/>
    <w:rsid w:val="006B3D90"/>
    <w:rsid w:val="006B3E0F"/>
    <w:rsid w:val="006B4092"/>
    <w:rsid w:val="006B5231"/>
    <w:rsid w:val="006B53D7"/>
    <w:rsid w:val="006B54C9"/>
    <w:rsid w:val="006B6B99"/>
    <w:rsid w:val="006B71C3"/>
    <w:rsid w:val="006B7626"/>
    <w:rsid w:val="006C060E"/>
    <w:rsid w:val="006C0DCB"/>
    <w:rsid w:val="006C1E0E"/>
    <w:rsid w:val="006C1FB6"/>
    <w:rsid w:val="006C221D"/>
    <w:rsid w:val="006C2716"/>
    <w:rsid w:val="006C2D0D"/>
    <w:rsid w:val="006C2D6A"/>
    <w:rsid w:val="006C3699"/>
    <w:rsid w:val="006C4748"/>
    <w:rsid w:val="006C48EF"/>
    <w:rsid w:val="006C4A76"/>
    <w:rsid w:val="006C4F43"/>
    <w:rsid w:val="006C57FF"/>
    <w:rsid w:val="006C5922"/>
    <w:rsid w:val="006C6CB7"/>
    <w:rsid w:val="006C7014"/>
    <w:rsid w:val="006C7682"/>
    <w:rsid w:val="006D034B"/>
    <w:rsid w:val="006D0966"/>
    <w:rsid w:val="006D0AA4"/>
    <w:rsid w:val="006D4D67"/>
    <w:rsid w:val="006D5BFF"/>
    <w:rsid w:val="006D609D"/>
    <w:rsid w:val="006D7AAD"/>
    <w:rsid w:val="006D7FEA"/>
    <w:rsid w:val="006E0588"/>
    <w:rsid w:val="006E0638"/>
    <w:rsid w:val="006E1006"/>
    <w:rsid w:val="006E13DD"/>
    <w:rsid w:val="006E1C8A"/>
    <w:rsid w:val="006E2B4E"/>
    <w:rsid w:val="006E3AA1"/>
    <w:rsid w:val="006E408C"/>
    <w:rsid w:val="006E46A7"/>
    <w:rsid w:val="006E46D2"/>
    <w:rsid w:val="006E4B19"/>
    <w:rsid w:val="006E5114"/>
    <w:rsid w:val="006E5622"/>
    <w:rsid w:val="006E5A15"/>
    <w:rsid w:val="006F0ACA"/>
    <w:rsid w:val="006F0B1D"/>
    <w:rsid w:val="006F1A09"/>
    <w:rsid w:val="006F2E83"/>
    <w:rsid w:val="006F3747"/>
    <w:rsid w:val="006F39C0"/>
    <w:rsid w:val="006F4444"/>
    <w:rsid w:val="006F4937"/>
    <w:rsid w:val="006F4A66"/>
    <w:rsid w:val="006F5871"/>
    <w:rsid w:val="006F763A"/>
    <w:rsid w:val="00701083"/>
    <w:rsid w:val="00702C0E"/>
    <w:rsid w:val="00702C18"/>
    <w:rsid w:val="00702CDD"/>
    <w:rsid w:val="00702DA8"/>
    <w:rsid w:val="007031A8"/>
    <w:rsid w:val="00703961"/>
    <w:rsid w:val="00704CF8"/>
    <w:rsid w:val="00704F70"/>
    <w:rsid w:val="00705156"/>
    <w:rsid w:val="00705167"/>
    <w:rsid w:val="00705792"/>
    <w:rsid w:val="00705CEF"/>
    <w:rsid w:val="00706D2D"/>
    <w:rsid w:val="0071041E"/>
    <w:rsid w:val="007106A1"/>
    <w:rsid w:val="00710FC2"/>
    <w:rsid w:val="0071573F"/>
    <w:rsid w:val="007157F6"/>
    <w:rsid w:val="00715E7A"/>
    <w:rsid w:val="00715EA8"/>
    <w:rsid w:val="007200DB"/>
    <w:rsid w:val="00720840"/>
    <w:rsid w:val="00720857"/>
    <w:rsid w:val="007212A5"/>
    <w:rsid w:val="00721548"/>
    <w:rsid w:val="00722040"/>
    <w:rsid w:val="00722F18"/>
    <w:rsid w:val="007233CD"/>
    <w:rsid w:val="0072347A"/>
    <w:rsid w:val="00724B27"/>
    <w:rsid w:val="007253DB"/>
    <w:rsid w:val="00730095"/>
    <w:rsid w:val="00730365"/>
    <w:rsid w:val="00730C66"/>
    <w:rsid w:val="00730FEA"/>
    <w:rsid w:val="0073237C"/>
    <w:rsid w:val="00732919"/>
    <w:rsid w:val="00732BDE"/>
    <w:rsid w:val="00734511"/>
    <w:rsid w:val="0073514A"/>
    <w:rsid w:val="007351B1"/>
    <w:rsid w:val="007352DA"/>
    <w:rsid w:val="00735505"/>
    <w:rsid w:val="007362AB"/>
    <w:rsid w:val="0073654C"/>
    <w:rsid w:val="00736782"/>
    <w:rsid w:val="00736AB0"/>
    <w:rsid w:val="00737272"/>
    <w:rsid w:val="00737309"/>
    <w:rsid w:val="00737536"/>
    <w:rsid w:val="007402DC"/>
    <w:rsid w:val="007403EA"/>
    <w:rsid w:val="0074175E"/>
    <w:rsid w:val="00741D8A"/>
    <w:rsid w:val="00742744"/>
    <w:rsid w:val="00744368"/>
    <w:rsid w:val="00744639"/>
    <w:rsid w:val="00744946"/>
    <w:rsid w:val="00746603"/>
    <w:rsid w:val="00746B99"/>
    <w:rsid w:val="00746F60"/>
    <w:rsid w:val="007476B7"/>
    <w:rsid w:val="00747BE6"/>
    <w:rsid w:val="00751092"/>
    <w:rsid w:val="00751E3E"/>
    <w:rsid w:val="007527F2"/>
    <w:rsid w:val="00752BEC"/>
    <w:rsid w:val="00752DDC"/>
    <w:rsid w:val="00753391"/>
    <w:rsid w:val="007538EB"/>
    <w:rsid w:val="00754391"/>
    <w:rsid w:val="00754A36"/>
    <w:rsid w:val="007551B7"/>
    <w:rsid w:val="0075681C"/>
    <w:rsid w:val="007572B0"/>
    <w:rsid w:val="00757CFB"/>
    <w:rsid w:val="00757D45"/>
    <w:rsid w:val="00757E39"/>
    <w:rsid w:val="0076053B"/>
    <w:rsid w:val="00760A05"/>
    <w:rsid w:val="00760B73"/>
    <w:rsid w:val="00760C87"/>
    <w:rsid w:val="007616AD"/>
    <w:rsid w:val="00761D7B"/>
    <w:rsid w:val="007632F1"/>
    <w:rsid w:val="00763729"/>
    <w:rsid w:val="00763C10"/>
    <w:rsid w:val="00764555"/>
    <w:rsid w:val="00764867"/>
    <w:rsid w:val="0076514E"/>
    <w:rsid w:val="00765D88"/>
    <w:rsid w:val="00765F65"/>
    <w:rsid w:val="00765FDA"/>
    <w:rsid w:val="007661E7"/>
    <w:rsid w:val="00767BAD"/>
    <w:rsid w:val="007712A6"/>
    <w:rsid w:val="00774309"/>
    <w:rsid w:val="00775250"/>
    <w:rsid w:val="00775B8F"/>
    <w:rsid w:val="00776909"/>
    <w:rsid w:val="0078001F"/>
    <w:rsid w:val="00781CE5"/>
    <w:rsid w:val="00782DF4"/>
    <w:rsid w:val="00782FF7"/>
    <w:rsid w:val="00783029"/>
    <w:rsid w:val="007830BE"/>
    <w:rsid w:val="007833EF"/>
    <w:rsid w:val="00783E61"/>
    <w:rsid w:val="0078419F"/>
    <w:rsid w:val="00785062"/>
    <w:rsid w:val="007852BD"/>
    <w:rsid w:val="0078636F"/>
    <w:rsid w:val="00786D1F"/>
    <w:rsid w:val="00790A31"/>
    <w:rsid w:val="00790B10"/>
    <w:rsid w:val="00790BF3"/>
    <w:rsid w:val="00790E14"/>
    <w:rsid w:val="00791032"/>
    <w:rsid w:val="00791C8E"/>
    <w:rsid w:val="00794A59"/>
    <w:rsid w:val="00794FE4"/>
    <w:rsid w:val="00795179"/>
    <w:rsid w:val="00795BC1"/>
    <w:rsid w:val="00795D9C"/>
    <w:rsid w:val="00796E3D"/>
    <w:rsid w:val="007972B8"/>
    <w:rsid w:val="00797898"/>
    <w:rsid w:val="007A0604"/>
    <w:rsid w:val="007A0C97"/>
    <w:rsid w:val="007A143A"/>
    <w:rsid w:val="007A1661"/>
    <w:rsid w:val="007A1B2F"/>
    <w:rsid w:val="007A2290"/>
    <w:rsid w:val="007A343F"/>
    <w:rsid w:val="007A368B"/>
    <w:rsid w:val="007A375F"/>
    <w:rsid w:val="007A39A6"/>
    <w:rsid w:val="007A3BD1"/>
    <w:rsid w:val="007A3CB2"/>
    <w:rsid w:val="007A41FA"/>
    <w:rsid w:val="007A4207"/>
    <w:rsid w:val="007A52F7"/>
    <w:rsid w:val="007A59F7"/>
    <w:rsid w:val="007A6241"/>
    <w:rsid w:val="007A6592"/>
    <w:rsid w:val="007A6778"/>
    <w:rsid w:val="007A6C1E"/>
    <w:rsid w:val="007A70CA"/>
    <w:rsid w:val="007A72A5"/>
    <w:rsid w:val="007A7B17"/>
    <w:rsid w:val="007A7D2E"/>
    <w:rsid w:val="007B34DC"/>
    <w:rsid w:val="007B4874"/>
    <w:rsid w:val="007B5D67"/>
    <w:rsid w:val="007B662B"/>
    <w:rsid w:val="007B7464"/>
    <w:rsid w:val="007B796D"/>
    <w:rsid w:val="007B7C27"/>
    <w:rsid w:val="007C19C3"/>
    <w:rsid w:val="007C2361"/>
    <w:rsid w:val="007C24A9"/>
    <w:rsid w:val="007C2F26"/>
    <w:rsid w:val="007C327B"/>
    <w:rsid w:val="007C37BD"/>
    <w:rsid w:val="007C3C44"/>
    <w:rsid w:val="007C450A"/>
    <w:rsid w:val="007C559A"/>
    <w:rsid w:val="007C6B9C"/>
    <w:rsid w:val="007C6BA5"/>
    <w:rsid w:val="007C76C6"/>
    <w:rsid w:val="007C7986"/>
    <w:rsid w:val="007C7B28"/>
    <w:rsid w:val="007C7DB7"/>
    <w:rsid w:val="007D0182"/>
    <w:rsid w:val="007D0462"/>
    <w:rsid w:val="007D09C1"/>
    <w:rsid w:val="007D0C64"/>
    <w:rsid w:val="007D17F7"/>
    <w:rsid w:val="007D4E68"/>
    <w:rsid w:val="007D596C"/>
    <w:rsid w:val="007D6AC4"/>
    <w:rsid w:val="007D7FE3"/>
    <w:rsid w:val="007E228B"/>
    <w:rsid w:val="007E25AF"/>
    <w:rsid w:val="007E2E2D"/>
    <w:rsid w:val="007E36E1"/>
    <w:rsid w:val="007E3A75"/>
    <w:rsid w:val="007E4487"/>
    <w:rsid w:val="007E50F5"/>
    <w:rsid w:val="007E56F3"/>
    <w:rsid w:val="007E6253"/>
    <w:rsid w:val="007E6ED3"/>
    <w:rsid w:val="007F065B"/>
    <w:rsid w:val="007F0CED"/>
    <w:rsid w:val="007F0D01"/>
    <w:rsid w:val="007F11A7"/>
    <w:rsid w:val="007F12CE"/>
    <w:rsid w:val="007F1F37"/>
    <w:rsid w:val="007F2092"/>
    <w:rsid w:val="007F526C"/>
    <w:rsid w:val="007F530E"/>
    <w:rsid w:val="007F5354"/>
    <w:rsid w:val="007F601B"/>
    <w:rsid w:val="007F61B5"/>
    <w:rsid w:val="007F6479"/>
    <w:rsid w:val="007F6B52"/>
    <w:rsid w:val="007F6EC8"/>
    <w:rsid w:val="007F70C5"/>
    <w:rsid w:val="007F79AE"/>
    <w:rsid w:val="00800224"/>
    <w:rsid w:val="00801CD1"/>
    <w:rsid w:val="0080206F"/>
    <w:rsid w:val="0080307B"/>
    <w:rsid w:val="00804020"/>
    <w:rsid w:val="008040B4"/>
    <w:rsid w:val="0080538A"/>
    <w:rsid w:val="00806215"/>
    <w:rsid w:val="00807171"/>
    <w:rsid w:val="00807E7A"/>
    <w:rsid w:val="00810025"/>
    <w:rsid w:val="008107F4"/>
    <w:rsid w:val="00810E77"/>
    <w:rsid w:val="00811120"/>
    <w:rsid w:val="00811B9E"/>
    <w:rsid w:val="008146FB"/>
    <w:rsid w:val="0081470F"/>
    <w:rsid w:val="00814B8B"/>
    <w:rsid w:val="0081577A"/>
    <w:rsid w:val="008163CA"/>
    <w:rsid w:val="008173F7"/>
    <w:rsid w:val="00817F38"/>
    <w:rsid w:val="008204AA"/>
    <w:rsid w:val="008207D7"/>
    <w:rsid w:val="008225F1"/>
    <w:rsid w:val="00823832"/>
    <w:rsid w:val="00823865"/>
    <w:rsid w:val="008253D4"/>
    <w:rsid w:val="008259C3"/>
    <w:rsid w:val="00825E9C"/>
    <w:rsid w:val="008268F4"/>
    <w:rsid w:val="0082699D"/>
    <w:rsid w:val="008278C1"/>
    <w:rsid w:val="00827EE9"/>
    <w:rsid w:val="00830A9B"/>
    <w:rsid w:val="00830D7C"/>
    <w:rsid w:val="00831222"/>
    <w:rsid w:val="00831808"/>
    <w:rsid w:val="00831A47"/>
    <w:rsid w:val="0083218E"/>
    <w:rsid w:val="0083264F"/>
    <w:rsid w:val="008334ED"/>
    <w:rsid w:val="00833902"/>
    <w:rsid w:val="0083438D"/>
    <w:rsid w:val="00834CED"/>
    <w:rsid w:val="00835884"/>
    <w:rsid w:val="008362A6"/>
    <w:rsid w:val="008367AF"/>
    <w:rsid w:val="00837409"/>
    <w:rsid w:val="00837E94"/>
    <w:rsid w:val="00837FDB"/>
    <w:rsid w:val="00843050"/>
    <w:rsid w:val="008430C4"/>
    <w:rsid w:val="00843C7F"/>
    <w:rsid w:val="00843D1E"/>
    <w:rsid w:val="00843FAF"/>
    <w:rsid w:val="00846318"/>
    <w:rsid w:val="00846799"/>
    <w:rsid w:val="008468D9"/>
    <w:rsid w:val="00847515"/>
    <w:rsid w:val="0084798F"/>
    <w:rsid w:val="008507C0"/>
    <w:rsid w:val="00850927"/>
    <w:rsid w:val="00850F4C"/>
    <w:rsid w:val="008516F1"/>
    <w:rsid w:val="0085189E"/>
    <w:rsid w:val="0085230C"/>
    <w:rsid w:val="00853B9D"/>
    <w:rsid w:val="008545E0"/>
    <w:rsid w:val="00854B2C"/>
    <w:rsid w:val="00855640"/>
    <w:rsid w:val="00861507"/>
    <w:rsid w:val="008615B1"/>
    <w:rsid w:val="00862191"/>
    <w:rsid w:val="0086275D"/>
    <w:rsid w:val="00862D59"/>
    <w:rsid w:val="0086347E"/>
    <w:rsid w:val="008638C2"/>
    <w:rsid w:val="00864C0A"/>
    <w:rsid w:val="00864E63"/>
    <w:rsid w:val="00865C14"/>
    <w:rsid w:val="008661B1"/>
    <w:rsid w:val="00866205"/>
    <w:rsid w:val="00866DB5"/>
    <w:rsid w:val="008670FF"/>
    <w:rsid w:val="008709E0"/>
    <w:rsid w:val="00871237"/>
    <w:rsid w:val="00871B44"/>
    <w:rsid w:val="0087210C"/>
    <w:rsid w:val="00872AE2"/>
    <w:rsid w:val="008733F6"/>
    <w:rsid w:val="008736BF"/>
    <w:rsid w:val="00873A82"/>
    <w:rsid w:val="00873DAF"/>
    <w:rsid w:val="008741BE"/>
    <w:rsid w:val="00874975"/>
    <w:rsid w:val="008751CD"/>
    <w:rsid w:val="008764E9"/>
    <w:rsid w:val="00876771"/>
    <w:rsid w:val="00877F70"/>
    <w:rsid w:val="00880534"/>
    <w:rsid w:val="00880539"/>
    <w:rsid w:val="00880968"/>
    <w:rsid w:val="00882B83"/>
    <w:rsid w:val="00883446"/>
    <w:rsid w:val="00884667"/>
    <w:rsid w:val="0088478F"/>
    <w:rsid w:val="00884951"/>
    <w:rsid w:val="00885101"/>
    <w:rsid w:val="00885CAF"/>
    <w:rsid w:val="0088712D"/>
    <w:rsid w:val="008903C5"/>
    <w:rsid w:val="00890BF9"/>
    <w:rsid w:val="00891AC7"/>
    <w:rsid w:val="00891DD4"/>
    <w:rsid w:val="00892972"/>
    <w:rsid w:val="00893BA8"/>
    <w:rsid w:val="00893D0D"/>
    <w:rsid w:val="0089430E"/>
    <w:rsid w:val="008943B1"/>
    <w:rsid w:val="00894AA0"/>
    <w:rsid w:val="00894B02"/>
    <w:rsid w:val="00896BC2"/>
    <w:rsid w:val="008973CD"/>
    <w:rsid w:val="0089770F"/>
    <w:rsid w:val="00897DE9"/>
    <w:rsid w:val="008A0F73"/>
    <w:rsid w:val="008A1158"/>
    <w:rsid w:val="008A1EC1"/>
    <w:rsid w:val="008A22A1"/>
    <w:rsid w:val="008A22EE"/>
    <w:rsid w:val="008A328F"/>
    <w:rsid w:val="008A39F3"/>
    <w:rsid w:val="008A4691"/>
    <w:rsid w:val="008A4FE2"/>
    <w:rsid w:val="008A5277"/>
    <w:rsid w:val="008A566E"/>
    <w:rsid w:val="008A6A17"/>
    <w:rsid w:val="008A6BC8"/>
    <w:rsid w:val="008B0154"/>
    <w:rsid w:val="008B1035"/>
    <w:rsid w:val="008B1647"/>
    <w:rsid w:val="008B1BAA"/>
    <w:rsid w:val="008B2C00"/>
    <w:rsid w:val="008B2CB4"/>
    <w:rsid w:val="008B35F4"/>
    <w:rsid w:val="008B4B6E"/>
    <w:rsid w:val="008B55F5"/>
    <w:rsid w:val="008B5CB4"/>
    <w:rsid w:val="008B5FB5"/>
    <w:rsid w:val="008B6162"/>
    <w:rsid w:val="008B6C86"/>
    <w:rsid w:val="008B7071"/>
    <w:rsid w:val="008B73FF"/>
    <w:rsid w:val="008C0636"/>
    <w:rsid w:val="008C0D18"/>
    <w:rsid w:val="008C1305"/>
    <w:rsid w:val="008C350E"/>
    <w:rsid w:val="008C35EE"/>
    <w:rsid w:val="008C548F"/>
    <w:rsid w:val="008C6235"/>
    <w:rsid w:val="008C6DE2"/>
    <w:rsid w:val="008C7A76"/>
    <w:rsid w:val="008D08E5"/>
    <w:rsid w:val="008D0AB7"/>
    <w:rsid w:val="008D0ADC"/>
    <w:rsid w:val="008D1277"/>
    <w:rsid w:val="008D15C2"/>
    <w:rsid w:val="008D27FE"/>
    <w:rsid w:val="008D2C49"/>
    <w:rsid w:val="008D31C3"/>
    <w:rsid w:val="008D31FB"/>
    <w:rsid w:val="008D4CA4"/>
    <w:rsid w:val="008D4FC9"/>
    <w:rsid w:val="008D6568"/>
    <w:rsid w:val="008D7181"/>
    <w:rsid w:val="008E0133"/>
    <w:rsid w:val="008E0203"/>
    <w:rsid w:val="008E0746"/>
    <w:rsid w:val="008E0AC2"/>
    <w:rsid w:val="008E2271"/>
    <w:rsid w:val="008E2C4C"/>
    <w:rsid w:val="008E4427"/>
    <w:rsid w:val="008E502C"/>
    <w:rsid w:val="008E6578"/>
    <w:rsid w:val="008F0E25"/>
    <w:rsid w:val="008F1265"/>
    <w:rsid w:val="008F1400"/>
    <w:rsid w:val="008F1AC6"/>
    <w:rsid w:val="008F1F5C"/>
    <w:rsid w:val="008F2A9E"/>
    <w:rsid w:val="008F42F5"/>
    <w:rsid w:val="008F489D"/>
    <w:rsid w:val="008F55DF"/>
    <w:rsid w:val="008F67B3"/>
    <w:rsid w:val="008F693F"/>
    <w:rsid w:val="008F6E23"/>
    <w:rsid w:val="008F6FD1"/>
    <w:rsid w:val="00901370"/>
    <w:rsid w:val="00901F4C"/>
    <w:rsid w:val="00902C68"/>
    <w:rsid w:val="00903138"/>
    <w:rsid w:val="00903943"/>
    <w:rsid w:val="00903F50"/>
    <w:rsid w:val="00903F60"/>
    <w:rsid w:val="009042A2"/>
    <w:rsid w:val="00904873"/>
    <w:rsid w:val="00904C42"/>
    <w:rsid w:val="0090552F"/>
    <w:rsid w:val="00906186"/>
    <w:rsid w:val="009063DC"/>
    <w:rsid w:val="00906DEC"/>
    <w:rsid w:val="00911E8A"/>
    <w:rsid w:val="00912833"/>
    <w:rsid w:val="00912A07"/>
    <w:rsid w:val="00912D37"/>
    <w:rsid w:val="009140EE"/>
    <w:rsid w:val="009148CD"/>
    <w:rsid w:val="00915BAF"/>
    <w:rsid w:val="00916303"/>
    <w:rsid w:val="009165F2"/>
    <w:rsid w:val="00916EE2"/>
    <w:rsid w:val="009206B0"/>
    <w:rsid w:val="00920C42"/>
    <w:rsid w:val="0092431F"/>
    <w:rsid w:val="00926053"/>
    <w:rsid w:val="0092635E"/>
    <w:rsid w:val="00926757"/>
    <w:rsid w:val="009278FF"/>
    <w:rsid w:val="00930D9C"/>
    <w:rsid w:val="00931AFA"/>
    <w:rsid w:val="00931C95"/>
    <w:rsid w:val="00932BBE"/>
    <w:rsid w:val="00932DDB"/>
    <w:rsid w:val="0093416C"/>
    <w:rsid w:val="009348F8"/>
    <w:rsid w:val="00934956"/>
    <w:rsid w:val="00934FBD"/>
    <w:rsid w:val="00935F25"/>
    <w:rsid w:val="009362A5"/>
    <w:rsid w:val="00940EB7"/>
    <w:rsid w:val="00941451"/>
    <w:rsid w:val="00942E2E"/>
    <w:rsid w:val="00943CF1"/>
    <w:rsid w:val="00943CFA"/>
    <w:rsid w:val="00944649"/>
    <w:rsid w:val="009458F9"/>
    <w:rsid w:val="00945E1A"/>
    <w:rsid w:val="00946DEE"/>
    <w:rsid w:val="0095194A"/>
    <w:rsid w:val="00952162"/>
    <w:rsid w:val="009533B0"/>
    <w:rsid w:val="00953CCA"/>
    <w:rsid w:val="00953ED4"/>
    <w:rsid w:val="00954261"/>
    <w:rsid w:val="00956D9B"/>
    <w:rsid w:val="009573DB"/>
    <w:rsid w:val="00957D37"/>
    <w:rsid w:val="00957F63"/>
    <w:rsid w:val="00960006"/>
    <w:rsid w:val="00960A9D"/>
    <w:rsid w:val="00961763"/>
    <w:rsid w:val="009620C1"/>
    <w:rsid w:val="00962231"/>
    <w:rsid w:val="00962609"/>
    <w:rsid w:val="00963825"/>
    <w:rsid w:val="00963D2A"/>
    <w:rsid w:val="009640EA"/>
    <w:rsid w:val="009662D9"/>
    <w:rsid w:val="009676A7"/>
    <w:rsid w:val="00967C7A"/>
    <w:rsid w:val="00967EB7"/>
    <w:rsid w:val="00970082"/>
    <w:rsid w:val="00970F71"/>
    <w:rsid w:val="00970FFC"/>
    <w:rsid w:val="009711C4"/>
    <w:rsid w:val="00971C74"/>
    <w:rsid w:val="00972384"/>
    <w:rsid w:val="00972422"/>
    <w:rsid w:val="00972516"/>
    <w:rsid w:val="009728A4"/>
    <w:rsid w:val="009730D5"/>
    <w:rsid w:val="009735CA"/>
    <w:rsid w:val="00974899"/>
    <w:rsid w:val="00975137"/>
    <w:rsid w:val="009754DA"/>
    <w:rsid w:val="00975975"/>
    <w:rsid w:val="0097687E"/>
    <w:rsid w:val="00977534"/>
    <w:rsid w:val="0097762E"/>
    <w:rsid w:val="00980775"/>
    <w:rsid w:val="00980F7A"/>
    <w:rsid w:val="00981417"/>
    <w:rsid w:val="0098159A"/>
    <w:rsid w:val="00982A93"/>
    <w:rsid w:val="009833E5"/>
    <w:rsid w:val="00983700"/>
    <w:rsid w:val="00983FA9"/>
    <w:rsid w:val="00985A29"/>
    <w:rsid w:val="00987205"/>
    <w:rsid w:val="00990125"/>
    <w:rsid w:val="009901F7"/>
    <w:rsid w:val="00990D5C"/>
    <w:rsid w:val="009913C7"/>
    <w:rsid w:val="00992278"/>
    <w:rsid w:val="009925D4"/>
    <w:rsid w:val="009929C8"/>
    <w:rsid w:val="00992D57"/>
    <w:rsid w:val="0099444B"/>
    <w:rsid w:val="0099527A"/>
    <w:rsid w:val="00995553"/>
    <w:rsid w:val="00995621"/>
    <w:rsid w:val="0099586E"/>
    <w:rsid w:val="0099597F"/>
    <w:rsid w:val="0099732C"/>
    <w:rsid w:val="009A1A86"/>
    <w:rsid w:val="009A23BD"/>
    <w:rsid w:val="009A2913"/>
    <w:rsid w:val="009A2CC9"/>
    <w:rsid w:val="009A3451"/>
    <w:rsid w:val="009A4A9A"/>
    <w:rsid w:val="009A53C2"/>
    <w:rsid w:val="009A56A1"/>
    <w:rsid w:val="009A7A12"/>
    <w:rsid w:val="009A7A8D"/>
    <w:rsid w:val="009B1341"/>
    <w:rsid w:val="009B2C8B"/>
    <w:rsid w:val="009B5A50"/>
    <w:rsid w:val="009B5F6A"/>
    <w:rsid w:val="009C0D1C"/>
    <w:rsid w:val="009C0DE8"/>
    <w:rsid w:val="009C0FF8"/>
    <w:rsid w:val="009C177D"/>
    <w:rsid w:val="009C4A1B"/>
    <w:rsid w:val="009C665C"/>
    <w:rsid w:val="009C69C5"/>
    <w:rsid w:val="009C6C73"/>
    <w:rsid w:val="009C7191"/>
    <w:rsid w:val="009C7470"/>
    <w:rsid w:val="009C776C"/>
    <w:rsid w:val="009C781A"/>
    <w:rsid w:val="009D0050"/>
    <w:rsid w:val="009D0BBA"/>
    <w:rsid w:val="009D0FDF"/>
    <w:rsid w:val="009D2A84"/>
    <w:rsid w:val="009D314E"/>
    <w:rsid w:val="009D3674"/>
    <w:rsid w:val="009D38C3"/>
    <w:rsid w:val="009D3B76"/>
    <w:rsid w:val="009D3BBF"/>
    <w:rsid w:val="009D44C8"/>
    <w:rsid w:val="009D56B4"/>
    <w:rsid w:val="009D6D68"/>
    <w:rsid w:val="009D6EEE"/>
    <w:rsid w:val="009D74B3"/>
    <w:rsid w:val="009E0037"/>
    <w:rsid w:val="009E0296"/>
    <w:rsid w:val="009E093F"/>
    <w:rsid w:val="009E0D40"/>
    <w:rsid w:val="009E1573"/>
    <w:rsid w:val="009E172F"/>
    <w:rsid w:val="009E1DCF"/>
    <w:rsid w:val="009E1DF5"/>
    <w:rsid w:val="009E276F"/>
    <w:rsid w:val="009E305A"/>
    <w:rsid w:val="009E4232"/>
    <w:rsid w:val="009E4503"/>
    <w:rsid w:val="009E48A6"/>
    <w:rsid w:val="009E616A"/>
    <w:rsid w:val="009E6471"/>
    <w:rsid w:val="009E744D"/>
    <w:rsid w:val="009F003E"/>
    <w:rsid w:val="009F124F"/>
    <w:rsid w:val="009F1F2C"/>
    <w:rsid w:val="009F2A1F"/>
    <w:rsid w:val="009F2B36"/>
    <w:rsid w:val="009F333C"/>
    <w:rsid w:val="009F3D54"/>
    <w:rsid w:val="009F6887"/>
    <w:rsid w:val="009F6BF3"/>
    <w:rsid w:val="009F6E66"/>
    <w:rsid w:val="009F7E8E"/>
    <w:rsid w:val="009F7FA5"/>
    <w:rsid w:val="00A0116E"/>
    <w:rsid w:val="00A01266"/>
    <w:rsid w:val="00A017FA"/>
    <w:rsid w:val="00A01F9C"/>
    <w:rsid w:val="00A02EDE"/>
    <w:rsid w:val="00A031D2"/>
    <w:rsid w:val="00A03C55"/>
    <w:rsid w:val="00A04DE0"/>
    <w:rsid w:val="00A05A12"/>
    <w:rsid w:val="00A06D6A"/>
    <w:rsid w:val="00A10685"/>
    <w:rsid w:val="00A112BC"/>
    <w:rsid w:val="00A11B1F"/>
    <w:rsid w:val="00A11BF2"/>
    <w:rsid w:val="00A13A8D"/>
    <w:rsid w:val="00A14379"/>
    <w:rsid w:val="00A14F1C"/>
    <w:rsid w:val="00A203DF"/>
    <w:rsid w:val="00A20AC3"/>
    <w:rsid w:val="00A20FAB"/>
    <w:rsid w:val="00A22321"/>
    <w:rsid w:val="00A2290A"/>
    <w:rsid w:val="00A22B2B"/>
    <w:rsid w:val="00A257AA"/>
    <w:rsid w:val="00A26FC4"/>
    <w:rsid w:val="00A27463"/>
    <w:rsid w:val="00A277DF"/>
    <w:rsid w:val="00A27FBA"/>
    <w:rsid w:val="00A32B69"/>
    <w:rsid w:val="00A34B9C"/>
    <w:rsid w:val="00A34F17"/>
    <w:rsid w:val="00A356DF"/>
    <w:rsid w:val="00A364BD"/>
    <w:rsid w:val="00A368B2"/>
    <w:rsid w:val="00A36E87"/>
    <w:rsid w:val="00A37712"/>
    <w:rsid w:val="00A37B7C"/>
    <w:rsid w:val="00A37FC1"/>
    <w:rsid w:val="00A41940"/>
    <w:rsid w:val="00A4307B"/>
    <w:rsid w:val="00A44FF9"/>
    <w:rsid w:val="00A45142"/>
    <w:rsid w:val="00A45D23"/>
    <w:rsid w:val="00A4731A"/>
    <w:rsid w:val="00A479F9"/>
    <w:rsid w:val="00A506BC"/>
    <w:rsid w:val="00A51468"/>
    <w:rsid w:val="00A5166F"/>
    <w:rsid w:val="00A51BD5"/>
    <w:rsid w:val="00A52C0B"/>
    <w:rsid w:val="00A533CF"/>
    <w:rsid w:val="00A53AFA"/>
    <w:rsid w:val="00A5491E"/>
    <w:rsid w:val="00A54F32"/>
    <w:rsid w:val="00A5655F"/>
    <w:rsid w:val="00A5741B"/>
    <w:rsid w:val="00A603B2"/>
    <w:rsid w:val="00A60715"/>
    <w:rsid w:val="00A615AB"/>
    <w:rsid w:val="00A61626"/>
    <w:rsid w:val="00A61D43"/>
    <w:rsid w:val="00A6213A"/>
    <w:rsid w:val="00A6380D"/>
    <w:rsid w:val="00A63C1E"/>
    <w:rsid w:val="00A642A0"/>
    <w:rsid w:val="00A64B72"/>
    <w:rsid w:val="00A65D80"/>
    <w:rsid w:val="00A6620C"/>
    <w:rsid w:val="00A664D6"/>
    <w:rsid w:val="00A6667B"/>
    <w:rsid w:val="00A66790"/>
    <w:rsid w:val="00A669E6"/>
    <w:rsid w:val="00A67795"/>
    <w:rsid w:val="00A7084C"/>
    <w:rsid w:val="00A71088"/>
    <w:rsid w:val="00A719DD"/>
    <w:rsid w:val="00A71EC6"/>
    <w:rsid w:val="00A73A7A"/>
    <w:rsid w:val="00A7425C"/>
    <w:rsid w:val="00A746FA"/>
    <w:rsid w:val="00A752E9"/>
    <w:rsid w:val="00A753E8"/>
    <w:rsid w:val="00A754C1"/>
    <w:rsid w:val="00A75C6D"/>
    <w:rsid w:val="00A76EBB"/>
    <w:rsid w:val="00A77006"/>
    <w:rsid w:val="00A779E8"/>
    <w:rsid w:val="00A80215"/>
    <w:rsid w:val="00A81F5E"/>
    <w:rsid w:val="00A82770"/>
    <w:rsid w:val="00A8303D"/>
    <w:rsid w:val="00A83882"/>
    <w:rsid w:val="00A8415F"/>
    <w:rsid w:val="00A84CF9"/>
    <w:rsid w:val="00A850CC"/>
    <w:rsid w:val="00A85B7B"/>
    <w:rsid w:val="00A900D1"/>
    <w:rsid w:val="00A918F8"/>
    <w:rsid w:val="00A91A8C"/>
    <w:rsid w:val="00A91BCB"/>
    <w:rsid w:val="00A92B58"/>
    <w:rsid w:val="00A92C4E"/>
    <w:rsid w:val="00A93BBC"/>
    <w:rsid w:val="00A94694"/>
    <w:rsid w:val="00A948BF"/>
    <w:rsid w:val="00A96583"/>
    <w:rsid w:val="00A97167"/>
    <w:rsid w:val="00A9796C"/>
    <w:rsid w:val="00A97BC9"/>
    <w:rsid w:val="00AA0041"/>
    <w:rsid w:val="00AA0516"/>
    <w:rsid w:val="00AA0A54"/>
    <w:rsid w:val="00AA0CF6"/>
    <w:rsid w:val="00AA1466"/>
    <w:rsid w:val="00AA1AAB"/>
    <w:rsid w:val="00AA1CF0"/>
    <w:rsid w:val="00AA362E"/>
    <w:rsid w:val="00AA428B"/>
    <w:rsid w:val="00AA4627"/>
    <w:rsid w:val="00AA54AF"/>
    <w:rsid w:val="00AB0A75"/>
    <w:rsid w:val="00AB14D4"/>
    <w:rsid w:val="00AB1982"/>
    <w:rsid w:val="00AB1C5E"/>
    <w:rsid w:val="00AB1F05"/>
    <w:rsid w:val="00AB339F"/>
    <w:rsid w:val="00AB34FD"/>
    <w:rsid w:val="00AB3BB1"/>
    <w:rsid w:val="00AB489E"/>
    <w:rsid w:val="00AB4C75"/>
    <w:rsid w:val="00AB4D63"/>
    <w:rsid w:val="00AB5CA3"/>
    <w:rsid w:val="00AB62F8"/>
    <w:rsid w:val="00AB642F"/>
    <w:rsid w:val="00AB7299"/>
    <w:rsid w:val="00AB7440"/>
    <w:rsid w:val="00AC0A76"/>
    <w:rsid w:val="00AC0ABD"/>
    <w:rsid w:val="00AC2D34"/>
    <w:rsid w:val="00AC4542"/>
    <w:rsid w:val="00AC45E0"/>
    <w:rsid w:val="00AC4882"/>
    <w:rsid w:val="00AC4F90"/>
    <w:rsid w:val="00AC6CF2"/>
    <w:rsid w:val="00AD0275"/>
    <w:rsid w:val="00AD028E"/>
    <w:rsid w:val="00AD066F"/>
    <w:rsid w:val="00AD112D"/>
    <w:rsid w:val="00AD1ECC"/>
    <w:rsid w:val="00AD20F9"/>
    <w:rsid w:val="00AD2DFF"/>
    <w:rsid w:val="00AD2F4E"/>
    <w:rsid w:val="00AD3817"/>
    <w:rsid w:val="00AD3AD4"/>
    <w:rsid w:val="00AD4010"/>
    <w:rsid w:val="00AD428D"/>
    <w:rsid w:val="00AD42DF"/>
    <w:rsid w:val="00AD4381"/>
    <w:rsid w:val="00AD52F1"/>
    <w:rsid w:val="00AD6E41"/>
    <w:rsid w:val="00AD7959"/>
    <w:rsid w:val="00AE026D"/>
    <w:rsid w:val="00AE0D86"/>
    <w:rsid w:val="00AE1701"/>
    <w:rsid w:val="00AE1FF8"/>
    <w:rsid w:val="00AE23FE"/>
    <w:rsid w:val="00AE2D9E"/>
    <w:rsid w:val="00AE3ED9"/>
    <w:rsid w:val="00AE4A80"/>
    <w:rsid w:val="00AE4AEE"/>
    <w:rsid w:val="00AE4B78"/>
    <w:rsid w:val="00AE4C76"/>
    <w:rsid w:val="00AE5215"/>
    <w:rsid w:val="00AE557E"/>
    <w:rsid w:val="00AE56D5"/>
    <w:rsid w:val="00AE6AA7"/>
    <w:rsid w:val="00AE6B14"/>
    <w:rsid w:val="00AE74C0"/>
    <w:rsid w:val="00AF05C6"/>
    <w:rsid w:val="00AF0A53"/>
    <w:rsid w:val="00AF0DC9"/>
    <w:rsid w:val="00AF2063"/>
    <w:rsid w:val="00AF2CB8"/>
    <w:rsid w:val="00AF3C0C"/>
    <w:rsid w:val="00AF3EC7"/>
    <w:rsid w:val="00AF4E72"/>
    <w:rsid w:val="00AF5341"/>
    <w:rsid w:val="00AF6118"/>
    <w:rsid w:val="00AF6750"/>
    <w:rsid w:val="00AF6864"/>
    <w:rsid w:val="00AF738A"/>
    <w:rsid w:val="00AF78C3"/>
    <w:rsid w:val="00B02549"/>
    <w:rsid w:val="00B02DC9"/>
    <w:rsid w:val="00B02EE1"/>
    <w:rsid w:val="00B03178"/>
    <w:rsid w:val="00B0484E"/>
    <w:rsid w:val="00B04D3A"/>
    <w:rsid w:val="00B05750"/>
    <w:rsid w:val="00B07329"/>
    <w:rsid w:val="00B07AA3"/>
    <w:rsid w:val="00B100C8"/>
    <w:rsid w:val="00B10EB4"/>
    <w:rsid w:val="00B1148B"/>
    <w:rsid w:val="00B11FBC"/>
    <w:rsid w:val="00B129A1"/>
    <w:rsid w:val="00B12D09"/>
    <w:rsid w:val="00B14743"/>
    <w:rsid w:val="00B155E2"/>
    <w:rsid w:val="00B214BF"/>
    <w:rsid w:val="00B23083"/>
    <w:rsid w:val="00B23434"/>
    <w:rsid w:val="00B234B5"/>
    <w:rsid w:val="00B2402B"/>
    <w:rsid w:val="00B2449D"/>
    <w:rsid w:val="00B26568"/>
    <w:rsid w:val="00B269B4"/>
    <w:rsid w:val="00B26D0B"/>
    <w:rsid w:val="00B27911"/>
    <w:rsid w:val="00B3061D"/>
    <w:rsid w:val="00B30C91"/>
    <w:rsid w:val="00B30E24"/>
    <w:rsid w:val="00B315D4"/>
    <w:rsid w:val="00B31CAA"/>
    <w:rsid w:val="00B31D8A"/>
    <w:rsid w:val="00B32BA7"/>
    <w:rsid w:val="00B34A28"/>
    <w:rsid w:val="00B34D90"/>
    <w:rsid w:val="00B34FDA"/>
    <w:rsid w:val="00B3543F"/>
    <w:rsid w:val="00B35D04"/>
    <w:rsid w:val="00B35E3B"/>
    <w:rsid w:val="00B36496"/>
    <w:rsid w:val="00B3652E"/>
    <w:rsid w:val="00B366B2"/>
    <w:rsid w:val="00B378C9"/>
    <w:rsid w:val="00B37B39"/>
    <w:rsid w:val="00B40D64"/>
    <w:rsid w:val="00B4148B"/>
    <w:rsid w:val="00B42397"/>
    <w:rsid w:val="00B424CC"/>
    <w:rsid w:val="00B4275B"/>
    <w:rsid w:val="00B43098"/>
    <w:rsid w:val="00B43607"/>
    <w:rsid w:val="00B441AA"/>
    <w:rsid w:val="00B446F8"/>
    <w:rsid w:val="00B44D7D"/>
    <w:rsid w:val="00B450A7"/>
    <w:rsid w:val="00B45804"/>
    <w:rsid w:val="00B46632"/>
    <w:rsid w:val="00B4728A"/>
    <w:rsid w:val="00B47385"/>
    <w:rsid w:val="00B4767E"/>
    <w:rsid w:val="00B477BB"/>
    <w:rsid w:val="00B47CEA"/>
    <w:rsid w:val="00B47FA5"/>
    <w:rsid w:val="00B500BA"/>
    <w:rsid w:val="00B502B3"/>
    <w:rsid w:val="00B5082F"/>
    <w:rsid w:val="00B54EFC"/>
    <w:rsid w:val="00B56476"/>
    <w:rsid w:val="00B56B86"/>
    <w:rsid w:val="00B56D59"/>
    <w:rsid w:val="00B57E67"/>
    <w:rsid w:val="00B60A69"/>
    <w:rsid w:val="00B60E47"/>
    <w:rsid w:val="00B6103F"/>
    <w:rsid w:val="00B61725"/>
    <w:rsid w:val="00B624A3"/>
    <w:rsid w:val="00B62A63"/>
    <w:rsid w:val="00B62DBA"/>
    <w:rsid w:val="00B63A2F"/>
    <w:rsid w:val="00B641DF"/>
    <w:rsid w:val="00B64895"/>
    <w:rsid w:val="00B6666F"/>
    <w:rsid w:val="00B672C6"/>
    <w:rsid w:val="00B67AAC"/>
    <w:rsid w:val="00B70044"/>
    <w:rsid w:val="00B7039F"/>
    <w:rsid w:val="00B71216"/>
    <w:rsid w:val="00B7136C"/>
    <w:rsid w:val="00B7183E"/>
    <w:rsid w:val="00B71977"/>
    <w:rsid w:val="00B7199F"/>
    <w:rsid w:val="00B71BB2"/>
    <w:rsid w:val="00B71F65"/>
    <w:rsid w:val="00B725C7"/>
    <w:rsid w:val="00B76EEF"/>
    <w:rsid w:val="00B76F95"/>
    <w:rsid w:val="00B81F13"/>
    <w:rsid w:val="00B82398"/>
    <w:rsid w:val="00B8245E"/>
    <w:rsid w:val="00B82ABD"/>
    <w:rsid w:val="00B8303A"/>
    <w:rsid w:val="00B83075"/>
    <w:rsid w:val="00B83E11"/>
    <w:rsid w:val="00B84191"/>
    <w:rsid w:val="00B84351"/>
    <w:rsid w:val="00B8435B"/>
    <w:rsid w:val="00B84CE4"/>
    <w:rsid w:val="00B851ED"/>
    <w:rsid w:val="00B8647E"/>
    <w:rsid w:val="00B86AB2"/>
    <w:rsid w:val="00B87818"/>
    <w:rsid w:val="00B87D3A"/>
    <w:rsid w:val="00B90BD5"/>
    <w:rsid w:val="00B91AFB"/>
    <w:rsid w:val="00B91D6F"/>
    <w:rsid w:val="00B91FCF"/>
    <w:rsid w:val="00B923C1"/>
    <w:rsid w:val="00B934C3"/>
    <w:rsid w:val="00B94A4E"/>
    <w:rsid w:val="00B94C14"/>
    <w:rsid w:val="00B956EC"/>
    <w:rsid w:val="00B95760"/>
    <w:rsid w:val="00B95C2D"/>
    <w:rsid w:val="00B96D8C"/>
    <w:rsid w:val="00BA0C65"/>
    <w:rsid w:val="00BA1BC7"/>
    <w:rsid w:val="00BA1E4F"/>
    <w:rsid w:val="00BA1F09"/>
    <w:rsid w:val="00BA2436"/>
    <w:rsid w:val="00BA2E3E"/>
    <w:rsid w:val="00BA3454"/>
    <w:rsid w:val="00BA3991"/>
    <w:rsid w:val="00BA3F02"/>
    <w:rsid w:val="00BA414E"/>
    <w:rsid w:val="00BA5044"/>
    <w:rsid w:val="00BA591C"/>
    <w:rsid w:val="00BA5CFA"/>
    <w:rsid w:val="00BA6A39"/>
    <w:rsid w:val="00BA71CE"/>
    <w:rsid w:val="00BA7EDC"/>
    <w:rsid w:val="00BB060F"/>
    <w:rsid w:val="00BB1013"/>
    <w:rsid w:val="00BB1EC3"/>
    <w:rsid w:val="00BB222B"/>
    <w:rsid w:val="00BB29D2"/>
    <w:rsid w:val="00BB2BB8"/>
    <w:rsid w:val="00BB4FDD"/>
    <w:rsid w:val="00BB516E"/>
    <w:rsid w:val="00BB5466"/>
    <w:rsid w:val="00BB5697"/>
    <w:rsid w:val="00BB58E3"/>
    <w:rsid w:val="00BB7159"/>
    <w:rsid w:val="00BB73C7"/>
    <w:rsid w:val="00BB763C"/>
    <w:rsid w:val="00BC03D9"/>
    <w:rsid w:val="00BC1066"/>
    <w:rsid w:val="00BC19AE"/>
    <w:rsid w:val="00BC26EF"/>
    <w:rsid w:val="00BC47F4"/>
    <w:rsid w:val="00BC4EE9"/>
    <w:rsid w:val="00BC5629"/>
    <w:rsid w:val="00BC5AC0"/>
    <w:rsid w:val="00BC5FAD"/>
    <w:rsid w:val="00BC63A8"/>
    <w:rsid w:val="00BC6443"/>
    <w:rsid w:val="00BC6717"/>
    <w:rsid w:val="00BC73D4"/>
    <w:rsid w:val="00BD0BB4"/>
    <w:rsid w:val="00BD0CD1"/>
    <w:rsid w:val="00BD124D"/>
    <w:rsid w:val="00BD13F5"/>
    <w:rsid w:val="00BD187A"/>
    <w:rsid w:val="00BD252C"/>
    <w:rsid w:val="00BD25D5"/>
    <w:rsid w:val="00BD377C"/>
    <w:rsid w:val="00BD3993"/>
    <w:rsid w:val="00BD409C"/>
    <w:rsid w:val="00BD4663"/>
    <w:rsid w:val="00BD5341"/>
    <w:rsid w:val="00BD543D"/>
    <w:rsid w:val="00BD5E5C"/>
    <w:rsid w:val="00BD5FA5"/>
    <w:rsid w:val="00BD62AA"/>
    <w:rsid w:val="00BD696A"/>
    <w:rsid w:val="00BD72F1"/>
    <w:rsid w:val="00BD7F26"/>
    <w:rsid w:val="00BE0489"/>
    <w:rsid w:val="00BE1672"/>
    <w:rsid w:val="00BE460A"/>
    <w:rsid w:val="00BE46EA"/>
    <w:rsid w:val="00BE47CD"/>
    <w:rsid w:val="00BE4957"/>
    <w:rsid w:val="00BE4FF5"/>
    <w:rsid w:val="00BE5617"/>
    <w:rsid w:val="00BE59A6"/>
    <w:rsid w:val="00BE5BF2"/>
    <w:rsid w:val="00BE6BEC"/>
    <w:rsid w:val="00BE70E3"/>
    <w:rsid w:val="00BE7705"/>
    <w:rsid w:val="00BF19DA"/>
    <w:rsid w:val="00BF1FFD"/>
    <w:rsid w:val="00BF2141"/>
    <w:rsid w:val="00BF27B8"/>
    <w:rsid w:val="00BF2EF1"/>
    <w:rsid w:val="00BF33E9"/>
    <w:rsid w:val="00BF35CA"/>
    <w:rsid w:val="00BF507F"/>
    <w:rsid w:val="00BF6594"/>
    <w:rsid w:val="00BF68FD"/>
    <w:rsid w:val="00BF72A9"/>
    <w:rsid w:val="00BF7478"/>
    <w:rsid w:val="00C009F4"/>
    <w:rsid w:val="00C00F6D"/>
    <w:rsid w:val="00C019F3"/>
    <w:rsid w:val="00C02481"/>
    <w:rsid w:val="00C0271B"/>
    <w:rsid w:val="00C0285F"/>
    <w:rsid w:val="00C028BE"/>
    <w:rsid w:val="00C02C70"/>
    <w:rsid w:val="00C0330D"/>
    <w:rsid w:val="00C033C5"/>
    <w:rsid w:val="00C034BB"/>
    <w:rsid w:val="00C042E0"/>
    <w:rsid w:val="00C0434E"/>
    <w:rsid w:val="00C045C4"/>
    <w:rsid w:val="00C064F8"/>
    <w:rsid w:val="00C110B9"/>
    <w:rsid w:val="00C11514"/>
    <w:rsid w:val="00C12021"/>
    <w:rsid w:val="00C134BA"/>
    <w:rsid w:val="00C1488B"/>
    <w:rsid w:val="00C14C66"/>
    <w:rsid w:val="00C152C0"/>
    <w:rsid w:val="00C20AF8"/>
    <w:rsid w:val="00C20B8B"/>
    <w:rsid w:val="00C2175F"/>
    <w:rsid w:val="00C218BF"/>
    <w:rsid w:val="00C219B8"/>
    <w:rsid w:val="00C22A5D"/>
    <w:rsid w:val="00C23578"/>
    <w:rsid w:val="00C23A43"/>
    <w:rsid w:val="00C23FB7"/>
    <w:rsid w:val="00C2481B"/>
    <w:rsid w:val="00C248B8"/>
    <w:rsid w:val="00C257B7"/>
    <w:rsid w:val="00C25898"/>
    <w:rsid w:val="00C25A55"/>
    <w:rsid w:val="00C2717D"/>
    <w:rsid w:val="00C27B62"/>
    <w:rsid w:val="00C27C76"/>
    <w:rsid w:val="00C309DE"/>
    <w:rsid w:val="00C315C7"/>
    <w:rsid w:val="00C31DBC"/>
    <w:rsid w:val="00C31E82"/>
    <w:rsid w:val="00C32078"/>
    <w:rsid w:val="00C320B5"/>
    <w:rsid w:val="00C33305"/>
    <w:rsid w:val="00C3412F"/>
    <w:rsid w:val="00C34821"/>
    <w:rsid w:val="00C35494"/>
    <w:rsid w:val="00C37439"/>
    <w:rsid w:val="00C40F94"/>
    <w:rsid w:val="00C427E1"/>
    <w:rsid w:val="00C42C12"/>
    <w:rsid w:val="00C42E51"/>
    <w:rsid w:val="00C43042"/>
    <w:rsid w:val="00C432C1"/>
    <w:rsid w:val="00C43B12"/>
    <w:rsid w:val="00C45425"/>
    <w:rsid w:val="00C45E5C"/>
    <w:rsid w:val="00C464DB"/>
    <w:rsid w:val="00C46552"/>
    <w:rsid w:val="00C47235"/>
    <w:rsid w:val="00C47373"/>
    <w:rsid w:val="00C4761C"/>
    <w:rsid w:val="00C513B0"/>
    <w:rsid w:val="00C51F3C"/>
    <w:rsid w:val="00C5289C"/>
    <w:rsid w:val="00C52B07"/>
    <w:rsid w:val="00C536A2"/>
    <w:rsid w:val="00C5372D"/>
    <w:rsid w:val="00C53BED"/>
    <w:rsid w:val="00C54B30"/>
    <w:rsid w:val="00C54DFE"/>
    <w:rsid w:val="00C552A7"/>
    <w:rsid w:val="00C552FB"/>
    <w:rsid w:val="00C5555B"/>
    <w:rsid w:val="00C55BDC"/>
    <w:rsid w:val="00C55EE2"/>
    <w:rsid w:val="00C560EE"/>
    <w:rsid w:val="00C56456"/>
    <w:rsid w:val="00C567B5"/>
    <w:rsid w:val="00C56931"/>
    <w:rsid w:val="00C56C26"/>
    <w:rsid w:val="00C56CF4"/>
    <w:rsid w:val="00C571F6"/>
    <w:rsid w:val="00C57F5A"/>
    <w:rsid w:val="00C616CE"/>
    <w:rsid w:val="00C61F40"/>
    <w:rsid w:val="00C623AA"/>
    <w:rsid w:val="00C6301F"/>
    <w:rsid w:val="00C6312B"/>
    <w:rsid w:val="00C632E7"/>
    <w:rsid w:val="00C63306"/>
    <w:rsid w:val="00C636A5"/>
    <w:rsid w:val="00C642BF"/>
    <w:rsid w:val="00C646A4"/>
    <w:rsid w:val="00C64B4C"/>
    <w:rsid w:val="00C659BB"/>
    <w:rsid w:val="00C66414"/>
    <w:rsid w:val="00C666CD"/>
    <w:rsid w:val="00C669E1"/>
    <w:rsid w:val="00C66F43"/>
    <w:rsid w:val="00C677B7"/>
    <w:rsid w:val="00C6789F"/>
    <w:rsid w:val="00C70C95"/>
    <w:rsid w:val="00C71722"/>
    <w:rsid w:val="00C71B4E"/>
    <w:rsid w:val="00C72EF4"/>
    <w:rsid w:val="00C7531E"/>
    <w:rsid w:val="00C75338"/>
    <w:rsid w:val="00C75509"/>
    <w:rsid w:val="00C75BC2"/>
    <w:rsid w:val="00C761B2"/>
    <w:rsid w:val="00C764FC"/>
    <w:rsid w:val="00C76523"/>
    <w:rsid w:val="00C77177"/>
    <w:rsid w:val="00C7765F"/>
    <w:rsid w:val="00C800E5"/>
    <w:rsid w:val="00C80563"/>
    <w:rsid w:val="00C810CB"/>
    <w:rsid w:val="00C825E8"/>
    <w:rsid w:val="00C8301A"/>
    <w:rsid w:val="00C83D52"/>
    <w:rsid w:val="00C84333"/>
    <w:rsid w:val="00C84878"/>
    <w:rsid w:val="00C8757E"/>
    <w:rsid w:val="00C92D09"/>
    <w:rsid w:val="00C93A51"/>
    <w:rsid w:val="00C93A76"/>
    <w:rsid w:val="00C93AEC"/>
    <w:rsid w:val="00C9400D"/>
    <w:rsid w:val="00C948CF"/>
    <w:rsid w:val="00C95034"/>
    <w:rsid w:val="00C95239"/>
    <w:rsid w:val="00C952C0"/>
    <w:rsid w:val="00C96CC5"/>
    <w:rsid w:val="00C96DB5"/>
    <w:rsid w:val="00C97556"/>
    <w:rsid w:val="00C97B5F"/>
    <w:rsid w:val="00C97E15"/>
    <w:rsid w:val="00CA0068"/>
    <w:rsid w:val="00CA0879"/>
    <w:rsid w:val="00CA0D5D"/>
    <w:rsid w:val="00CA10AF"/>
    <w:rsid w:val="00CA16AD"/>
    <w:rsid w:val="00CA2DE1"/>
    <w:rsid w:val="00CA3486"/>
    <w:rsid w:val="00CA36D0"/>
    <w:rsid w:val="00CA3876"/>
    <w:rsid w:val="00CA4725"/>
    <w:rsid w:val="00CA59CD"/>
    <w:rsid w:val="00CA5F87"/>
    <w:rsid w:val="00CA6FE7"/>
    <w:rsid w:val="00CA7BB9"/>
    <w:rsid w:val="00CB0B64"/>
    <w:rsid w:val="00CB0BEA"/>
    <w:rsid w:val="00CB181A"/>
    <w:rsid w:val="00CB1A57"/>
    <w:rsid w:val="00CB38B5"/>
    <w:rsid w:val="00CB47AA"/>
    <w:rsid w:val="00CB4E66"/>
    <w:rsid w:val="00CB523C"/>
    <w:rsid w:val="00CB559F"/>
    <w:rsid w:val="00CB5F40"/>
    <w:rsid w:val="00CB7836"/>
    <w:rsid w:val="00CB79AC"/>
    <w:rsid w:val="00CC0D45"/>
    <w:rsid w:val="00CC20DE"/>
    <w:rsid w:val="00CC218D"/>
    <w:rsid w:val="00CC247C"/>
    <w:rsid w:val="00CC2C1E"/>
    <w:rsid w:val="00CC2D36"/>
    <w:rsid w:val="00CC479A"/>
    <w:rsid w:val="00CC51CC"/>
    <w:rsid w:val="00CC5316"/>
    <w:rsid w:val="00CC5B37"/>
    <w:rsid w:val="00CC6184"/>
    <w:rsid w:val="00CC652F"/>
    <w:rsid w:val="00CC684C"/>
    <w:rsid w:val="00CC7A23"/>
    <w:rsid w:val="00CC7C3E"/>
    <w:rsid w:val="00CD0392"/>
    <w:rsid w:val="00CD1DE6"/>
    <w:rsid w:val="00CD2886"/>
    <w:rsid w:val="00CD2C3A"/>
    <w:rsid w:val="00CD2EC4"/>
    <w:rsid w:val="00CD3B4C"/>
    <w:rsid w:val="00CD41EB"/>
    <w:rsid w:val="00CD6116"/>
    <w:rsid w:val="00CD64F0"/>
    <w:rsid w:val="00CD6F85"/>
    <w:rsid w:val="00CD70B7"/>
    <w:rsid w:val="00CD756C"/>
    <w:rsid w:val="00CD7B8D"/>
    <w:rsid w:val="00CE0615"/>
    <w:rsid w:val="00CE0669"/>
    <w:rsid w:val="00CE06B3"/>
    <w:rsid w:val="00CE0856"/>
    <w:rsid w:val="00CE0972"/>
    <w:rsid w:val="00CE0A2D"/>
    <w:rsid w:val="00CE15A2"/>
    <w:rsid w:val="00CE3104"/>
    <w:rsid w:val="00CE3222"/>
    <w:rsid w:val="00CE364E"/>
    <w:rsid w:val="00CE37D2"/>
    <w:rsid w:val="00CE3E3C"/>
    <w:rsid w:val="00CE3E7E"/>
    <w:rsid w:val="00CE41E9"/>
    <w:rsid w:val="00CE43F9"/>
    <w:rsid w:val="00CE5017"/>
    <w:rsid w:val="00CE5318"/>
    <w:rsid w:val="00CE5408"/>
    <w:rsid w:val="00CE65C1"/>
    <w:rsid w:val="00CE6665"/>
    <w:rsid w:val="00CF00E3"/>
    <w:rsid w:val="00CF0318"/>
    <w:rsid w:val="00CF2273"/>
    <w:rsid w:val="00CF2293"/>
    <w:rsid w:val="00CF25F8"/>
    <w:rsid w:val="00CF280E"/>
    <w:rsid w:val="00CF50A0"/>
    <w:rsid w:val="00CF54C1"/>
    <w:rsid w:val="00CF5AF8"/>
    <w:rsid w:val="00CF7068"/>
    <w:rsid w:val="00CF726F"/>
    <w:rsid w:val="00CF7BE9"/>
    <w:rsid w:val="00D005B3"/>
    <w:rsid w:val="00D02711"/>
    <w:rsid w:val="00D03A17"/>
    <w:rsid w:val="00D043BE"/>
    <w:rsid w:val="00D04AF3"/>
    <w:rsid w:val="00D04ED4"/>
    <w:rsid w:val="00D0535C"/>
    <w:rsid w:val="00D05FCF"/>
    <w:rsid w:val="00D06C14"/>
    <w:rsid w:val="00D07B4E"/>
    <w:rsid w:val="00D114E5"/>
    <w:rsid w:val="00D120BE"/>
    <w:rsid w:val="00D13023"/>
    <w:rsid w:val="00D13C68"/>
    <w:rsid w:val="00D14AB3"/>
    <w:rsid w:val="00D15592"/>
    <w:rsid w:val="00D15BEF"/>
    <w:rsid w:val="00D16A1D"/>
    <w:rsid w:val="00D17739"/>
    <w:rsid w:val="00D17AA3"/>
    <w:rsid w:val="00D205A4"/>
    <w:rsid w:val="00D20C14"/>
    <w:rsid w:val="00D217C6"/>
    <w:rsid w:val="00D22413"/>
    <w:rsid w:val="00D22598"/>
    <w:rsid w:val="00D23954"/>
    <w:rsid w:val="00D24866"/>
    <w:rsid w:val="00D249DE"/>
    <w:rsid w:val="00D2559C"/>
    <w:rsid w:val="00D259FF"/>
    <w:rsid w:val="00D26DC3"/>
    <w:rsid w:val="00D307D6"/>
    <w:rsid w:val="00D30E01"/>
    <w:rsid w:val="00D313DE"/>
    <w:rsid w:val="00D31438"/>
    <w:rsid w:val="00D3146D"/>
    <w:rsid w:val="00D31F71"/>
    <w:rsid w:val="00D33078"/>
    <w:rsid w:val="00D331F5"/>
    <w:rsid w:val="00D33523"/>
    <w:rsid w:val="00D33C86"/>
    <w:rsid w:val="00D34AF7"/>
    <w:rsid w:val="00D3510E"/>
    <w:rsid w:val="00D36EBC"/>
    <w:rsid w:val="00D40044"/>
    <w:rsid w:val="00D400FD"/>
    <w:rsid w:val="00D40447"/>
    <w:rsid w:val="00D4057D"/>
    <w:rsid w:val="00D40AAB"/>
    <w:rsid w:val="00D40B15"/>
    <w:rsid w:val="00D41BBF"/>
    <w:rsid w:val="00D420C1"/>
    <w:rsid w:val="00D4211A"/>
    <w:rsid w:val="00D423A2"/>
    <w:rsid w:val="00D42DAC"/>
    <w:rsid w:val="00D433A6"/>
    <w:rsid w:val="00D43434"/>
    <w:rsid w:val="00D43481"/>
    <w:rsid w:val="00D449D8"/>
    <w:rsid w:val="00D452FD"/>
    <w:rsid w:val="00D45B56"/>
    <w:rsid w:val="00D4644E"/>
    <w:rsid w:val="00D50861"/>
    <w:rsid w:val="00D50D84"/>
    <w:rsid w:val="00D5170A"/>
    <w:rsid w:val="00D5251D"/>
    <w:rsid w:val="00D5275F"/>
    <w:rsid w:val="00D53829"/>
    <w:rsid w:val="00D5389D"/>
    <w:rsid w:val="00D53F86"/>
    <w:rsid w:val="00D55A07"/>
    <w:rsid w:val="00D56500"/>
    <w:rsid w:val="00D569ED"/>
    <w:rsid w:val="00D56D61"/>
    <w:rsid w:val="00D57639"/>
    <w:rsid w:val="00D60080"/>
    <w:rsid w:val="00D60D3D"/>
    <w:rsid w:val="00D6196E"/>
    <w:rsid w:val="00D6209E"/>
    <w:rsid w:val="00D637D5"/>
    <w:rsid w:val="00D64350"/>
    <w:rsid w:val="00D64E46"/>
    <w:rsid w:val="00D657EB"/>
    <w:rsid w:val="00D65C6D"/>
    <w:rsid w:val="00D65C9F"/>
    <w:rsid w:val="00D65D42"/>
    <w:rsid w:val="00D66428"/>
    <w:rsid w:val="00D66A20"/>
    <w:rsid w:val="00D70E6D"/>
    <w:rsid w:val="00D71446"/>
    <w:rsid w:val="00D7203E"/>
    <w:rsid w:val="00D72EF3"/>
    <w:rsid w:val="00D73930"/>
    <w:rsid w:val="00D74250"/>
    <w:rsid w:val="00D74CF4"/>
    <w:rsid w:val="00D7575C"/>
    <w:rsid w:val="00D75E8C"/>
    <w:rsid w:val="00D76CA9"/>
    <w:rsid w:val="00D76DA5"/>
    <w:rsid w:val="00D76FA8"/>
    <w:rsid w:val="00D76FE7"/>
    <w:rsid w:val="00D807F0"/>
    <w:rsid w:val="00D80B4F"/>
    <w:rsid w:val="00D80C38"/>
    <w:rsid w:val="00D811CB"/>
    <w:rsid w:val="00D834AA"/>
    <w:rsid w:val="00D842F3"/>
    <w:rsid w:val="00D84E9C"/>
    <w:rsid w:val="00D86040"/>
    <w:rsid w:val="00D871CE"/>
    <w:rsid w:val="00D879CE"/>
    <w:rsid w:val="00D92940"/>
    <w:rsid w:val="00D92BC6"/>
    <w:rsid w:val="00D9472E"/>
    <w:rsid w:val="00D94BC7"/>
    <w:rsid w:val="00D94F6F"/>
    <w:rsid w:val="00D955D8"/>
    <w:rsid w:val="00D95E17"/>
    <w:rsid w:val="00D95FB8"/>
    <w:rsid w:val="00D97233"/>
    <w:rsid w:val="00D972B2"/>
    <w:rsid w:val="00D97874"/>
    <w:rsid w:val="00DA0924"/>
    <w:rsid w:val="00DA15F9"/>
    <w:rsid w:val="00DA2047"/>
    <w:rsid w:val="00DA2EC8"/>
    <w:rsid w:val="00DA321D"/>
    <w:rsid w:val="00DA3342"/>
    <w:rsid w:val="00DA3B7B"/>
    <w:rsid w:val="00DA4117"/>
    <w:rsid w:val="00DA41F4"/>
    <w:rsid w:val="00DA5A93"/>
    <w:rsid w:val="00DA5B47"/>
    <w:rsid w:val="00DA6114"/>
    <w:rsid w:val="00DA6699"/>
    <w:rsid w:val="00DA695A"/>
    <w:rsid w:val="00DA69D2"/>
    <w:rsid w:val="00DA721E"/>
    <w:rsid w:val="00DA75F1"/>
    <w:rsid w:val="00DA79CF"/>
    <w:rsid w:val="00DA7D0B"/>
    <w:rsid w:val="00DA7FB3"/>
    <w:rsid w:val="00DB0649"/>
    <w:rsid w:val="00DB1076"/>
    <w:rsid w:val="00DB1659"/>
    <w:rsid w:val="00DB1757"/>
    <w:rsid w:val="00DB2297"/>
    <w:rsid w:val="00DB3777"/>
    <w:rsid w:val="00DB504B"/>
    <w:rsid w:val="00DB6332"/>
    <w:rsid w:val="00DB6766"/>
    <w:rsid w:val="00DB6C2D"/>
    <w:rsid w:val="00DB738C"/>
    <w:rsid w:val="00DC0E5C"/>
    <w:rsid w:val="00DC16EB"/>
    <w:rsid w:val="00DC1C4A"/>
    <w:rsid w:val="00DC209A"/>
    <w:rsid w:val="00DC599C"/>
    <w:rsid w:val="00DC6297"/>
    <w:rsid w:val="00DC6F9C"/>
    <w:rsid w:val="00DD22C3"/>
    <w:rsid w:val="00DD2694"/>
    <w:rsid w:val="00DD28E9"/>
    <w:rsid w:val="00DD2CAA"/>
    <w:rsid w:val="00DD2FF4"/>
    <w:rsid w:val="00DD376D"/>
    <w:rsid w:val="00DD3800"/>
    <w:rsid w:val="00DD3999"/>
    <w:rsid w:val="00DD3A77"/>
    <w:rsid w:val="00DD3F85"/>
    <w:rsid w:val="00DD41CC"/>
    <w:rsid w:val="00DD4A0D"/>
    <w:rsid w:val="00DD5522"/>
    <w:rsid w:val="00DD7705"/>
    <w:rsid w:val="00DD794C"/>
    <w:rsid w:val="00DD7C31"/>
    <w:rsid w:val="00DE00C3"/>
    <w:rsid w:val="00DE05A3"/>
    <w:rsid w:val="00DE16D8"/>
    <w:rsid w:val="00DE17C7"/>
    <w:rsid w:val="00DE1809"/>
    <w:rsid w:val="00DE1A3B"/>
    <w:rsid w:val="00DE1B11"/>
    <w:rsid w:val="00DE1CEF"/>
    <w:rsid w:val="00DE2727"/>
    <w:rsid w:val="00DE272A"/>
    <w:rsid w:val="00DE2B4F"/>
    <w:rsid w:val="00DE3112"/>
    <w:rsid w:val="00DE3777"/>
    <w:rsid w:val="00DE39BE"/>
    <w:rsid w:val="00DE427A"/>
    <w:rsid w:val="00DE49A6"/>
    <w:rsid w:val="00DE49FA"/>
    <w:rsid w:val="00DE4DF8"/>
    <w:rsid w:val="00DE5B00"/>
    <w:rsid w:val="00DE6260"/>
    <w:rsid w:val="00DE62E8"/>
    <w:rsid w:val="00DE659D"/>
    <w:rsid w:val="00DE70A9"/>
    <w:rsid w:val="00DF0071"/>
    <w:rsid w:val="00DF0322"/>
    <w:rsid w:val="00DF0875"/>
    <w:rsid w:val="00DF211B"/>
    <w:rsid w:val="00DF251B"/>
    <w:rsid w:val="00DF2C96"/>
    <w:rsid w:val="00DF2F5B"/>
    <w:rsid w:val="00DF3628"/>
    <w:rsid w:val="00DF366E"/>
    <w:rsid w:val="00DF42E7"/>
    <w:rsid w:val="00DF4AA4"/>
    <w:rsid w:val="00DF526C"/>
    <w:rsid w:val="00DF7821"/>
    <w:rsid w:val="00E00228"/>
    <w:rsid w:val="00E01DB3"/>
    <w:rsid w:val="00E02402"/>
    <w:rsid w:val="00E043A8"/>
    <w:rsid w:val="00E04870"/>
    <w:rsid w:val="00E05248"/>
    <w:rsid w:val="00E058E2"/>
    <w:rsid w:val="00E05A1F"/>
    <w:rsid w:val="00E05BA2"/>
    <w:rsid w:val="00E0718A"/>
    <w:rsid w:val="00E1037D"/>
    <w:rsid w:val="00E105A5"/>
    <w:rsid w:val="00E1062F"/>
    <w:rsid w:val="00E10662"/>
    <w:rsid w:val="00E10C45"/>
    <w:rsid w:val="00E1101F"/>
    <w:rsid w:val="00E1265C"/>
    <w:rsid w:val="00E138AE"/>
    <w:rsid w:val="00E13F85"/>
    <w:rsid w:val="00E15574"/>
    <w:rsid w:val="00E15B58"/>
    <w:rsid w:val="00E15E49"/>
    <w:rsid w:val="00E20284"/>
    <w:rsid w:val="00E20AF3"/>
    <w:rsid w:val="00E211C5"/>
    <w:rsid w:val="00E21952"/>
    <w:rsid w:val="00E225BF"/>
    <w:rsid w:val="00E229AB"/>
    <w:rsid w:val="00E2382F"/>
    <w:rsid w:val="00E23A96"/>
    <w:rsid w:val="00E247F9"/>
    <w:rsid w:val="00E24832"/>
    <w:rsid w:val="00E24DDF"/>
    <w:rsid w:val="00E2544A"/>
    <w:rsid w:val="00E25B31"/>
    <w:rsid w:val="00E25C7F"/>
    <w:rsid w:val="00E25C9B"/>
    <w:rsid w:val="00E266BF"/>
    <w:rsid w:val="00E269A6"/>
    <w:rsid w:val="00E2703C"/>
    <w:rsid w:val="00E275D0"/>
    <w:rsid w:val="00E3034A"/>
    <w:rsid w:val="00E30711"/>
    <w:rsid w:val="00E32467"/>
    <w:rsid w:val="00E32968"/>
    <w:rsid w:val="00E329A9"/>
    <w:rsid w:val="00E33445"/>
    <w:rsid w:val="00E3405C"/>
    <w:rsid w:val="00E34B91"/>
    <w:rsid w:val="00E352A3"/>
    <w:rsid w:val="00E4035D"/>
    <w:rsid w:val="00E414E1"/>
    <w:rsid w:val="00E416A7"/>
    <w:rsid w:val="00E41AD4"/>
    <w:rsid w:val="00E41C22"/>
    <w:rsid w:val="00E41F39"/>
    <w:rsid w:val="00E423D1"/>
    <w:rsid w:val="00E42B1D"/>
    <w:rsid w:val="00E433CC"/>
    <w:rsid w:val="00E43FEB"/>
    <w:rsid w:val="00E4536F"/>
    <w:rsid w:val="00E454BC"/>
    <w:rsid w:val="00E4631A"/>
    <w:rsid w:val="00E46633"/>
    <w:rsid w:val="00E51A22"/>
    <w:rsid w:val="00E51B85"/>
    <w:rsid w:val="00E524F7"/>
    <w:rsid w:val="00E54ED6"/>
    <w:rsid w:val="00E557B6"/>
    <w:rsid w:val="00E55C65"/>
    <w:rsid w:val="00E562AC"/>
    <w:rsid w:val="00E56A83"/>
    <w:rsid w:val="00E57281"/>
    <w:rsid w:val="00E57346"/>
    <w:rsid w:val="00E57DB5"/>
    <w:rsid w:val="00E57E51"/>
    <w:rsid w:val="00E6142A"/>
    <w:rsid w:val="00E61BC2"/>
    <w:rsid w:val="00E61F16"/>
    <w:rsid w:val="00E62A7E"/>
    <w:rsid w:val="00E62E49"/>
    <w:rsid w:val="00E636DC"/>
    <w:rsid w:val="00E64F4F"/>
    <w:rsid w:val="00E65008"/>
    <w:rsid w:val="00E70622"/>
    <w:rsid w:val="00E70AC9"/>
    <w:rsid w:val="00E70D0E"/>
    <w:rsid w:val="00E71CDF"/>
    <w:rsid w:val="00E720FE"/>
    <w:rsid w:val="00E722C6"/>
    <w:rsid w:val="00E726FA"/>
    <w:rsid w:val="00E73906"/>
    <w:rsid w:val="00E73F0C"/>
    <w:rsid w:val="00E75367"/>
    <w:rsid w:val="00E7549E"/>
    <w:rsid w:val="00E76877"/>
    <w:rsid w:val="00E8010F"/>
    <w:rsid w:val="00E8036E"/>
    <w:rsid w:val="00E84415"/>
    <w:rsid w:val="00E84B4F"/>
    <w:rsid w:val="00E8549C"/>
    <w:rsid w:val="00E85541"/>
    <w:rsid w:val="00E856BE"/>
    <w:rsid w:val="00E85F9D"/>
    <w:rsid w:val="00E86B47"/>
    <w:rsid w:val="00E86CB8"/>
    <w:rsid w:val="00E8724A"/>
    <w:rsid w:val="00E9119A"/>
    <w:rsid w:val="00E914AF"/>
    <w:rsid w:val="00E91F86"/>
    <w:rsid w:val="00E91FF9"/>
    <w:rsid w:val="00E926F1"/>
    <w:rsid w:val="00E92F08"/>
    <w:rsid w:val="00E937BF"/>
    <w:rsid w:val="00E9437F"/>
    <w:rsid w:val="00E948B8"/>
    <w:rsid w:val="00E948C0"/>
    <w:rsid w:val="00E96040"/>
    <w:rsid w:val="00E964B8"/>
    <w:rsid w:val="00E9674E"/>
    <w:rsid w:val="00E96B7E"/>
    <w:rsid w:val="00E97A41"/>
    <w:rsid w:val="00E97E2D"/>
    <w:rsid w:val="00E97EE7"/>
    <w:rsid w:val="00EA0444"/>
    <w:rsid w:val="00EA1002"/>
    <w:rsid w:val="00EA1189"/>
    <w:rsid w:val="00EA127C"/>
    <w:rsid w:val="00EA17AD"/>
    <w:rsid w:val="00EA1B17"/>
    <w:rsid w:val="00EA1D3F"/>
    <w:rsid w:val="00EA316A"/>
    <w:rsid w:val="00EA43EC"/>
    <w:rsid w:val="00EA466A"/>
    <w:rsid w:val="00EA49B6"/>
    <w:rsid w:val="00EA49DA"/>
    <w:rsid w:val="00EA5D8A"/>
    <w:rsid w:val="00EA6477"/>
    <w:rsid w:val="00EA6A81"/>
    <w:rsid w:val="00EA78E7"/>
    <w:rsid w:val="00EB1DD7"/>
    <w:rsid w:val="00EB1E3F"/>
    <w:rsid w:val="00EB247B"/>
    <w:rsid w:val="00EB2724"/>
    <w:rsid w:val="00EB285D"/>
    <w:rsid w:val="00EB340F"/>
    <w:rsid w:val="00EB3B55"/>
    <w:rsid w:val="00EB3E8D"/>
    <w:rsid w:val="00EB5425"/>
    <w:rsid w:val="00EB648D"/>
    <w:rsid w:val="00EB6645"/>
    <w:rsid w:val="00EB6BEC"/>
    <w:rsid w:val="00EB7167"/>
    <w:rsid w:val="00EB76AD"/>
    <w:rsid w:val="00EC1DC8"/>
    <w:rsid w:val="00EC1F2B"/>
    <w:rsid w:val="00EC3841"/>
    <w:rsid w:val="00EC3CD9"/>
    <w:rsid w:val="00EC3DF8"/>
    <w:rsid w:val="00EC4005"/>
    <w:rsid w:val="00EC516A"/>
    <w:rsid w:val="00EC52BA"/>
    <w:rsid w:val="00EC5765"/>
    <w:rsid w:val="00EC5E06"/>
    <w:rsid w:val="00EC60BB"/>
    <w:rsid w:val="00EC755D"/>
    <w:rsid w:val="00ED0A7E"/>
    <w:rsid w:val="00ED0C0C"/>
    <w:rsid w:val="00ED3AD6"/>
    <w:rsid w:val="00ED5E44"/>
    <w:rsid w:val="00ED6631"/>
    <w:rsid w:val="00ED7A2F"/>
    <w:rsid w:val="00ED7DD5"/>
    <w:rsid w:val="00EE1635"/>
    <w:rsid w:val="00EE2F58"/>
    <w:rsid w:val="00EE326D"/>
    <w:rsid w:val="00EE445D"/>
    <w:rsid w:val="00EE688B"/>
    <w:rsid w:val="00EE68F6"/>
    <w:rsid w:val="00EE6A8B"/>
    <w:rsid w:val="00EE779B"/>
    <w:rsid w:val="00EE7F89"/>
    <w:rsid w:val="00EF0FDD"/>
    <w:rsid w:val="00EF15E0"/>
    <w:rsid w:val="00EF1777"/>
    <w:rsid w:val="00EF1BF8"/>
    <w:rsid w:val="00EF274A"/>
    <w:rsid w:val="00EF2C26"/>
    <w:rsid w:val="00EF415B"/>
    <w:rsid w:val="00EF4EC7"/>
    <w:rsid w:val="00EF4F81"/>
    <w:rsid w:val="00EF5648"/>
    <w:rsid w:val="00EF657D"/>
    <w:rsid w:val="00EF6959"/>
    <w:rsid w:val="00EF6EFC"/>
    <w:rsid w:val="00EF70FE"/>
    <w:rsid w:val="00EF7116"/>
    <w:rsid w:val="00EF7152"/>
    <w:rsid w:val="00EF7510"/>
    <w:rsid w:val="00EF7640"/>
    <w:rsid w:val="00EF7669"/>
    <w:rsid w:val="00EF7806"/>
    <w:rsid w:val="00F01D51"/>
    <w:rsid w:val="00F0249C"/>
    <w:rsid w:val="00F03509"/>
    <w:rsid w:val="00F03623"/>
    <w:rsid w:val="00F03C8C"/>
    <w:rsid w:val="00F04DC7"/>
    <w:rsid w:val="00F055BE"/>
    <w:rsid w:val="00F05B2D"/>
    <w:rsid w:val="00F07E9C"/>
    <w:rsid w:val="00F106BA"/>
    <w:rsid w:val="00F11011"/>
    <w:rsid w:val="00F11085"/>
    <w:rsid w:val="00F110A4"/>
    <w:rsid w:val="00F11CBE"/>
    <w:rsid w:val="00F12541"/>
    <w:rsid w:val="00F12A29"/>
    <w:rsid w:val="00F13060"/>
    <w:rsid w:val="00F132A1"/>
    <w:rsid w:val="00F13366"/>
    <w:rsid w:val="00F13A88"/>
    <w:rsid w:val="00F149AC"/>
    <w:rsid w:val="00F15BA9"/>
    <w:rsid w:val="00F16D6B"/>
    <w:rsid w:val="00F174EE"/>
    <w:rsid w:val="00F202CF"/>
    <w:rsid w:val="00F20B3E"/>
    <w:rsid w:val="00F2106A"/>
    <w:rsid w:val="00F22D4F"/>
    <w:rsid w:val="00F2368F"/>
    <w:rsid w:val="00F24131"/>
    <w:rsid w:val="00F2496B"/>
    <w:rsid w:val="00F260E8"/>
    <w:rsid w:val="00F26220"/>
    <w:rsid w:val="00F267B2"/>
    <w:rsid w:val="00F26A51"/>
    <w:rsid w:val="00F26CB5"/>
    <w:rsid w:val="00F26F5D"/>
    <w:rsid w:val="00F271B2"/>
    <w:rsid w:val="00F2769F"/>
    <w:rsid w:val="00F279DD"/>
    <w:rsid w:val="00F30350"/>
    <w:rsid w:val="00F30426"/>
    <w:rsid w:val="00F30DB2"/>
    <w:rsid w:val="00F31CEF"/>
    <w:rsid w:val="00F326D3"/>
    <w:rsid w:val="00F33E5C"/>
    <w:rsid w:val="00F34169"/>
    <w:rsid w:val="00F3469B"/>
    <w:rsid w:val="00F34E5B"/>
    <w:rsid w:val="00F353DA"/>
    <w:rsid w:val="00F35521"/>
    <w:rsid w:val="00F355F2"/>
    <w:rsid w:val="00F35F9C"/>
    <w:rsid w:val="00F361CD"/>
    <w:rsid w:val="00F36397"/>
    <w:rsid w:val="00F37C8E"/>
    <w:rsid w:val="00F37E8F"/>
    <w:rsid w:val="00F40240"/>
    <w:rsid w:val="00F40803"/>
    <w:rsid w:val="00F40F00"/>
    <w:rsid w:val="00F42494"/>
    <w:rsid w:val="00F4292E"/>
    <w:rsid w:val="00F42BF3"/>
    <w:rsid w:val="00F43C57"/>
    <w:rsid w:val="00F43FA9"/>
    <w:rsid w:val="00F442AA"/>
    <w:rsid w:val="00F45BC7"/>
    <w:rsid w:val="00F45C70"/>
    <w:rsid w:val="00F46277"/>
    <w:rsid w:val="00F463C4"/>
    <w:rsid w:val="00F468FF"/>
    <w:rsid w:val="00F47777"/>
    <w:rsid w:val="00F478E5"/>
    <w:rsid w:val="00F512DB"/>
    <w:rsid w:val="00F527C2"/>
    <w:rsid w:val="00F52936"/>
    <w:rsid w:val="00F541A3"/>
    <w:rsid w:val="00F54376"/>
    <w:rsid w:val="00F54481"/>
    <w:rsid w:val="00F548F6"/>
    <w:rsid w:val="00F54BCC"/>
    <w:rsid w:val="00F554BE"/>
    <w:rsid w:val="00F55706"/>
    <w:rsid w:val="00F566BD"/>
    <w:rsid w:val="00F56EB9"/>
    <w:rsid w:val="00F576D2"/>
    <w:rsid w:val="00F5791C"/>
    <w:rsid w:val="00F579F6"/>
    <w:rsid w:val="00F60CC8"/>
    <w:rsid w:val="00F618EC"/>
    <w:rsid w:val="00F61D10"/>
    <w:rsid w:val="00F630E5"/>
    <w:rsid w:val="00F632E9"/>
    <w:rsid w:val="00F636A9"/>
    <w:rsid w:val="00F63BED"/>
    <w:rsid w:val="00F63EA1"/>
    <w:rsid w:val="00F6438D"/>
    <w:rsid w:val="00F65427"/>
    <w:rsid w:val="00F662F6"/>
    <w:rsid w:val="00F663CD"/>
    <w:rsid w:val="00F66819"/>
    <w:rsid w:val="00F66882"/>
    <w:rsid w:val="00F66DB2"/>
    <w:rsid w:val="00F6797B"/>
    <w:rsid w:val="00F70A32"/>
    <w:rsid w:val="00F7156C"/>
    <w:rsid w:val="00F71A00"/>
    <w:rsid w:val="00F7267F"/>
    <w:rsid w:val="00F7272E"/>
    <w:rsid w:val="00F73FF3"/>
    <w:rsid w:val="00F74F3E"/>
    <w:rsid w:val="00F75359"/>
    <w:rsid w:val="00F800CC"/>
    <w:rsid w:val="00F8067C"/>
    <w:rsid w:val="00F81AB1"/>
    <w:rsid w:val="00F835FA"/>
    <w:rsid w:val="00F8377F"/>
    <w:rsid w:val="00F84669"/>
    <w:rsid w:val="00F851AA"/>
    <w:rsid w:val="00F87A7E"/>
    <w:rsid w:val="00F908A3"/>
    <w:rsid w:val="00F91534"/>
    <w:rsid w:val="00F915FD"/>
    <w:rsid w:val="00F927EF"/>
    <w:rsid w:val="00F92C0A"/>
    <w:rsid w:val="00F92C31"/>
    <w:rsid w:val="00F93524"/>
    <w:rsid w:val="00F93DC4"/>
    <w:rsid w:val="00F9571C"/>
    <w:rsid w:val="00F95A04"/>
    <w:rsid w:val="00F96841"/>
    <w:rsid w:val="00F96F25"/>
    <w:rsid w:val="00F97090"/>
    <w:rsid w:val="00F970D6"/>
    <w:rsid w:val="00FA0515"/>
    <w:rsid w:val="00FA1A97"/>
    <w:rsid w:val="00FA28C7"/>
    <w:rsid w:val="00FA3F30"/>
    <w:rsid w:val="00FA421D"/>
    <w:rsid w:val="00FA4315"/>
    <w:rsid w:val="00FA440F"/>
    <w:rsid w:val="00FA555B"/>
    <w:rsid w:val="00FA65A7"/>
    <w:rsid w:val="00FA6785"/>
    <w:rsid w:val="00FA6973"/>
    <w:rsid w:val="00FA6C22"/>
    <w:rsid w:val="00FB0467"/>
    <w:rsid w:val="00FB3664"/>
    <w:rsid w:val="00FB45B1"/>
    <w:rsid w:val="00FB56A2"/>
    <w:rsid w:val="00FB6B16"/>
    <w:rsid w:val="00FB74FC"/>
    <w:rsid w:val="00FB7818"/>
    <w:rsid w:val="00FB7E8C"/>
    <w:rsid w:val="00FC01BB"/>
    <w:rsid w:val="00FC053C"/>
    <w:rsid w:val="00FC0EDC"/>
    <w:rsid w:val="00FC23D9"/>
    <w:rsid w:val="00FC2D92"/>
    <w:rsid w:val="00FC2FB2"/>
    <w:rsid w:val="00FC6135"/>
    <w:rsid w:val="00FC6146"/>
    <w:rsid w:val="00FD15F9"/>
    <w:rsid w:val="00FD17A6"/>
    <w:rsid w:val="00FD1835"/>
    <w:rsid w:val="00FD2D3D"/>
    <w:rsid w:val="00FD2D85"/>
    <w:rsid w:val="00FD3AAA"/>
    <w:rsid w:val="00FD3D94"/>
    <w:rsid w:val="00FD40DD"/>
    <w:rsid w:val="00FD5200"/>
    <w:rsid w:val="00FD72B7"/>
    <w:rsid w:val="00FD73C0"/>
    <w:rsid w:val="00FE0196"/>
    <w:rsid w:val="00FE0450"/>
    <w:rsid w:val="00FE1C80"/>
    <w:rsid w:val="00FE3A95"/>
    <w:rsid w:val="00FE4972"/>
    <w:rsid w:val="00FE53DE"/>
    <w:rsid w:val="00FE5A5C"/>
    <w:rsid w:val="00FE778E"/>
    <w:rsid w:val="00FE77F3"/>
    <w:rsid w:val="00FE7ADF"/>
    <w:rsid w:val="00FF0BEB"/>
    <w:rsid w:val="00FF0C9C"/>
    <w:rsid w:val="00FF10AB"/>
    <w:rsid w:val="00FF1142"/>
    <w:rsid w:val="00FF1470"/>
    <w:rsid w:val="00FF28AA"/>
    <w:rsid w:val="00FF28C1"/>
    <w:rsid w:val="00FF2AF1"/>
    <w:rsid w:val="00FF37EE"/>
    <w:rsid w:val="00FF3E4E"/>
    <w:rsid w:val="00FF5D7A"/>
    <w:rsid w:val="00FF5DBA"/>
    <w:rsid w:val="00FF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2f3f2,white,#eaeaef,#fdfdfd,#fcfcfc,#f9f9f9"/>
    </o:shapedefaults>
    <o:shapelayout v:ext="edit">
      <o:idmap v:ext="edit" data="2"/>
    </o:shapelayout>
  </w:shapeDefaults>
  <w:decimalSymbol w:val="."/>
  <w:listSeparator w:val=","/>
  <w14:docId w14:val="13A3FFDA"/>
  <w15:chartTrackingRefBased/>
  <w15:docId w15:val="{24E3C55C-0AEB-43A7-ACA5-591C74E6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1" w:uiPriority="99" w:unhideWhenUsed="1" w:qFormat="1"/>
    <w:lsdException w:name="footer" w:semiHidden="1" w:uiPriority="99" w:unhideWhenUsed="1" w:qFormat="1"/>
    <w:lsdException w:name="caption" w:semiHidden="1" w:uiPriority="35" w:unhideWhenUsed="1" w:qFormat="1"/>
    <w:lsdException w:name="Title" w:uiPriority="10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semiHidden="1" w:uiPriority="99" w:unhideWhenUsed="1" w:qFormat="1"/>
    <w:lsdException w:name="FollowedHyperlink" w:semiHidden="1" w:uiPriority="99" w:unhideWhenUsed="1" w:qFormat="1"/>
    <w:lsdException w:name="Strong" w:qFormat="1"/>
    <w:lsdException w:name="Emphasis" w:uiPriority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DD7705"/>
    <w:pPr>
      <w:keepLines/>
      <w:jc w:val="both"/>
    </w:pPr>
    <w:rPr>
      <w:rFonts w:cs="Arial"/>
      <w:sz w:val="24"/>
      <w:szCs w:val="21"/>
    </w:rPr>
  </w:style>
  <w:style w:type="paragraph" w:styleId="1">
    <w:name w:val="heading 1"/>
    <w:basedOn w:val="a0"/>
    <w:next w:val="a0"/>
    <w:link w:val="10"/>
    <w:uiPriority w:val="9"/>
    <w:qFormat/>
    <w:rsid w:val="00DE427A"/>
    <w:pPr>
      <w:keepNext/>
      <w:pageBreakBefore/>
      <w:shd w:val="clear" w:color="auto" w:fill="ED7D31" w:themeFill="accent2"/>
      <w:jc w:val="left"/>
      <w:outlineLvl w:val="0"/>
    </w:pPr>
    <w:rPr>
      <w:rFonts w:cs="宋体"/>
      <w:b/>
      <w:kern w:val="44"/>
      <w:sz w:val="84"/>
      <w:szCs w:val="24"/>
    </w:rPr>
  </w:style>
  <w:style w:type="paragraph" w:styleId="2">
    <w:name w:val="heading 2"/>
    <w:basedOn w:val="a0"/>
    <w:next w:val="a0"/>
    <w:link w:val="20"/>
    <w:uiPriority w:val="9"/>
    <w:qFormat/>
    <w:rsid w:val="00DE427A"/>
    <w:pPr>
      <w:keepNext/>
      <w:pageBreakBefore/>
      <w:outlineLvl w:val="1"/>
    </w:pPr>
    <w:rPr>
      <w:rFonts w:eastAsia="华文新魏" w:cs="Times New Roman"/>
      <w:b/>
      <w:bCs/>
      <w:sz w:val="84"/>
      <w:u w:color="D0CECE"/>
    </w:rPr>
  </w:style>
  <w:style w:type="paragraph" w:styleId="3">
    <w:name w:val="heading 3"/>
    <w:basedOn w:val="a0"/>
    <w:next w:val="a0"/>
    <w:link w:val="30"/>
    <w:qFormat/>
    <w:rsid w:val="009148CD"/>
    <w:pPr>
      <w:keepNext/>
      <w:pageBreakBefore/>
      <w:spacing w:beforeLines="50" w:before="50" w:afterLines="50" w:after="50"/>
      <w:outlineLvl w:val="2"/>
    </w:pPr>
    <w:rPr>
      <w:rFonts w:cs="Times New Roman"/>
      <w:b/>
      <w:sz w:val="56"/>
      <w:u w:color="C3BD96"/>
    </w:rPr>
  </w:style>
  <w:style w:type="paragraph" w:styleId="4">
    <w:name w:val="heading 4"/>
    <w:basedOn w:val="a0"/>
    <w:next w:val="a0"/>
    <w:link w:val="40"/>
    <w:qFormat/>
    <w:rsid w:val="009148CD"/>
    <w:pPr>
      <w:keepNext/>
      <w:pBdr>
        <w:bottom w:val="single" w:sz="24" w:space="1" w:color="D0CECE" w:themeColor="background2" w:themeShade="E6"/>
      </w:pBdr>
      <w:spacing w:before="120" w:after="120"/>
      <w:outlineLvl w:val="3"/>
    </w:pPr>
    <w:rPr>
      <w:rFonts w:ascii="Cambria" w:eastAsia="黑体" w:hAnsi="Cambria" w:cstheme="majorBidi"/>
      <w:b/>
      <w:bCs/>
      <w:sz w:val="48"/>
      <w:szCs w:val="28"/>
    </w:rPr>
  </w:style>
  <w:style w:type="paragraph" w:styleId="5">
    <w:name w:val="heading 5"/>
    <w:basedOn w:val="a0"/>
    <w:next w:val="a0"/>
    <w:link w:val="50"/>
    <w:qFormat/>
    <w:rsid w:val="00687BA9"/>
    <w:pPr>
      <w:keepNext/>
      <w:spacing w:after="120"/>
      <w:jc w:val="left"/>
      <w:outlineLvl w:val="4"/>
    </w:pPr>
    <w:rPr>
      <w:rFonts w:eastAsiaTheme="majorEastAsia"/>
      <w:b/>
      <w:bCs/>
      <w:sz w:val="4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Intense Reference"/>
    <w:basedOn w:val="a1"/>
    <w:uiPriority w:val="32"/>
    <w:qFormat/>
    <w:rsid w:val="00E8010F"/>
    <w:rPr>
      <w:b/>
      <w:bCs/>
      <w:smallCaps/>
      <w:color w:val="5B9BD5" w:themeColor="accent1"/>
      <w:spacing w:val="5"/>
    </w:rPr>
  </w:style>
  <w:style w:type="paragraph" w:styleId="a5">
    <w:name w:val="Title"/>
    <w:basedOn w:val="a0"/>
    <w:next w:val="a0"/>
    <w:link w:val="a6"/>
    <w:autoRedefine/>
    <w:uiPriority w:val="10"/>
    <w:qFormat/>
    <w:rsid w:val="00E8010F"/>
    <w:pPr>
      <w:spacing w:before="120" w:after="60"/>
      <w:jc w:val="left"/>
      <w:outlineLvl w:val="0"/>
    </w:pPr>
    <w:rPr>
      <w:rFonts w:cstheme="majorBidi"/>
      <w:b/>
      <w:bCs/>
      <w:color w:val="2F5496"/>
      <w:sz w:val="28"/>
      <w:szCs w:val="32"/>
    </w:rPr>
  </w:style>
  <w:style w:type="character" w:customStyle="1" w:styleId="a6">
    <w:name w:val="标题 字符"/>
    <w:basedOn w:val="a1"/>
    <w:link w:val="a5"/>
    <w:autoRedefine/>
    <w:uiPriority w:val="10"/>
    <w:qFormat/>
    <w:rsid w:val="00E8010F"/>
    <w:rPr>
      <w:rFonts w:ascii="Times New Roman" w:hAnsi="Times New Roman" w:cstheme="majorBidi"/>
      <w:b/>
      <w:bCs/>
      <w:color w:val="2F5496"/>
      <w:sz w:val="28"/>
      <w:szCs w:val="32"/>
    </w:rPr>
  </w:style>
  <w:style w:type="character" w:customStyle="1" w:styleId="20">
    <w:name w:val="标题 2 字符"/>
    <w:basedOn w:val="a1"/>
    <w:link w:val="2"/>
    <w:autoRedefine/>
    <w:uiPriority w:val="9"/>
    <w:qFormat/>
    <w:rsid w:val="00DE427A"/>
    <w:rPr>
      <w:rFonts w:eastAsia="华文新魏"/>
      <w:b/>
      <w:bCs/>
      <w:sz w:val="84"/>
      <w:szCs w:val="21"/>
      <w:u w:color="D0CECE"/>
    </w:rPr>
  </w:style>
  <w:style w:type="paragraph" w:styleId="TOC1">
    <w:name w:val="toc 1"/>
    <w:basedOn w:val="a0"/>
    <w:next w:val="a0"/>
    <w:uiPriority w:val="39"/>
    <w:qFormat/>
    <w:rsid w:val="002B5FCC"/>
    <w:pPr>
      <w:spacing w:beforeLines="50" w:before="50"/>
      <w:jc w:val="left"/>
    </w:pPr>
    <w:rPr>
      <w:rFonts w:cs="Times New Roman"/>
      <w:b/>
      <w:color w:val="002060"/>
      <w:kern w:val="0"/>
      <w:sz w:val="48"/>
      <w:szCs w:val="22"/>
    </w:rPr>
  </w:style>
  <w:style w:type="paragraph" w:styleId="TOC2">
    <w:name w:val="toc 2"/>
    <w:basedOn w:val="a0"/>
    <w:next w:val="a0"/>
    <w:uiPriority w:val="39"/>
    <w:qFormat/>
    <w:rsid w:val="00765D88"/>
    <w:pPr>
      <w:ind w:left="210"/>
      <w:jc w:val="left"/>
    </w:pPr>
    <w:rPr>
      <w:rFonts w:cs="Times New Roman"/>
      <w:bCs/>
      <w:sz w:val="32"/>
      <w:szCs w:val="22"/>
    </w:rPr>
  </w:style>
  <w:style w:type="paragraph" w:customStyle="1" w:styleId="CY">
    <w:name w:val="CY居中"/>
    <w:basedOn w:val="CY0"/>
    <w:next w:val="CY0"/>
    <w:link w:val="CYChar"/>
    <w:qFormat/>
    <w:rsid w:val="00891DD4"/>
    <w:pPr>
      <w:jc w:val="center"/>
    </w:pPr>
    <w:rPr>
      <w:rFonts w:eastAsia="黑体"/>
      <w:b/>
      <w:szCs w:val="84"/>
    </w:rPr>
  </w:style>
  <w:style w:type="character" w:customStyle="1" w:styleId="CYChar">
    <w:name w:val="CY居中 Char"/>
    <w:basedOn w:val="a7"/>
    <w:link w:val="CY"/>
    <w:autoRedefine/>
    <w:qFormat/>
    <w:rsid w:val="003E30E3"/>
    <w:rPr>
      <w:rFonts w:ascii="Times New Roman" w:eastAsia="黑体" w:hAnsi="Times New Roman" w:cs="宋体"/>
      <w:b/>
      <w:bCs w:val="0"/>
      <w:kern w:val="28"/>
      <w:sz w:val="24"/>
      <w:szCs w:val="84"/>
    </w:rPr>
  </w:style>
  <w:style w:type="character" w:customStyle="1" w:styleId="10">
    <w:name w:val="标题 1 字符"/>
    <w:basedOn w:val="a1"/>
    <w:link w:val="1"/>
    <w:autoRedefine/>
    <w:uiPriority w:val="9"/>
    <w:qFormat/>
    <w:rsid w:val="00DE427A"/>
    <w:rPr>
      <w:rFonts w:cs="宋体"/>
      <w:b/>
      <w:kern w:val="44"/>
      <w:sz w:val="84"/>
      <w:szCs w:val="24"/>
      <w:shd w:val="clear" w:color="auto" w:fill="ED7D31" w:themeFill="accent2"/>
    </w:rPr>
  </w:style>
  <w:style w:type="character" w:customStyle="1" w:styleId="30">
    <w:name w:val="标题 3 字符"/>
    <w:basedOn w:val="a1"/>
    <w:link w:val="3"/>
    <w:autoRedefine/>
    <w:qFormat/>
    <w:rsid w:val="009148CD"/>
    <w:rPr>
      <w:b/>
      <w:sz w:val="56"/>
      <w:szCs w:val="21"/>
      <w:u w:color="C3BD96"/>
    </w:rPr>
  </w:style>
  <w:style w:type="character" w:customStyle="1" w:styleId="msoplaceholdertext0">
    <w:name w:val="msoplaceholdertext"/>
    <w:basedOn w:val="a1"/>
    <w:rsid w:val="005E4429"/>
    <w:rPr>
      <w:color w:val="808080"/>
    </w:rPr>
  </w:style>
  <w:style w:type="paragraph" w:customStyle="1" w:styleId="msolistparagraph0">
    <w:name w:val="msolistparagraph"/>
    <w:basedOn w:val="a0"/>
    <w:autoRedefine/>
    <w:uiPriority w:val="99"/>
    <w:rsid w:val="00E8010F"/>
    <w:pPr>
      <w:spacing w:afterLines="50" w:after="50"/>
      <w:ind w:firstLineChars="200" w:firstLine="420"/>
      <w:jc w:val="left"/>
    </w:pPr>
    <w:rPr>
      <w:rFonts w:cs="Times New Roman"/>
      <w:szCs w:val="22"/>
    </w:rPr>
  </w:style>
  <w:style w:type="character" w:customStyle="1" w:styleId="11">
    <w:name w:val="明显参考1"/>
    <w:basedOn w:val="a1"/>
    <w:uiPriority w:val="32"/>
    <w:qFormat/>
    <w:rsid w:val="005E4429"/>
    <w:rPr>
      <w:rFonts w:ascii="Times New Roman" w:eastAsia="Times New Roman" w:hAnsi="Times New Roman" w:cs="Times New Roman" w:hint="default"/>
      <w:b/>
      <w:bCs/>
      <w:smallCaps/>
      <w:color w:val="5B9BD5"/>
      <w:spacing w:val="5"/>
      <w:sz w:val="18"/>
    </w:rPr>
  </w:style>
  <w:style w:type="character" w:customStyle="1" w:styleId="font61">
    <w:name w:val="font61"/>
    <w:basedOn w:val="a1"/>
    <w:rsid w:val="005E4429"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font81">
    <w:name w:val="font81"/>
    <w:basedOn w:val="a1"/>
    <w:rsid w:val="005E4429"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01">
    <w:name w:val="font101"/>
    <w:basedOn w:val="a1"/>
    <w:rsid w:val="005E4429"/>
    <w:rPr>
      <w:rFonts w:ascii="宋体" w:eastAsia="宋体" w:hAnsi="宋体" w:cs="宋体" w:hint="eastAsia"/>
      <w:color w:val="000000"/>
      <w:sz w:val="32"/>
      <w:szCs w:val="32"/>
      <w:u w:val="none"/>
    </w:rPr>
  </w:style>
  <w:style w:type="character" w:customStyle="1" w:styleId="font51">
    <w:name w:val="font51"/>
    <w:basedOn w:val="a1"/>
    <w:rsid w:val="005E4429"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91">
    <w:name w:val="font91"/>
    <w:basedOn w:val="a1"/>
    <w:rsid w:val="005E4429"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msointensereference0">
    <w:name w:val="msointensereference"/>
    <w:basedOn w:val="a1"/>
    <w:rsid w:val="005E4429"/>
    <w:rPr>
      <w:rFonts w:ascii="Times New Roman" w:eastAsia="Times New Roman" w:hAnsi="Times New Roman" w:cs="Times New Roman" w:hint="default"/>
      <w:b/>
      <w:bCs/>
      <w:smallCaps/>
      <w:color w:val="5B9BD5"/>
      <w:spacing w:val="5"/>
      <w:sz w:val="18"/>
    </w:rPr>
  </w:style>
  <w:style w:type="paragraph" w:styleId="TOC3">
    <w:name w:val="toc 3"/>
    <w:basedOn w:val="a0"/>
    <w:next w:val="a0"/>
    <w:uiPriority w:val="39"/>
    <w:qFormat/>
    <w:rsid w:val="002A14F8"/>
    <w:pPr>
      <w:tabs>
        <w:tab w:val="left" w:pos="840"/>
        <w:tab w:val="right" w:leader="dot" w:pos="10456"/>
      </w:tabs>
      <w:ind w:left="420"/>
      <w:jc w:val="left"/>
    </w:pPr>
    <w:rPr>
      <w:rFonts w:cs="Times New Roman"/>
      <w:color w:val="44546A" w:themeColor="text2"/>
      <w:szCs w:val="20"/>
    </w:rPr>
  </w:style>
  <w:style w:type="paragraph" w:styleId="a8">
    <w:name w:val="header"/>
    <w:basedOn w:val="a0"/>
    <w:link w:val="a9"/>
    <w:autoRedefine/>
    <w:uiPriority w:val="99"/>
    <w:qFormat/>
    <w:rsid w:val="00C66414"/>
    <w:pPr>
      <w:jc w:val="center"/>
    </w:pPr>
    <w:rPr>
      <w:noProof/>
      <w:color w:val="BFBFBF" w:themeColor="background1" w:themeShade="BF"/>
      <w:kern w:val="0"/>
    </w:rPr>
  </w:style>
  <w:style w:type="character" w:customStyle="1" w:styleId="a9">
    <w:name w:val="页眉 字符"/>
    <w:basedOn w:val="a1"/>
    <w:link w:val="a8"/>
    <w:autoRedefine/>
    <w:uiPriority w:val="99"/>
    <w:qFormat/>
    <w:rsid w:val="00C66414"/>
    <w:rPr>
      <w:rFonts w:cs="Arial"/>
      <w:noProof/>
      <w:color w:val="BFBFBF" w:themeColor="background1" w:themeShade="BF"/>
      <w:kern w:val="0"/>
      <w:sz w:val="24"/>
      <w:szCs w:val="21"/>
    </w:rPr>
  </w:style>
  <w:style w:type="paragraph" w:styleId="aa">
    <w:name w:val="footer"/>
    <w:basedOn w:val="a0"/>
    <w:link w:val="ab"/>
    <w:uiPriority w:val="99"/>
    <w:qFormat/>
    <w:rsid w:val="00737309"/>
    <w:pPr>
      <w:tabs>
        <w:tab w:val="center" w:pos="4153"/>
        <w:tab w:val="right" w:pos="8306"/>
      </w:tabs>
      <w:snapToGrid w:val="0"/>
      <w:jc w:val="left"/>
    </w:pPr>
    <w:rPr>
      <w:rFonts w:cs="宋体"/>
      <w:sz w:val="18"/>
      <w:szCs w:val="24"/>
    </w:rPr>
  </w:style>
  <w:style w:type="character" w:customStyle="1" w:styleId="ab">
    <w:name w:val="页脚 字符"/>
    <w:basedOn w:val="a1"/>
    <w:link w:val="aa"/>
    <w:autoRedefine/>
    <w:uiPriority w:val="99"/>
    <w:qFormat/>
    <w:rsid w:val="00737309"/>
    <w:rPr>
      <w:rFonts w:cs="宋体"/>
      <w:sz w:val="18"/>
      <w:szCs w:val="24"/>
    </w:rPr>
  </w:style>
  <w:style w:type="paragraph" w:styleId="ac">
    <w:name w:val="Body Text"/>
    <w:basedOn w:val="a0"/>
    <w:link w:val="ad"/>
    <w:uiPriority w:val="1"/>
    <w:qFormat/>
    <w:rsid w:val="00E8010F"/>
    <w:pPr>
      <w:spacing w:after="120"/>
      <w:jc w:val="left"/>
    </w:pPr>
    <w:rPr>
      <w:rFonts w:cs="宋体"/>
      <w:szCs w:val="24"/>
    </w:rPr>
  </w:style>
  <w:style w:type="character" w:customStyle="1" w:styleId="ad">
    <w:name w:val="正文文本 字符"/>
    <w:basedOn w:val="a1"/>
    <w:link w:val="ac"/>
    <w:uiPriority w:val="1"/>
    <w:rsid w:val="00E8010F"/>
    <w:rPr>
      <w:rFonts w:cs="宋体"/>
      <w:sz w:val="21"/>
      <w:szCs w:val="24"/>
    </w:rPr>
  </w:style>
  <w:style w:type="paragraph" w:styleId="ae">
    <w:name w:val="Subtitle"/>
    <w:basedOn w:val="a0"/>
    <w:next w:val="a0"/>
    <w:link w:val="a7"/>
    <w:autoRedefine/>
    <w:uiPriority w:val="1"/>
    <w:qFormat/>
    <w:rsid w:val="00E8010F"/>
    <w:pPr>
      <w:jc w:val="left"/>
      <w:outlineLvl w:val="1"/>
    </w:pPr>
    <w:rPr>
      <w:rFonts w:cs="宋体"/>
      <w:bCs/>
      <w:kern w:val="28"/>
      <w:szCs w:val="32"/>
    </w:rPr>
  </w:style>
  <w:style w:type="character" w:customStyle="1" w:styleId="a7">
    <w:name w:val="副标题 字符"/>
    <w:basedOn w:val="a1"/>
    <w:link w:val="ae"/>
    <w:autoRedefine/>
    <w:uiPriority w:val="1"/>
    <w:qFormat/>
    <w:rsid w:val="00891DD4"/>
    <w:rPr>
      <w:rFonts w:cs="宋体"/>
      <w:bCs/>
      <w:kern w:val="28"/>
      <w:sz w:val="24"/>
      <w:szCs w:val="32"/>
    </w:rPr>
  </w:style>
  <w:style w:type="paragraph" w:styleId="af">
    <w:name w:val="Date"/>
    <w:basedOn w:val="a0"/>
    <w:next w:val="a0"/>
    <w:link w:val="af0"/>
    <w:rsid w:val="00E8010F"/>
    <w:pPr>
      <w:ind w:leftChars="2500" w:left="100"/>
      <w:jc w:val="left"/>
    </w:pPr>
    <w:rPr>
      <w:rFonts w:cs="宋体"/>
      <w:szCs w:val="24"/>
    </w:rPr>
  </w:style>
  <w:style w:type="character" w:customStyle="1" w:styleId="af0">
    <w:name w:val="日期 字符"/>
    <w:basedOn w:val="a1"/>
    <w:link w:val="af"/>
    <w:rsid w:val="00E8010F"/>
    <w:rPr>
      <w:rFonts w:cs="宋体"/>
      <w:sz w:val="21"/>
      <w:szCs w:val="24"/>
    </w:rPr>
  </w:style>
  <w:style w:type="character" w:styleId="af1">
    <w:name w:val="Hyperlink"/>
    <w:basedOn w:val="a1"/>
    <w:autoRedefine/>
    <w:uiPriority w:val="99"/>
    <w:qFormat/>
    <w:rsid w:val="00E8010F"/>
    <w:rPr>
      <w:color w:val="0563C1"/>
      <w:u w:val="single"/>
    </w:rPr>
  </w:style>
  <w:style w:type="character" w:styleId="af2">
    <w:name w:val="FollowedHyperlink"/>
    <w:basedOn w:val="a1"/>
    <w:autoRedefine/>
    <w:uiPriority w:val="99"/>
    <w:qFormat/>
    <w:rsid w:val="00E8010F"/>
    <w:rPr>
      <w:color w:val="954F72"/>
      <w:u w:val="single"/>
    </w:rPr>
  </w:style>
  <w:style w:type="paragraph" w:styleId="af3">
    <w:name w:val="Normal (Web)"/>
    <w:basedOn w:val="a0"/>
    <w:autoRedefine/>
    <w:uiPriority w:val="99"/>
    <w:qFormat/>
    <w:rsid w:val="00E8010F"/>
    <w:pPr>
      <w:spacing w:beforeAutospacing="1" w:afterAutospacing="1"/>
      <w:jc w:val="left"/>
    </w:pPr>
    <w:rPr>
      <w:rFonts w:ascii="宋体" w:hAnsi="宋体" w:cs="Times New Roman" w:hint="eastAsia"/>
      <w:kern w:val="0"/>
      <w:szCs w:val="24"/>
    </w:rPr>
  </w:style>
  <w:style w:type="paragraph" w:styleId="af4">
    <w:name w:val="Balloon Text"/>
    <w:basedOn w:val="a0"/>
    <w:link w:val="af5"/>
    <w:uiPriority w:val="99"/>
    <w:rsid w:val="00E8010F"/>
    <w:pPr>
      <w:jc w:val="left"/>
    </w:pPr>
    <w:rPr>
      <w:rFonts w:cs="宋体"/>
      <w:sz w:val="18"/>
      <w:szCs w:val="18"/>
    </w:rPr>
  </w:style>
  <w:style w:type="character" w:customStyle="1" w:styleId="af5">
    <w:name w:val="批注框文本 字符"/>
    <w:basedOn w:val="a1"/>
    <w:link w:val="af4"/>
    <w:uiPriority w:val="99"/>
    <w:rsid w:val="00E8010F"/>
    <w:rPr>
      <w:rFonts w:cs="宋体"/>
      <w:sz w:val="18"/>
      <w:szCs w:val="18"/>
    </w:rPr>
  </w:style>
  <w:style w:type="table" w:styleId="af6">
    <w:name w:val="Table Grid"/>
    <w:basedOn w:val="a2"/>
    <w:autoRedefine/>
    <w:qFormat/>
    <w:rsid w:val="00E8010F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aliases w:val="无间隔CY"/>
    <w:basedOn w:val="a0"/>
    <w:link w:val="af8"/>
    <w:autoRedefine/>
    <w:uiPriority w:val="1"/>
    <w:qFormat/>
    <w:rsid w:val="00E8010F"/>
    <w:pPr>
      <w:spacing w:afterLines="50" w:after="50"/>
      <w:ind w:firstLineChars="200" w:firstLine="200"/>
      <w:jc w:val="left"/>
    </w:pPr>
  </w:style>
  <w:style w:type="paragraph" w:styleId="a">
    <w:name w:val="List Paragraph"/>
    <w:basedOn w:val="a0"/>
    <w:uiPriority w:val="34"/>
    <w:qFormat/>
    <w:rsid w:val="00C3412F"/>
    <w:pPr>
      <w:numPr>
        <w:numId w:val="1"/>
      </w:numPr>
      <w:jc w:val="left"/>
    </w:pPr>
    <w:rPr>
      <w:rFonts w:cs="宋体"/>
      <w:szCs w:val="22"/>
    </w:rPr>
  </w:style>
  <w:style w:type="character" w:styleId="af9">
    <w:name w:val="Strong"/>
    <w:basedOn w:val="a1"/>
    <w:uiPriority w:val="99"/>
    <w:qFormat/>
    <w:rsid w:val="00141C3E"/>
    <w:rPr>
      <w:b/>
      <w:bCs/>
    </w:rPr>
  </w:style>
  <w:style w:type="character" w:customStyle="1" w:styleId="afa">
    <w:name w:val="型号标题 字符"/>
    <w:basedOn w:val="a1"/>
    <w:rsid w:val="00440B5B"/>
    <w:rPr>
      <w:b/>
      <w:bCs/>
      <w:color w:val="2F5496"/>
      <w:kern w:val="2"/>
      <w:sz w:val="56"/>
      <w:szCs w:val="32"/>
    </w:rPr>
  </w:style>
  <w:style w:type="character" w:customStyle="1" w:styleId="afb">
    <w:name w:val="型号说明标题 字符"/>
    <w:basedOn w:val="afa"/>
    <w:rsid w:val="00440B5B"/>
    <w:rPr>
      <w:rFonts w:ascii="黑体" w:eastAsia="黑体" w:hAnsi="宋体" w:cs="黑体" w:hint="eastAsia"/>
      <w:b w:val="0"/>
      <w:bCs/>
      <w:color w:val="2F5496"/>
      <w:kern w:val="2"/>
      <w:sz w:val="32"/>
      <w:szCs w:val="32"/>
    </w:rPr>
  </w:style>
  <w:style w:type="character" w:customStyle="1" w:styleId="invisible">
    <w:name w:val="invisible"/>
    <w:basedOn w:val="a1"/>
    <w:rsid w:val="001B314D"/>
  </w:style>
  <w:style w:type="character" w:customStyle="1" w:styleId="visible">
    <w:name w:val="visible"/>
    <w:basedOn w:val="a1"/>
    <w:rsid w:val="001B314D"/>
  </w:style>
  <w:style w:type="paragraph" w:styleId="afc">
    <w:name w:val="caption"/>
    <w:basedOn w:val="a0"/>
    <w:next w:val="a0"/>
    <w:uiPriority w:val="35"/>
    <w:unhideWhenUsed/>
    <w:qFormat/>
    <w:rsid w:val="00E70622"/>
    <w:rPr>
      <w:rFonts w:asciiTheme="majorHAnsi" w:eastAsia="黑体" w:hAnsiTheme="majorHAnsi" w:cstheme="majorBidi"/>
      <w:sz w:val="20"/>
      <w:szCs w:val="20"/>
    </w:rPr>
  </w:style>
  <w:style w:type="paragraph" w:customStyle="1" w:styleId="CY1">
    <w:name w:val="CY划线"/>
    <w:basedOn w:val="CY0"/>
    <w:next w:val="CY0"/>
    <w:link w:val="CY2"/>
    <w:qFormat/>
    <w:rsid w:val="00891DD4"/>
    <w:pPr>
      <w:jc w:val="left"/>
    </w:pPr>
    <w:rPr>
      <w:rFonts w:eastAsiaTheme="minorEastAsia" w:cs="Times New Roman"/>
      <w:b/>
      <w:color w:val="000000" w:themeColor="text1"/>
      <w:szCs w:val="28"/>
      <w:u w:val="dotted" w:color="00B0F0"/>
    </w:rPr>
  </w:style>
  <w:style w:type="paragraph" w:customStyle="1" w:styleId="CY0">
    <w:name w:val="CY正文"/>
    <w:basedOn w:val="a0"/>
    <w:next w:val="a0"/>
    <w:link w:val="CY3"/>
    <w:rsid w:val="003E30E3"/>
    <w:rPr>
      <w:rFonts w:cs="宋体"/>
      <w:kern w:val="28"/>
      <w:szCs w:val="24"/>
    </w:rPr>
  </w:style>
  <w:style w:type="character" w:customStyle="1" w:styleId="CY3">
    <w:name w:val="CY正文 字符"/>
    <w:basedOn w:val="a1"/>
    <w:link w:val="CY0"/>
    <w:autoRedefine/>
    <w:qFormat/>
    <w:rsid w:val="003E30E3"/>
    <w:rPr>
      <w:rFonts w:cs="宋体"/>
      <w:kern w:val="28"/>
      <w:sz w:val="24"/>
      <w:szCs w:val="24"/>
    </w:rPr>
  </w:style>
  <w:style w:type="character" w:customStyle="1" w:styleId="CY2">
    <w:name w:val="CY划线 字符"/>
    <w:basedOn w:val="a1"/>
    <w:link w:val="CY1"/>
    <w:autoRedefine/>
    <w:qFormat/>
    <w:rsid w:val="00891DD4"/>
    <w:rPr>
      <w:rFonts w:eastAsiaTheme="minorEastAsia"/>
      <w:b/>
      <w:color w:val="000000" w:themeColor="text1"/>
      <w:kern w:val="28"/>
      <w:sz w:val="24"/>
      <w:szCs w:val="28"/>
      <w:u w:val="dotted" w:color="00B0F0"/>
    </w:rPr>
  </w:style>
  <w:style w:type="paragraph" w:customStyle="1" w:styleId="lrc26wlh">
    <w:name w:val="lrc_26wlh"/>
    <w:basedOn w:val="a0"/>
    <w:rsid w:val="00963825"/>
    <w:pPr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40">
    <w:name w:val="标题 4 字符"/>
    <w:basedOn w:val="a1"/>
    <w:link w:val="4"/>
    <w:qFormat/>
    <w:rsid w:val="009148CD"/>
    <w:rPr>
      <w:rFonts w:ascii="Cambria" w:eastAsia="黑体" w:hAnsi="Cambria" w:cstheme="majorBidi"/>
      <w:b/>
      <w:bCs/>
      <w:sz w:val="48"/>
      <w:szCs w:val="28"/>
    </w:rPr>
  </w:style>
  <w:style w:type="character" w:customStyle="1" w:styleId="af8">
    <w:name w:val="无间隔 字符"/>
    <w:aliases w:val="无间隔CY 字符"/>
    <w:basedOn w:val="a1"/>
    <w:link w:val="af7"/>
    <w:uiPriority w:val="1"/>
    <w:rsid w:val="00E46633"/>
    <w:rPr>
      <w:rFonts w:cs="Arial"/>
      <w:sz w:val="24"/>
      <w:szCs w:val="21"/>
    </w:rPr>
  </w:style>
  <w:style w:type="paragraph" w:customStyle="1" w:styleId="afd">
    <w:name w:val="正文缩"/>
    <w:basedOn w:val="a0"/>
    <w:rsid w:val="00E46633"/>
    <w:pPr>
      <w:spacing w:afterLines="50"/>
      <w:ind w:firstLineChars="200" w:firstLine="420"/>
    </w:pPr>
    <w:rPr>
      <w:sz w:val="21"/>
    </w:rPr>
  </w:style>
  <w:style w:type="paragraph" w:styleId="TOC">
    <w:name w:val="TOC Heading"/>
    <w:basedOn w:val="1"/>
    <w:next w:val="a0"/>
    <w:uiPriority w:val="39"/>
    <w:unhideWhenUsed/>
    <w:qFormat/>
    <w:rsid w:val="00E46633"/>
    <w:pPr>
      <w:pageBreakBefore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TOC4">
    <w:name w:val="toc 4"/>
    <w:basedOn w:val="a0"/>
    <w:next w:val="a0"/>
    <w:autoRedefine/>
    <w:uiPriority w:val="39"/>
    <w:unhideWhenUsed/>
    <w:rsid w:val="00E46633"/>
    <w:pPr>
      <w:ind w:leftChars="600" w:left="1260"/>
    </w:pPr>
    <w:rPr>
      <w:rFonts w:asciiTheme="minorHAnsi" w:eastAsiaTheme="minorEastAsia" w:hAnsiTheme="minorHAnsi" w:cstheme="minorBidi"/>
      <w:sz w:val="21"/>
      <w:szCs w:val="22"/>
    </w:rPr>
  </w:style>
  <w:style w:type="paragraph" w:styleId="TOC5">
    <w:name w:val="toc 5"/>
    <w:basedOn w:val="a0"/>
    <w:next w:val="a0"/>
    <w:autoRedefine/>
    <w:uiPriority w:val="39"/>
    <w:unhideWhenUsed/>
    <w:rsid w:val="00E46633"/>
    <w:pPr>
      <w:ind w:leftChars="800" w:left="1680"/>
    </w:pPr>
    <w:rPr>
      <w:rFonts w:asciiTheme="minorHAnsi" w:eastAsiaTheme="minorEastAsia" w:hAnsiTheme="minorHAnsi" w:cstheme="minorBidi"/>
      <w:sz w:val="21"/>
      <w:szCs w:val="22"/>
    </w:rPr>
  </w:style>
  <w:style w:type="paragraph" w:styleId="TOC6">
    <w:name w:val="toc 6"/>
    <w:basedOn w:val="a0"/>
    <w:next w:val="a0"/>
    <w:autoRedefine/>
    <w:uiPriority w:val="39"/>
    <w:unhideWhenUsed/>
    <w:rsid w:val="00E46633"/>
    <w:pPr>
      <w:ind w:leftChars="1000" w:left="2100"/>
    </w:pPr>
    <w:rPr>
      <w:rFonts w:asciiTheme="minorHAnsi" w:eastAsiaTheme="minorEastAsia" w:hAnsiTheme="minorHAnsi" w:cstheme="minorBidi"/>
      <w:sz w:val="21"/>
      <w:szCs w:val="22"/>
    </w:rPr>
  </w:style>
  <w:style w:type="paragraph" w:styleId="TOC7">
    <w:name w:val="toc 7"/>
    <w:basedOn w:val="a0"/>
    <w:next w:val="a0"/>
    <w:autoRedefine/>
    <w:uiPriority w:val="39"/>
    <w:unhideWhenUsed/>
    <w:rsid w:val="00E46633"/>
    <w:pPr>
      <w:ind w:leftChars="1200" w:left="2520"/>
    </w:pPr>
    <w:rPr>
      <w:rFonts w:asciiTheme="minorHAnsi" w:eastAsiaTheme="minorEastAsia" w:hAnsiTheme="minorHAnsi" w:cstheme="minorBidi"/>
      <w:sz w:val="21"/>
      <w:szCs w:val="22"/>
    </w:rPr>
  </w:style>
  <w:style w:type="paragraph" w:styleId="TOC8">
    <w:name w:val="toc 8"/>
    <w:basedOn w:val="a0"/>
    <w:next w:val="a0"/>
    <w:autoRedefine/>
    <w:uiPriority w:val="39"/>
    <w:unhideWhenUsed/>
    <w:rsid w:val="00E46633"/>
    <w:pPr>
      <w:ind w:leftChars="1400" w:left="2940"/>
    </w:pPr>
    <w:rPr>
      <w:rFonts w:asciiTheme="minorHAnsi" w:eastAsiaTheme="minorEastAsia" w:hAnsiTheme="minorHAnsi" w:cstheme="minorBidi"/>
      <w:sz w:val="21"/>
      <w:szCs w:val="22"/>
    </w:rPr>
  </w:style>
  <w:style w:type="paragraph" w:styleId="TOC9">
    <w:name w:val="toc 9"/>
    <w:basedOn w:val="a0"/>
    <w:next w:val="a0"/>
    <w:autoRedefine/>
    <w:uiPriority w:val="39"/>
    <w:unhideWhenUsed/>
    <w:rsid w:val="00E46633"/>
    <w:pPr>
      <w:ind w:leftChars="1600" w:left="3360"/>
    </w:pPr>
    <w:rPr>
      <w:rFonts w:asciiTheme="minorHAnsi" w:eastAsiaTheme="minorEastAsia" w:hAnsiTheme="minorHAnsi" w:cstheme="minorBidi"/>
      <w:sz w:val="21"/>
      <w:szCs w:val="22"/>
    </w:rPr>
  </w:style>
  <w:style w:type="character" w:customStyle="1" w:styleId="50">
    <w:name w:val="标题 5 字符"/>
    <w:basedOn w:val="a1"/>
    <w:link w:val="5"/>
    <w:rsid w:val="00687BA9"/>
    <w:rPr>
      <w:rFonts w:eastAsiaTheme="majorEastAsia" w:cs="Arial"/>
      <w:b/>
      <w:bCs/>
      <w:sz w:val="48"/>
      <w:szCs w:val="28"/>
    </w:rPr>
  </w:style>
  <w:style w:type="character" w:styleId="afe">
    <w:name w:val="Unresolved Mention"/>
    <w:basedOn w:val="a1"/>
    <w:uiPriority w:val="99"/>
    <w:semiHidden/>
    <w:unhideWhenUsed/>
    <w:rsid w:val="006D609D"/>
    <w:rPr>
      <w:color w:val="605E5C"/>
      <w:shd w:val="clear" w:color="auto" w:fill="E1DFDD"/>
    </w:rPr>
  </w:style>
  <w:style w:type="table" w:styleId="12">
    <w:name w:val="Grid Table 1 Light"/>
    <w:basedOn w:val="a2"/>
    <w:uiPriority w:val="46"/>
    <w:rsid w:val="000763C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Grid Table 2"/>
    <w:basedOn w:val="a2"/>
    <w:uiPriority w:val="47"/>
    <w:rsid w:val="000763C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3">
    <w:name w:val="List Table 1 Light Accent 3"/>
    <w:basedOn w:val="a2"/>
    <w:uiPriority w:val="46"/>
    <w:rsid w:val="000763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ff">
    <w:name w:val="Placeholder Text"/>
    <w:basedOn w:val="a1"/>
    <w:uiPriority w:val="99"/>
    <w:semiHidden/>
    <w:rsid w:val="002A4226"/>
    <w:rPr>
      <w:color w:val="666666"/>
    </w:rPr>
  </w:style>
  <w:style w:type="table" w:styleId="31">
    <w:name w:val="Plain Table 3"/>
    <w:basedOn w:val="a2"/>
    <w:uiPriority w:val="43"/>
    <w:rsid w:val="00A948B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">
    <w:name w:val="Grid Table 1 Light Accent 1"/>
    <w:basedOn w:val="a2"/>
    <w:uiPriority w:val="46"/>
    <w:rsid w:val="0099527A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3">
    <w:name w:val="Plain Table 1"/>
    <w:basedOn w:val="a2"/>
    <w:uiPriority w:val="41"/>
    <w:rsid w:val="0062615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1">
    <w:name w:val="Plain Table 4"/>
    <w:basedOn w:val="a2"/>
    <w:uiPriority w:val="44"/>
    <w:rsid w:val="007A3BD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-3">
    <w:name w:val="List Table 3 Accent 3"/>
    <w:basedOn w:val="a2"/>
    <w:uiPriority w:val="48"/>
    <w:rsid w:val="003C19A0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42">
    <w:name w:val="List Table 4"/>
    <w:basedOn w:val="a2"/>
    <w:uiPriority w:val="49"/>
    <w:rsid w:val="003C19A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1">
    <w:name w:val="Plain Table 5"/>
    <w:basedOn w:val="a2"/>
    <w:uiPriority w:val="45"/>
    <w:rsid w:val="00F9709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2">
    <w:name w:val="Plain Table 2"/>
    <w:basedOn w:val="a2"/>
    <w:uiPriority w:val="42"/>
    <w:rsid w:val="00F9709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2-3">
    <w:name w:val="List Table 2 Accent 3"/>
    <w:basedOn w:val="a2"/>
    <w:uiPriority w:val="47"/>
    <w:rsid w:val="00D15BEF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3">
    <w:name w:val="List Table 2"/>
    <w:basedOn w:val="a2"/>
    <w:uiPriority w:val="47"/>
    <w:rsid w:val="00AD1EC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3">
    <w:name w:val="List Table 4 Accent 3"/>
    <w:basedOn w:val="a2"/>
    <w:uiPriority w:val="49"/>
    <w:rsid w:val="00FF10A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aff0">
    <w:name w:val="Grid Table Light"/>
    <w:basedOn w:val="a2"/>
    <w:uiPriority w:val="40"/>
    <w:rsid w:val="00E10C4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-3">
    <w:name w:val="Grid Table 5 Dark Accent 3"/>
    <w:basedOn w:val="a2"/>
    <w:uiPriority w:val="50"/>
    <w:rsid w:val="0038310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7-3">
    <w:name w:val="List Table 7 Colorful Accent 3"/>
    <w:basedOn w:val="a2"/>
    <w:uiPriority w:val="52"/>
    <w:rsid w:val="00D637D5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CY4">
    <w:name w:val="CY行文"/>
    <w:basedOn w:val="CY0"/>
    <w:next w:val="CY0"/>
    <w:link w:val="CY5"/>
    <w:qFormat/>
    <w:rsid w:val="00891DD4"/>
    <w:pPr>
      <w:keepNext/>
    </w:pPr>
    <w:rPr>
      <w:rFonts w:eastAsiaTheme="minorEastAsia"/>
      <w:sz w:val="36"/>
    </w:rPr>
  </w:style>
  <w:style w:type="character" w:customStyle="1" w:styleId="CY5">
    <w:name w:val="CY行文 字符"/>
    <w:basedOn w:val="a1"/>
    <w:link w:val="CY4"/>
    <w:autoRedefine/>
    <w:qFormat/>
    <w:rsid w:val="00891DD4"/>
    <w:rPr>
      <w:rFonts w:eastAsiaTheme="minorEastAsia" w:cs="宋体"/>
      <w:kern w:val="28"/>
      <w:sz w:val="36"/>
      <w:szCs w:val="24"/>
    </w:rPr>
  </w:style>
  <w:style w:type="table" w:styleId="1-2">
    <w:name w:val="Grid Table 1 Light Accent 2"/>
    <w:basedOn w:val="a2"/>
    <w:uiPriority w:val="46"/>
    <w:rsid w:val="00036BD0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Y6">
    <w:name w:val="CY强调"/>
    <w:basedOn w:val="a0"/>
    <w:next w:val="aff1"/>
    <w:link w:val="CY7"/>
    <w:qFormat/>
    <w:rsid w:val="00891DD4"/>
    <w:pPr>
      <w:keepNext/>
      <w:shd w:val="clear" w:color="auto" w:fill="7F7F7F" w:themeFill="text1" w:themeFillTint="80"/>
    </w:pPr>
    <w:rPr>
      <w:rFonts w:eastAsia="微软雅黑" w:cs="Times New Roman"/>
      <w:b/>
      <w:color w:val="FFFFFF" w:themeColor="background1"/>
      <w:sz w:val="36"/>
      <w:szCs w:val="36"/>
    </w:rPr>
  </w:style>
  <w:style w:type="character" w:customStyle="1" w:styleId="CY7">
    <w:name w:val="CY强调 字符"/>
    <w:basedOn w:val="a1"/>
    <w:link w:val="CY6"/>
    <w:rsid w:val="00891DD4"/>
    <w:rPr>
      <w:rFonts w:eastAsia="微软雅黑"/>
      <w:b/>
      <w:color w:val="FFFFFF" w:themeColor="background1"/>
      <w:sz w:val="36"/>
      <w:szCs w:val="36"/>
      <w:shd w:val="clear" w:color="auto" w:fill="7F7F7F" w:themeFill="text1" w:themeFillTint="80"/>
    </w:rPr>
  </w:style>
  <w:style w:type="paragraph" w:styleId="aff1">
    <w:name w:val="Plain Text"/>
    <w:basedOn w:val="a0"/>
    <w:link w:val="aff2"/>
    <w:rsid w:val="000B6C30"/>
    <w:rPr>
      <w:rFonts w:asciiTheme="minorEastAsia" w:eastAsiaTheme="minorEastAsia" w:hAnsi="Courier New" w:cs="Courier New"/>
    </w:rPr>
  </w:style>
  <w:style w:type="character" w:customStyle="1" w:styleId="aff2">
    <w:name w:val="纯文本 字符"/>
    <w:basedOn w:val="a1"/>
    <w:link w:val="aff1"/>
    <w:rsid w:val="000B6C30"/>
    <w:rPr>
      <w:rFonts w:asciiTheme="minorEastAsia" w:eastAsiaTheme="minorEastAsia" w:hAnsi="Courier New" w:cs="Courier New"/>
      <w:sz w:val="24"/>
      <w:szCs w:val="21"/>
    </w:rPr>
  </w:style>
  <w:style w:type="table" w:styleId="6">
    <w:name w:val="List Table 6 Colorful"/>
    <w:basedOn w:val="a2"/>
    <w:uiPriority w:val="51"/>
    <w:rsid w:val="0060642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3">
    <w:name w:val="List Table 6 Colorful Accent 3"/>
    <w:basedOn w:val="a2"/>
    <w:uiPriority w:val="51"/>
    <w:rsid w:val="00103AF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5">
    <w:name w:val="Grid Table 1 Light Accent 5"/>
    <w:basedOn w:val="a2"/>
    <w:uiPriority w:val="46"/>
    <w:rsid w:val="003133F4"/>
    <w:rPr>
      <w:kern w:val="0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0">
    <w:name w:val="无格式表格 21"/>
    <w:basedOn w:val="a2"/>
    <w:uiPriority w:val="42"/>
    <w:rsid w:val="00D811CB"/>
    <w:rPr>
      <w:kern w:val="0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-31">
    <w:name w:val="清单表 1 浅色 - 着色 31"/>
    <w:basedOn w:val="a2"/>
    <w:uiPriority w:val="46"/>
    <w:rsid w:val="00D811CB"/>
    <w:rPr>
      <w:kern w:val="0"/>
    </w:rPr>
    <w:tblPr/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110">
    <w:name w:val="网格表 1 浅色1"/>
    <w:basedOn w:val="a2"/>
    <w:uiPriority w:val="46"/>
    <w:rsid w:val="00D811CB"/>
    <w:rPr>
      <w:kern w:val="0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1">
    <w:name w:val="Grid Table 4 Accent 1"/>
    <w:basedOn w:val="a2"/>
    <w:uiPriority w:val="49"/>
    <w:rsid w:val="009C0DE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111">
    <w:name w:val="无格式表格 11"/>
    <w:basedOn w:val="a2"/>
    <w:uiPriority w:val="41"/>
    <w:qFormat/>
    <w:rsid w:val="007F0D01"/>
    <w:rPr>
      <w:kern w:val="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Y8">
    <w:name w:val="CY行距"/>
    <w:basedOn w:val="CY0"/>
    <w:next w:val="a0"/>
    <w:link w:val="CY9"/>
    <w:qFormat/>
    <w:rsid w:val="00853B9D"/>
    <w:pPr>
      <w:keepNext/>
      <w:spacing w:before="120" w:after="120"/>
      <w:jc w:val="left"/>
    </w:pPr>
    <w:rPr>
      <w:rFonts w:cs="Times New Roman"/>
      <w:szCs w:val="28"/>
    </w:rPr>
  </w:style>
  <w:style w:type="character" w:customStyle="1" w:styleId="CY9">
    <w:name w:val="CY行距 字符"/>
    <w:basedOn w:val="a1"/>
    <w:link w:val="CY8"/>
    <w:autoRedefine/>
    <w:qFormat/>
    <w:rsid w:val="00853B9D"/>
    <w:rPr>
      <w:kern w:val="28"/>
      <w:sz w:val="24"/>
      <w:szCs w:val="28"/>
    </w:rPr>
  </w:style>
  <w:style w:type="paragraph" w:customStyle="1" w:styleId="ppt">
    <w:name w:val="ppt行文"/>
    <w:basedOn w:val="a0"/>
    <w:next w:val="a0"/>
    <w:link w:val="pptChar"/>
    <w:qFormat/>
    <w:rsid w:val="008430C4"/>
    <w:rPr>
      <w:rFonts w:cs="宋体"/>
      <w:kern w:val="28"/>
      <w:sz w:val="36"/>
      <w:szCs w:val="24"/>
    </w:rPr>
  </w:style>
  <w:style w:type="character" w:customStyle="1" w:styleId="pptChar">
    <w:name w:val="ppt行文 Char"/>
    <w:basedOn w:val="a1"/>
    <w:link w:val="ppt"/>
    <w:autoRedefine/>
    <w:qFormat/>
    <w:rsid w:val="008430C4"/>
    <w:rPr>
      <w:rFonts w:cs="宋体"/>
      <w:kern w:val="28"/>
      <w:sz w:val="36"/>
      <w:szCs w:val="24"/>
    </w:rPr>
  </w:style>
  <w:style w:type="paragraph" w:customStyle="1" w:styleId="ppt0">
    <w:name w:val="ppt正文"/>
    <w:basedOn w:val="a0"/>
    <w:link w:val="pptChar0"/>
    <w:qFormat/>
    <w:rsid w:val="00706D2D"/>
    <w:pPr>
      <w:keepLines w:val="0"/>
      <w:jc w:val="left"/>
    </w:pPr>
    <w:rPr>
      <w:rFonts w:cs="Times New Roman"/>
      <w:color w:val="595959" w:themeColor="text1" w:themeTint="A6"/>
      <w:szCs w:val="28"/>
    </w:rPr>
  </w:style>
  <w:style w:type="character" w:customStyle="1" w:styleId="pptChar0">
    <w:name w:val="ppt正文 Char"/>
    <w:basedOn w:val="a1"/>
    <w:link w:val="ppt0"/>
    <w:autoRedefine/>
    <w:qFormat/>
    <w:rsid w:val="00706D2D"/>
    <w:rPr>
      <w:color w:val="595959" w:themeColor="text1" w:themeTint="A6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3199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1935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1311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57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9441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9775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42744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844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323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438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863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336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084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3032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689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254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0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874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8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4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6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8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57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45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4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92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03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06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4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48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8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91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34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3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89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14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3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4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1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39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05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3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0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33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9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03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79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93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6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1125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5333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6741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Y&#30334;&#24230;&#20113;\&#22235;&#20116;%202022-2026\A4&#31446;&#39029;clean&#27169;&#26495;%202026.03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9C5D6-22E6-4D1D-920A-283BCBECC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A4竖页clean模板 2026.03.dotx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Chen</dc:creator>
  <cp:keywords/>
  <dc:description/>
  <cp:lastModifiedBy>Emerson Chen</cp:lastModifiedBy>
  <cp:revision>2</cp:revision>
  <cp:lastPrinted>2026-03-04T05:54:00Z</cp:lastPrinted>
  <dcterms:created xsi:type="dcterms:W3CDTF">2026-04-29T09:52:00Z</dcterms:created>
  <dcterms:modified xsi:type="dcterms:W3CDTF">2026-04-29T09:52:00Z</dcterms:modified>
</cp:coreProperties>
</file>