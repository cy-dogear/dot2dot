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81CDBD3" w14:textId="77777777" w:rsidR="00810E77" w:rsidRDefault="00810E77" w:rsidP="00810E77">
      <w:pPr>
        <w:pStyle w:val="5"/>
      </w:pPr>
      <w:r>
        <w:rPr>
          <w:rFonts w:hint="eastAsia"/>
        </w:rPr>
        <w:t>用户权重</w:t>
      </w:r>
      <w:proofErr w:type="spellStart"/>
      <w:r>
        <w:rPr>
          <w:rFonts w:hint="eastAsia"/>
        </w:rPr>
        <w:t>User_weight</w:t>
      </w:r>
      <w:proofErr w:type="spellEnd"/>
    </w:p>
    <w:p w14:paraId="462A01DF" w14:textId="77777777" w:rsidR="00810E77" w:rsidRPr="00810E77" w:rsidRDefault="00810E77" w:rsidP="00810E77">
      <w:pPr>
        <w:pStyle w:val="CY8"/>
        <w:numPr>
          <w:ilvl w:val="0"/>
          <w:numId w:val="40"/>
        </w:numPr>
        <w:rPr>
          <w:sz w:val="36"/>
          <w:szCs w:val="40"/>
        </w:rPr>
      </w:pPr>
      <w:r w:rsidRPr="00810E77">
        <w:rPr>
          <w:rFonts w:hint="eastAsia"/>
          <w:sz w:val="36"/>
          <w:szCs w:val="40"/>
        </w:rPr>
        <w:t>用户权重的生成和更新，依据是内容标签和用户标签。</w:t>
      </w:r>
    </w:p>
    <w:p w14:paraId="5496A825" w14:textId="77777777" w:rsidR="00810E77" w:rsidRPr="00810E77" w:rsidRDefault="00810E77" w:rsidP="00810E77">
      <w:pPr>
        <w:pStyle w:val="CY8"/>
        <w:numPr>
          <w:ilvl w:val="0"/>
          <w:numId w:val="40"/>
        </w:numPr>
        <w:rPr>
          <w:sz w:val="36"/>
          <w:szCs w:val="40"/>
        </w:rPr>
      </w:pPr>
      <w:r w:rsidRPr="00810E77">
        <w:rPr>
          <w:rFonts w:hint="eastAsia"/>
          <w:sz w:val="36"/>
          <w:szCs w:val="40"/>
        </w:rPr>
        <w:t>平台不禁止用户发布特定信息，但会根据用户权重决定展示优先级；作为极端情况，用户权重</w:t>
      </w:r>
      <w:r w:rsidRPr="00810E77">
        <w:rPr>
          <w:rFonts w:hint="eastAsia"/>
          <w:sz w:val="36"/>
          <w:szCs w:val="40"/>
        </w:rPr>
        <w:t>=0</w:t>
      </w:r>
      <w:r w:rsidRPr="00810E77">
        <w:rPr>
          <w:rFonts w:hint="eastAsia"/>
          <w:sz w:val="36"/>
          <w:szCs w:val="40"/>
        </w:rPr>
        <w:t>时，他的信息不被匹配和展示，但是他仍可以输入和发布信息，他自己可见。</w:t>
      </w:r>
    </w:p>
    <w:p w14:paraId="32BD6F01" w14:textId="77777777" w:rsidR="00810E77" w:rsidRPr="00810E77" w:rsidRDefault="00810E77" w:rsidP="00810E77">
      <w:pPr>
        <w:pStyle w:val="CY8"/>
        <w:numPr>
          <w:ilvl w:val="0"/>
          <w:numId w:val="40"/>
        </w:numPr>
        <w:rPr>
          <w:sz w:val="36"/>
          <w:szCs w:val="40"/>
        </w:rPr>
      </w:pPr>
      <w:r w:rsidRPr="00810E77">
        <w:rPr>
          <w:rFonts w:hint="eastAsia"/>
          <w:sz w:val="36"/>
          <w:szCs w:val="40"/>
        </w:rPr>
        <w:t>不禁止输入关键词，有以下考虑：</w:t>
      </w:r>
    </w:p>
    <w:p w14:paraId="285851DB" w14:textId="77777777" w:rsidR="00810E77" w:rsidRPr="00810E77" w:rsidRDefault="00810E77" w:rsidP="00810E77">
      <w:pPr>
        <w:pStyle w:val="CY8"/>
        <w:numPr>
          <w:ilvl w:val="1"/>
          <w:numId w:val="40"/>
        </w:numPr>
        <w:rPr>
          <w:sz w:val="36"/>
          <w:szCs w:val="40"/>
        </w:rPr>
      </w:pPr>
      <w:r w:rsidRPr="00810E77">
        <w:rPr>
          <w:rFonts w:hint="eastAsia"/>
          <w:sz w:val="36"/>
          <w:szCs w:val="40"/>
        </w:rPr>
        <w:t>无法</w:t>
      </w:r>
      <w:r w:rsidRPr="00810E77">
        <w:rPr>
          <w:rFonts w:hint="eastAsia"/>
          <w:sz w:val="36"/>
          <w:szCs w:val="40"/>
        </w:rPr>
        <w:t>100%</w:t>
      </w:r>
      <w:r w:rsidRPr="00810E77">
        <w:rPr>
          <w:rFonts w:hint="eastAsia"/>
          <w:sz w:val="36"/>
          <w:szCs w:val="40"/>
        </w:rPr>
        <w:t>禁止，人总能找到绕开的机制，比如用拼音、用缩写，用其它别人能懂的暗语。</w:t>
      </w:r>
    </w:p>
    <w:p w14:paraId="5F4905E4" w14:textId="77777777" w:rsidR="00810E77" w:rsidRPr="00810E77" w:rsidRDefault="00810E77" w:rsidP="00810E77">
      <w:pPr>
        <w:pStyle w:val="CY8"/>
        <w:numPr>
          <w:ilvl w:val="1"/>
          <w:numId w:val="40"/>
        </w:numPr>
        <w:rPr>
          <w:sz w:val="36"/>
          <w:szCs w:val="40"/>
        </w:rPr>
      </w:pPr>
      <w:r w:rsidRPr="00810E77">
        <w:rPr>
          <w:rFonts w:hint="eastAsia"/>
          <w:sz w:val="36"/>
          <w:szCs w:val="40"/>
        </w:rPr>
        <w:t>禁止，会导致用户体验变差太多</w:t>
      </w:r>
    </w:p>
    <w:p w14:paraId="0F73D2AC" w14:textId="77777777" w:rsidR="00810E77" w:rsidRPr="00810E77" w:rsidRDefault="00810E77" w:rsidP="00810E77">
      <w:pPr>
        <w:pStyle w:val="CY8"/>
        <w:numPr>
          <w:ilvl w:val="1"/>
          <w:numId w:val="40"/>
        </w:numPr>
        <w:rPr>
          <w:sz w:val="36"/>
          <w:szCs w:val="40"/>
        </w:rPr>
      </w:pPr>
      <w:r w:rsidRPr="00810E77">
        <w:rPr>
          <w:rFonts w:hint="eastAsia"/>
          <w:sz w:val="36"/>
          <w:szCs w:val="40"/>
        </w:rPr>
        <w:t>不禁止，反而能更好的识别用户，作为用户筛选的信息源</w:t>
      </w:r>
    </w:p>
    <w:p w14:paraId="1765820E" w14:textId="56C6E308" w:rsidR="00AE3ED9" w:rsidRPr="00810E77" w:rsidRDefault="00AE3ED9" w:rsidP="00A603B2">
      <w:pPr>
        <w:rPr>
          <w:sz w:val="32"/>
          <w:szCs w:val="24"/>
        </w:rPr>
      </w:pPr>
    </w:p>
    <w:sectPr w:rsidR="00AE3ED9" w:rsidRPr="00810E77" w:rsidSect="009458F9">
      <w:headerReference w:type="default" r:id="rId8"/>
      <w:footerReference w:type="default" r:id="rId9"/>
      <w:type w:val="continuous"/>
      <w:pgSz w:w="11906" w:h="16838" w:code="9"/>
      <w:pgMar w:top="1985" w:right="1985" w:bottom="1985" w:left="1985" w:header="0" w:footer="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7E8E9" w14:textId="77777777" w:rsidR="00A43B02" w:rsidRDefault="00A43B02" w:rsidP="008D1277">
      <w:r>
        <w:separator/>
      </w:r>
    </w:p>
  </w:endnote>
  <w:endnote w:type="continuationSeparator" w:id="0">
    <w:p w14:paraId="5B6F04EF" w14:textId="77777777" w:rsidR="00A43B02" w:rsidRDefault="00A43B02" w:rsidP="008D1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6"/>
      <w:tblW w:w="7935" w:type="dxa"/>
      <w:tblCellSpacing w:w="20" w:type="dxa"/>
      <w:tblBorders>
        <w:top w:val="thinThickSmallGap" w:sz="2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6"/>
      <w:gridCol w:w="3969"/>
    </w:tblGrid>
    <w:tr w:rsidR="0021342F" w:rsidRPr="008D4FC3" w14:paraId="42E8FE9A" w14:textId="77777777" w:rsidTr="003A5555">
      <w:trPr>
        <w:trHeight w:val="1474"/>
        <w:tblCellSpacing w:w="20" w:type="dxa"/>
      </w:trPr>
      <w:tc>
        <w:tcPr>
          <w:tcW w:w="3906" w:type="dxa"/>
        </w:tcPr>
        <w:p w14:paraId="47C89D51" w14:textId="75CD332F" w:rsidR="0021342F" w:rsidRPr="008D4FC3" w:rsidRDefault="0021342F" w:rsidP="0021342F">
          <w:pPr>
            <w:pStyle w:val="aa"/>
            <w:jc w:val="both"/>
            <w:rPr>
              <w:sz w:val="32"/>
              <w:szCs w:val="32"/>
            </w:rPr>
          </w:pPr>
        </w:p>
      </w:tc>
      <w:tc>
        <w:tcPr>
          <w:tcW w:w="3909" w:type="dxa"/>
        </w:tcPr>
        <w:p w14:paraId="7647FE05" w14:textId="77777777" w:rsidR="0021342F" w:rsidRPr="008D4FC3" w:rsidRDefault="0021342F" w:rsidP="0021342F">
          <w:pPr>
            <w:pStyle w:val="aa"/>
            <w:jc w:val="right"/>
            <w:rPr>
              <w:sz w:val="32"/>
              <w:szCs w:val="32"/>
              <w:lang w:val="zh-CN"/>
            </w:rPr>
          </w:pPr>
          <w:r w:rsidRPr="008D4FC3">
            <w:rPr>
              <w:rFonts w:hint="eastAsia"/>
              <w:sz w:val="32"/>
              <w:szCs w:val="32"/>
              <w:lang w:val="zh-CN"/>
            </w:rPr>
            <w:t>页</w:t>
          </w:r>
          <w:r w:rsidRPr="008D4FC3">
            <w:rPr>
              <w:sz w:val="32"/>
              <w:szCs w:val="32"/>
              <w:lang w:val="zh-CN"/>
            </w:rPr>
            <w:t xml:space="preserve"> </w:t>
          </w:r>
          <w:r w:rsidRPr="008D4FC3">
            <w:rPr>
              <w:b/>
              <w:bCs/>
              <w:sz w:val="32"/>
              <w:szCs w:val="32"/>
            </w:rPr>
            <w:fldChar w:fldCharType="begin"/>
          </w:r>
          <w:r w:rsidRPr="008D4FC3">
            <w:rPr>
              <w:b/>
              <w:bCs/>
              <w:sz w:val="32"/>
              <w:szCs w:val="32"/>
            </w:rPr>
            <w:instrText>PAGE  \* Arabic  \* MERGEFORMAT</w:instrText>
          </w:r>
          <w:r w:rsidRPr="008D4FC3">
            <w:rPr>
              <w:b/>
              <w:bCs/>
              <w:sz w:val="32"/>
              <w:szCs w:val="32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</w:rPr>
            <w:t>2</w:t>
          </w:r>
          <w:r w:rsidRPr="008D4FC3">
            <w:rPr>
              <w:b/>
              <w:bCs/>
              <w:sz w:val="32"/>
              <w:szCs w:val="32"/>
            </w:rPr>
            <w:fldChar w:fldCharType="end"/>
          </w:r>
          <w:r w:rsidRPr="008D4FC3">
            <w:rPr>
              <w:sz w:val="32"/>
              <w:szCs w:val="32"/>
              <w:lang w:val="zh-CN"/>
            </w:rPr>
            <w:t xml:space="preserve"> </w:t>
          </w:r>
          <w:r w:rsidRPr="008D4FC3">
            <w:rPr>
              <w:sz w:val="32"/>
              <w:szCs w:val="32"/>
              <w:lang w:val="zh-CN"/>
            </w:rPr>
            <w:t xml:space="preserve">/ </w:t>
          </w:r>
          <w:r w:rsidRPr="008D4FC3">
            <w:rPr>
              <w:b/>
              <w:bCs/>
              <w:sz w:val="32"/>
              <w:szCs w:val="32"/>
            </w:rPr>
            <w:fldChar w:fldCharType="begin"/>
          </w:r>
          <w:r w:rsidRPr="008D4FC3">
            <w:rPr>
              <w:b/>
              <w:bCs/>
              <w:sz w:val="32"/>
              <w:szCs w:val="32"/>
            </w:rPr>
            <w:instrText>NUMPAGES  \* Arabic  \* MERGEFORMAT</w:instrText>
          </w:r>
          <w:r w:rsidRPr="008D4FC3">
            <w:rPr>
              <w:b/>
              <w:bCs/>
              <w:sz w:val="32"/>
              <w:szCs w:val="32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</w:rPr>
            <w:t>6</w:t>
          </w:r>
          <w:r w:rsidRPr="008D4FC3">
            <w:rPr>
              <w:b/>
              <w:bCs/>
              <w:sz w:val="32"/>
              <w:szCs w:val="32"/>
            </w:rPr>
            <w:fldChar w:fldCharType="end"/>
          </w:r>
        </w:p>
      </w:tc>
    </w:tr>
  </w:tbl>
  <w:p w14:paraId="7F7C2C4A" w14:textId="77777777" w:rsidR="0021342F" w:rsidRDefault="0021342F" w:rsidP="0021342F">
    <w:pPr>
      <w:pStyle w:val="aa"/>
    </w:pPr>
  </w:p>
  <w:p w14:paraId="59BC049F" w14:textId="77777777" w:rsidR="0021342F" w:rsidRPr="00F055BE" w:rsidRDefault="0021342F" w:rsidP="0021342F">
    <w:pPr>
      <w:pStyle w:val="aa"/>
      <w:rPr>
        <w:color w:val="E7E6E6" w:themeColor="background2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97A44" w14:textId="77777777" w:rsidR="00A43B02" w:rsidRDefault="00A43B02" w:rsidP="008D1277">
      <w:r>
        <w:separator/>
      </w:r>
    </w:p>
  </w:footnote>
  <w:footnote w:type="continuationSeparator" w:id="0">
    <w:p w14:paraId="4F8D6B72" w14:textId="77777777" w:rsidR="00A43B02" w:rsidRDefault="00A43B02" w:rsidP="008D1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1694"/>
    </w:tblGrid>
    <w:tr w:rsidR="001F7585" w:rsidRPr="001F7585" w14:paraId="7EB55E6E" w14:textId="77777777" w:rsidTr="0021154E">
      <w:trPr>
        <w:trHeight w:val="454"/>
      </w:trPr>
      <w:tc>
        <w:tcPr>
          <w:tcW w:w="6232" w:type="dxa"/>
          <w:vAlign w:val="bottom"/>
        </w:tcPr>
        <w:p w14:paraId="7B335DA0" w14:textId="6ED95E7F" w:rsidR="00E86B47" w:rsidRDefault="00E86B47" w:rsidP="00E86B47">
          <w:pPr>
            <w:jc w:val="right"/>
          </w:pPr>
        </w:p>
      </w:tc>
      <w:tc>
        <w:tcPr>
          <w:tcW w:w="1694" w:type="dxa"/>
          <w:vAlign w:val="bottom"/>
        </w:tcPr>
        <w:p w14:paraId="7C9BC3D9" w14:textId="36F555F4" w:rsidR="00E86B47" w:rsidRPr="001F7585" w:rsidRDefault="00E86B47" w:rsidP="00E86B47">
          <w:pPr>
            <w:jc w:val="right"/>
            <w:rPr>
              <w:color w:val="F2F2F2" w:themeColor="background1" w:themeShade="F2"/>
              <w:sz w:val="15"/>
              <w:szCs w:val="15"/>
            </w:rPr>
          </w:pPr>
        </w:p>
      </w:tc>
    </w:tr>
    <w:tr w:rsidR="001F7585" w:rsidRPr="001F7585" w14:paraId="1EDD6007" w14:textId="77777777" w:rsidTr="00764555">
      <w:trPr>
        <w:trHeight w:val="835"/>
      </w:trPr>
      <w:tc>
        <w:tcPr>
          <w:tcW w:w="6232" w:type="dxa"/>
          <w:vAlign w:val="bottom"/>
        </w:tcPr>
        <w:p w14:paraId="0EF492E2" w14:textId="77777777" w:rsidR="00E86B47" w:rsidRDefault="00E86B47" w:rsidP="00E86B47">
          <w:pPr>
            <w:jc w:val="right"/>
          </w:pPr>
        </w:p>
      </w:tc>
      <w:tc>
        <w:tcPr>
          <w:tcW w:w="1694" w:type="dxa"/>
          <w:vAlign w:val="bottom"/>
        </w:tcPr>
        <w:p w14:paraId="57B39163" w14:textId="6569FCE9" w:rsidR="00E86B47" w:rsidRPr="001F7585" w:rsidRDefault="00990125" w:rsidP="00E86B47">
          <w:pPr>
            <w:jc w:val="right"/>
            <w:rPr>
              <w:rFonts w:ascii="Tempus Sans ITC" w:hAnsi="Tempus Sans ITC"/>
              <w:noProof/>
              <w:color w:val="ED7D31" w:themeColor="accent2"/>
              <w:sz w:val="36"/>
              <w:szCs w:val="36"/>
            </w:rPr>
          </w:pPr>
          <w:r w:rsidRPr="00E86B47">
            <w:rPr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971B926" wp14:editId="1FB55F98">
                    <wp:simplePos x="0" y="0"/>
                    <wp:positionH relativeFrom="column">
                      <wp:posOffset>702945</wp:posOffset>
                    </wp:positionH>
                    <wp:positionV relativeFrom="paragraph">
                      <wp:posOffset>-29210</wp:posOffset>
                    </wp:positionV>
                    <wp:extent cx="342900" cy="330200"/>
                    <wp:effectExtent l="6350" t="0" r="6350" b="0"/>
                    <wp:wrapNone/>
                    <wp:docPr id="2047508805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rot="6300000">
                              <a:off x="0" y="0"/>
                              <a:ext cx="34290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600BBE" w14:textId="77777777" w:rsidR="00E86B47" w:rsidRPr="001F7585" w:rsidRDefault="00E86B47" w:rsidP="00E86B47">
                                <w:pPr>
                                  <w:rPr>
                                    <w:rFonts w:ascii="Tempus Sans ITC" w:hAnsi="Tempus Sans ITC"/>
                                    <w:b/>
                                    <w:bCs/>
                                    <w:color w:val="ED7D31" w:themeColor="accent2"/>
                                    <w:sz w:val="36"/>
                                    <w:szCs w:val="36"/>
                                  </w:rPr>
                                </w:pPr>
                                <w:hyperlink w:anchor="_top" w:history="1">
                                  <w:r w:rsidRPr="001F7585">
                                    <w:rPr>
                                      <w:rStyle w:val="af1"/>
                                      <w:rFonts w:ascii="Tempus Sans ITC" w:hAnsi="Tempus Sans ITC" w:hint="eastAsia"/>
                                      <w:b/>
                                      <w:bCs/>
                                      <w:color w:val="ED7D31" w:themeColor="accent2"/>
                                      <w:sz w:val="36"/>
                                      <w:szCs w:val="36"/>
                                    </w:rPr>
                                    <w:t>Y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71B926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55.35pt;margin-top:-2.3pt;width:27pt;height:26pt;rotation:105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" filled="f" stroked="f" strokeweight=".5pt">
                    <v:textbox>
                      <w:txbxContent>
                        <w:p w14:paraId="38600BBE" w14:textId="77777777" w:rsidR="00E86B47" w:rsidRPr="001F7585" w:rsidRDefault="00E86B47" w:rsidP="00E86B47">
                          <w:pPr>
                            <w:rPr>
                              <w:rFonts w:ascii="Tempus Sans ITC" w:hAnsi="Tempus Sans ITC"/>
                              <w:b/>
                              <w:bCs/>
                              <w:color w:val="ED7D31" w:themeColor="accent2"/>
                              <w:sz w:val="36"/>
                              <w:szCs w:val="36"/>
                            </w:rPr>
                          </w:pPr>
                          <w:hyperlink w:anchor="_top" w:history="1">
                            <w:r w:rsidRPr="001F7585">
                              <w:rPr>
                                <w:rStyle w:val="af1"/>
                                <w:rFonts w:ascii="Tempus Sans ITC" w:hAnsi="Tempus Sans ITC" w:hint="eastAsia"/>
                                <w:b/>
                                <w:bCs/>
                                <w:color w:val="ED7D31" w:themeColor="accent2"/>
                                <w:sz w:val="36"/>
                                <w:szCs w:val="36"/>
                              </w:rPr>
                              <w:t>Y</w:t>
                            </w:r>
                          </w:hyperlink>
                        </w:p>
                      </w:txbxContent>
                    </v:textbox>
                  </v:shape>
                </w:pict>
              </mc:Fallback>
            </mc:AlternateContent>
          </w:r>
          <w:r w:rsidR="00E86B47" w:rsidRPr="001F7585">
            <w:rPr>
              <w:rFonts w:ascii="Tempus Sans ITC" w:hAnsi="Tempus Sans ITC" w:hint="eastAsia"/>
              <w:noProof/>
              <w:color w:val="ED7D31" w:themeColor="accent2"/>
              <w:sz w:val="36"/>
              <w:szCs w:val="36"/>
            </w:rPr>
            <w:t xml:space="preserve">  C</w:t>
          </w:r>
        </w:p>
      </w:tc>
    </w:tr>
    <w:tr w:rsidR="00990125" w:rsidRPr="001F7585" w14:paraId="5D3EB548" w14:textId="77777777" w:rsidTr="00C92D09">
      <w:trPr>
        <w:trHeight w:val="170"/>
      </w:trPr>
      <w:tc>
        <w:tcPr>
          <w:tcW w:w="6232" w:type="dxa"/>
          <w:vAlign w:val="bottom"/>
        </w:tcPr>
        <w:p w14:paraId="7D8A7D13" w14:textId="77777777" w:rsidR="00990125" w:rsidRPr="00990125" w:rsidRDefault="00990125" w:rsidP="00E86B47">
          <w:pPr>
            <w:jc w:val="right"/>
            <w:rPr>
              <w:sz w:val="20"/>
              <w:szCs w:val="16"/>
            </w:rPr>
          </w:pPr>
        </w:p>
      </w:tc>
      <w:tc>
        <w:tcPr>
          <w:tcW w:w="1694" w:type="dxa"/>
          <w:shd w:val="clear" w:color="auto" w:fill="F2F2F2" w:themeFill="background1" w:themeFillShade="F2"/>
          <w:vAlign w:val="center"/>
        </w:tcPr>
        <w:p w14:paraId="44ED4361" w14:textId="7CEF39F1" w:rsidR="00990125" w:rsidRPr="008146FB" w:rsidRDefault="0021154E" w:rsidP="00C92D09">
          <w:pPr>
            <w:jc w:val="center"/>
            <w:rPr>
              <w:rFonts w:ascii="Tempus Sans ITC" w:hAnsi="Tempus Sans ITC"/>
              <w:noProof/>
              <w:color w:val="FFFFFF" w:themeColor="background1"/>
              <w:sz w:val="16"/>
              <w:szCs w:val="16"/>
            </w:rPr>
          </w:pP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2026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年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3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月最后编辑</w:t>
          </w:r>
        </w:p>
      </w:tc>
    </w:tr>
  </w:tbl>
  <w:p w14:paraId="0F1A41BC" w14:textId="151518ED" w:rsidR="0021342F" w:rsidRPr="00E86B47" w:rsidRDefault="0021342F" w:rsidP="00E86B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ECC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A47B7A"/>
    <w:multiLevelType w:val="multilevel"/>
    <w:tmpl w:val="8B16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A718A"/>
    <w:multiLevelType w:val="hybridMultilevel"/>
    <w:tmpl w:val="F5488D1A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EA1653C"/>
    <w:multiLevelType w:val="hybridMultilevel"/>
    <w:tmpl w:val="043820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3F26888"/>
    <w:multiLevelType w:val="hybridMultilevel"/>
    <w:tmpl w:val="07EE9F30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4FE75A2"/>
    <w:multiLevelType w:val="hybridMultilevel"/>
    <w:tmpl w:val="174078C4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9C85550"/>
    <w:multiLevelType w:val="hybridMultilevel"/>
    <w:tmpl w:val="9B883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9EE03CE"/>
    <w:multiLevelType w:val="hybridMultilevel"/>
    <w:tmpl w:val="49D6F608"/>
    <w:lvl w:ilvl="0" w:tplc="641C0A66">
      <w:start w:val="1"/>
      <w:numFmt w:val="bullet"/>
      <w:lvlText w:val="□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A795A61"/>
    <w:multiLevelType w:val="multilevel"/>
    <w:tmpl w:val="FC2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62776"/>
    <w:multiLevelType w:val="multilevel"/>
    <w:tmpl w:val="1E4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B2279"/>
    <w:multiLevelType w:val="multilevel"/>
    <w:tmpl w:val="78B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F78A2"/>
    <w:multiLevelType w:val="multilevel"/>
    <w:tmpl w:val="6EA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72F2"/>
    <w:multiLevelType w:val="multilevel"/>
    <w:tmpl w:val="044E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212D4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C1A2143"/>
    <w:multiLevelType w:val="multilevel"/>
    <w:tmpl w:val="899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90BF0"/>
    <w:multiLevelType w:val="multilevel"/>
    <w:tmpl w:val="39C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57613"/>
    <w:multiLevelType w:val="hybridMultilevel"/>
    <w:tmpl w:val="176E1D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85258C4"/>
    <w:multiLevelType w:val="hybridMultilevel"/>
    <w:tmpl w:val="4064AE4A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2C11E05"/>
    <w:multiLevelType w:val="multilevel"/>
    <w:tmpl w:val="CBC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B1EA4"/>
    <w:multiLevelType w:val="multilevel"/>
    <w:tmpl w:val="4BE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27BBB"/>
    <w:multiLevelType w:val="hybridMultilevel"/>
    <w:tmpl w:val="531E1A10"/>
    <w:lvl w:ilvl="0" w:tplc="641C0A66">
      <w:start w:val="1"/>
      <w:numFmt w:val="bullet"/>
      <w:lvlText w:val="□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C906852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F4F450E"/>
    <w:multiLevelType w:val="multilevel"/>
    <w:tmpl w:val="C688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65E3E"/>
    <w:multiLevelType w:val="hybridMultilevel"/>
    <w:tmpl w:val="4EC2E1E2"/>
    <w:lvl w:ilvl="0" w:tplc="267CB582">
      <w:start w:val="1"/>
      <w:numFmt w:val="decimalZero"/>
      <w:lvlText w:val="%1"/>
      <w:lvlJc w:val="left"/>
      <w:pPr>
        <w:ind w:left="0" w:firstLine="0"/>
      </w:pPr>
      <w:rPr>
        <w:rFonts w:hint="eastAsia"/>
        <w:color w:val="FFFFFF" w:themeColor="background1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4" w15:restartNumberingAfterBreak="0">
    <w:nsid w:val="5D9736B7"/>
    <w:multiLevelType w:val="multilevel"/>
    <w:tmpl w:val="79B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375946"/>
    <w:multiLevelType w:val="hybridMultilevel"/>
    <w:tmpl w:val="4F781B0E"/>
    <w:lvl w:ilvl="0" w:tplc="719E3220">
      <w:start w:val="1"/>
      <w:numFmt w:val="bullet"/>
      <w:lvlText w:val="●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627C7545"/>
    <w:multiLevelType w:val="multilevel"/>
    <w:tmpl w:val="3E0C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13B16"/>
    <w:multiLevelType w:val="hybridMultilevel"/>
    <w:tmpl w:val="0B422756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B5268A6"/>
    <w:multiLevelType w:val="multilevel"/>
    <w:tmpl w:val="F3B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300EF"/>
    <w:multiLevelType w:val="multilevel"/>
    <w:tmpl w:val="0BF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544CB"/>
    <w:multiLevelType w:val="multilevel"/>
    <w:tmpl w:val="D6F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44DE7"/>
    <w:multiLevelType w:val="hybridMultilevel"/>
    <w:tmpl w:val="AC3CED94"/>
    <w:lvl w:ilvl="0" w:tplc="719E3220">
      <w:start w:val="1"/>
      <w:numFmt w:val="bullet"/>
      <w:lvlText w:val="●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2805A66"/>
    <w:multiLevelType w:val="multilevel"/>
    <w:tmpl w:val="A68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565DF"/>
    <w:multiLevelType w:val="hybridMultilevel"/>
    <w:tmpl w:val="2924BA66"/>
    <w:lvl w:ilvl="0" w:tplc="53CC4540">
      <w:start w:val="1"/>
      <w:numFmt w:val="bullet"/>
      <w:pStyle w:val="a"/>
      <w:lvlText w:val="□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4D30F81"/>
    <w:multiLevelType w:val="multilevel"/>
    <w:tmpl w:val="13D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32716"/>
    <w:multiLevelType w:val="hybridMultilevel"/>
    <w:tmpl w:val="2AFA1B94"/>
    <w:lvl w:ilvl="0" w:tplc="4F3C14C4">
      <w:numFmt w:val="bullet"/>
      <w:lvlText w:val="◇"/>
      <w:lvlJc w:val="left"/>
      <w:pPr>
        <w:ind w:left="780" w:hanging="360"/>
      </w:pPr>
      <w:rPr>
        <w:rFonts w:ascii="宋体" w:eastAsia="宋体" w:hAnsi="宋体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6" w15:restartNumberingAfterBreak="0">
    <w:nsid w:val="79BB60B2"/>
    <w:multiLevelType w:val="multilevel"/>
    <w:tmpl w:val="C15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9799A"/>
    <w:multiLevelType w:val="hybridMultilevel"/>
    <w:tmpl w:val="D2A6CE84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E9617D1"/>
    <w:multiLevelType w:val="hybridMultilevel"/>
    <w:tmpl w:val="44CCA03E"/>
    <w:lvl w:ilvl="0" w:tplc="DC36AB68">
      <w:start w:val="1"/>
      <w:numFmt w:val="decimal"/>
      <w:lvlText w:val="%1."/>
      <w:lvlJc w:val="left"/>
      <w:pPr>
        <w:ind w:left="440" w:hanging="440"/>
      </w:pPr>
      <w:rPr>
        <w:b/>
        <w:bCs/>
        <w:sz w:val="36"/>
        <w:szCs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7009355">
    <w:abstractNumId w:val="33"/>
  </w:num>
  <w:num w:numId="2" w16cid:durableId="1564179774">
    <w:abstractNumId w:val="5"/>
  </w:num>
  <w:num w:numId="3" w16cid:durableId="1162354609">
    <w:abstractNumId w:val="4"/>
  </w:num>
  <w:num w:numId="4" w16cid:durableId="129250336">
    <w:abstractNumId w:val="27"/>
  </w:num>
  <w:num w:numId="5" w16cid:durableId="285433101">
    <w:abstractNumId w:val="37"/>
  </w:num>
  <w:num w:numId="6" w16cid:durableId="252058321">
    <w:abstractNumId w:val="16"/>
  </w:num>
  <w:num w:numId="7" w16cid:durableId="1971395798">
    <w:abstractNumId w:val="38"/>
  </w:num>
  <w:num w:numId="8" w16cid:durableId="739714626">
    <w:abstractNumId w:val="25"/>
  </w:num>
  <w:num w:numId="9" w16cid:durableId="125777841">
    <w:abstractNumId w:val="6"/>
  </w:num>
  <w:num w:numId="10" w16cid:durableId="175585926">
    <w:abstractNumId w:val="13"/>
  </w:num>
  <w:num w:numId="11" w16cid:durableId="943999302">
    <w:abstractNumId w:val="0"/>
  </w:num>
  <w:num w:numId="12" w16cid:durableId="1456287765">
    <w:abstractNumId w:val="21"/>
  </w:num>
  <w:num w:numId="13" w16cid:durableId="1536695915">
    <w:abstractNumId w:val="35"/>
  </w:num>
  <w:num w:numId="14" w16cid:durableId="1094397021">
    <w:abstractNumId w:val="17"/>
  </w:num>
  <w:num w:numId="15" w16cid:durableId="826020145">
    <w:abstractNumId w:val="23"/>
  </w:num>
  <w:num w:numId="16" w16cid:durableId="1694189670">
    <w:abstractNumId w:val="23"/>
    <w:lvlOverride w:ilvl="0">
      <w:startOverride w:val="1"/>
    </w:lvlOverride>
  </w:num>
  <w:num w:numId="17" w16cid:durableId="1159030567">
    <w:abstractNumId w:val="3"/>
  </w:num>
  <w:num w:numId="18" w16cid:durableId="2082168136">
    <w:abstractNumId w:val="31"/>
  </w:num>
  <w:num w:numId="19" w16cid:durableId="2108114244">
    <w:abstractNumId w:val="2"/>
  </w:num>
  <w:num w:numId="20" w16cid:durableId="778834302">
    <w:abstractNumId w:val="20"/>
  </w:num>
  <w:num w:numId="21" w16cid:durableId="1205169983">
    <w:abstractNumId w:val="26"/>
  </w:num>
  <w:num w:numId="22" w16cid:durableId="1777479263">
    <w:abstractNumId w:val="1"/>
  </w:num>
  <w:num w:numId="23" w16cid:durableId="127012575">
    <w:abstractNumId w:val="11"/>
  </w:num>
  <w:num w:numId="24" w16cid:durableId="402457953">
    <w:abstractNumId w:val="14"/>
  </w:num>
  <w:num w:numId="25" w16cid:durableId="1719544318">
    <w:abstractNumId w:val="8"/>
  </w:num>
  <w:num w:numId="26" w16cid:durableId="1621959407">
    <w:abstractNumId w:val="18"/>
  </w:num>
  <w:num w:numId="27" w16cid:durableId="392654609">
    <w:abstractNumId w:val="32"/>
  </w:num>
  <w:num w:numId="28" w16cid:durableId="180900394">
    <w:abstractNumId w:val="10"/>
  </w:num>
  <w:num w:numId="29" w16cid:durableId="614293943">
    <w:abstractNumId w:val="22"/>
  </w:num>
  <w:num w:numId="30" w16cid:durableId="2069179508">
    <w:abstractNumId w:val="34"/>
  </w:num>
  <w:num w:numId="31" w16cid:durableId="942418148">
    <w:abstractNumId w:val="9"/>
  </w:num>
  <w:num w:numId="32" w16cid:durableId="583951545">
    <w:abstractNumId w:val="30"/>
  </w:num>
  <w:num w:numId="33" w16cid:durableId="1983729496">
    <w:abstractNumId w:val="24"/>
  </w:num>
  <w:num w:numId="34" w16cid:durableId="828986740">
    <w:abstractNumId w:val="12"/>
  </w:num>
  <w:num w:numId="35" w16cid:durableId="357659530">
    <w:abstractNumId w:val="36"/>
  </w:num>
  <w:num w:numId="36" w16cid:durableId="682705973">
    <w:abstractNumId w:val="19"/>
  </w:num>
  <w:num w:numId="37" w16cid:durableId="1850942890">
    <w:abstractNumId w:val="28"/>
  </w:num>
  <w:num w:numId="38" w16cid:durableId="1512531263">
    <w:abstractNumId w:val="15"/>
  </w:num>
  <w:num w:numId="39" w16cid:durableId="1802961468">
    <w:abstractNumId w:val="29"/>
  </w:num>
  <w:num w:numId="40" w16cid:durableId="1765227967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bordersDoNotSurroundHeader/>
  <w:bordersDoNotSurroundFooter/>
  <w:proofState w:spelling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f2f3f2,white,#eaeaef,#fdfdfd,#fcfcfc,#f9f9f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1D0"/>
    <w:rsid w:val="00000107"/>
    <w:rsid w:val="00000464"/>
    <w:rsid w:val="00001856"/>
    <w:rsid w:val="00002A68"/>
    <w:rsid w:val="000040A9"/>
    <w:rsid w:val="00004B2E"/>
    <w:rsid w:val="00005BD6"/>
    <w:rsid w:val="00006CDD"/>
    <w:rsid w:val="00007623"/>
    <w:rsid w:val="00007827"/>
    <w:rsid w:val="00007843"/>
    <w:rsid w:val="00007E8E"/>
    <w:rsid w:val="00012BBE"/>
    <w:rsid w:val="000130D9"/>
    <w:rsid w:val="0001323F"/>
    <w:rsid w:val="0001465A"/>
    <w:rsid w:val="000147DA"/>
    <w:rsid w:val="00014BB4"/>
    <w:rsid w:val="00014E4D"/>
    <w:rsid w:val="000158C1"/>
    <w:rsid w:val="00015A1D"/>
    <w:rsid w:val="000160CB"/>
    <w:rsid w:val="0001622E"/>
    <w:rsid w:val="00016264"/>
    <w:rsid w:val="00016847"/>
    <w:rsid w:val="0001756D"/>
    <w:rsid w:val="00017A9D"/>
    <w:rsid w:val="00017EC1"/>
    <w:rsid w:val="0002140D"/>
    <w:rsid w:val="00021799"/>
    <w:rsid w:val="00021A6A"/>
    <w:rsid w:val="00021AE1"/>
    <w:rsid w:val="00022672"/>
    <w:rsid w:val="00022B54"/>
    <w:rsid w:val="00023218"/>
    <w:rsid w:val="000235E0"/>
    <w:rsid w:val="000235EA"/>
    <w:rsid w:val="0002583F"/>
    <w:rsid w:val="000271EA"/>
    <w:rsid w:val="0002752E"/>
    <w:rsid w:val="000276EE"/>
    <w:rsid w:val="00027E57"/>
    <w:rsid w:val="00030EC5"/>
    <w:rsid w:val="000319B5"/>
    <w:rsid w:val="00031D19"/>
    <w:rsid w:val="000324B8"/>
    <w:rsid w:val="0003294F"/>
    <w:rsid w:val="00033ABC"/>
    <w:rsid w:val="00034E25"/>
    <w:rsid w:val="00035A72"/>
    <w:rsid w:val="00035DC9"/>
    <w:rsid w:val="00036A96"/>
    <w:rsid w:val="00036BD0"/>
    <w:rsid w:val="00036C5A"/>
    <w:rsid w:val="0004070A"/>
    <w:rsid w:val="00041806"/>
    <w:rsid w:val="00044172"/>
    <w:rsid w:val="00045D23"/>
    <w:rsid w:val="0004676F"/>
    <w:rsid w:val="00047100"/>
    <w:rsid w:val="00047941"/>
    <w:rsid w:val="00047ABA"/>
    <w:rsid w:val="00047AF7"/>
    <w:rsid w:val="000500B9"/>
    <w:rsid w:val="00050947"/>
    <w:rsid w:val="00050DD3"/>
    <w:rsid w:val="000548ED"/>
    <w:rsid w:val="00054926"/>
    <w:rsid w:val="00054A07"/>
    <w:rsid w:val="00054A2C"/>
    <w:rsid w:val="00060A8F"/>
    <w:rsid w:val="00061186"/>
    <w:rsid w:val="000615DB"/>
    <w:rsid w:val="000621CA"/>
    <w:rsid w:val="00062A8D"/>
    <w:rsid w:val="00062BEF"/>
    <w:rsid w:val="000634AE"/>
    <w:rsid w:val="00063544"/>
    <w:rsid w:val="00063A5E"/>
    <w:rsid w:val="00064723"/>
    <w:rsid w:val="00065667"/>
    <w:rsid w:val="00065DE7"/>
    <w:rsid w:val="00066C5F"/>
    <w:rsid w:val="0006769A"/>
    <w:rsid w:val="00067B38"/>
    <w:rsid w:val="00070220"/>
    <w:rsid w:val="00070A90"/>
    <w:rsid w:val="00071B8E"/>
    <w:rsid w:val="00071DAE"/>
    <w:rsid w:val="0007289D"/>
    <w:rsid w:val="000743BC"/>
    <w:rsid w:val="000748C4"/>
    <w:rsid w:val="0007500C"/>
    <w:rsid w:val="000763C8"/>
    <w:rsid w:val="0007678A"/>
    <w:rsid w:val="000768F3"/>
    <w:rsid w:val="00077B81"/>
    <w:rsid w:val="00077FA1"/>
    <w:rsid w:val="000814A4"/>
    <w:rsid w:val="00081574"/>
    <w:rsid w:val="00085F11"/>
    <w:rsid w:val="00090A89"/>
    <w:rsid w:val="00091162"/>
    <w:rsid w:val="00091CEA"/>
    <w:rsid w:val="00092159"/>
    <w:rsid w:val="00092878"/>
    <w:rsid w:val="00092CC3"/>
    <w:rsid w:val="0009348C"/>
    <w:rsid w:val="000947C6"/>
    <w:rsid w:val="00094CFE"/>
    <w:rsid w:val="00094DF0"/>
    <w:rsid w:val="0009779F"/>
    <w:rsid w:val="000A0508"/>
    <w:rsid w:val="000A0916"/>
    <w:rsid w:val="000A0918"/>
    <w:rsid w:val="000A260D"/>
    <w:rsid w:val="000A3313"/>
    <w:rsid w:val="000A3587"/>
    <w:rsid w:val="000A3A46"/>
    <w:rsid w:val="000A50A8"/>
    <w:rsid w:val="000A5D1E"/>
    <w:rsid w:val="000A6608"/>
    <w:rsid w:val="000A6980"/>
    <w:rsid w:val="000A7BA0"/>
    <w:rsid w:val="000B2121"/>
    <w:rsid w:val="000B27F8"/>
    <w:rsid w:val="000B30B0"/>
    <w:rsid w:val="000B399F"/>
    <w:rsid w:val="000B3F5B"/>
    <w:rsid w:val="000B40D1"/>
    <w:rsid w:val="000B4489"/>
    <w:rsid w:val="000B5260"/>
    <w:rsid w:val="000B5E55"/>
    <w:rsid w:val="000B6845"/>
    <w:rsid w:val="000B6C30"/>
    <w:rsid w:val="000C156C"/>
    <w:rsid w:val="000C23D5"/>
    <w:rsid w:val="000C33A7"/>
    <w:rsid w:val="000C393E"/>
    <w:rsid w:val="000C3A13"/>
    <w:rsid w:val="000C4C8B"/>
    <w:rsid w:val="000C55FD"/>
    <w:rsid w:val="000C5CE9"/>
    <w:rsid w:val="000C5D2B"/>
    <w:rsid w:val="000C6E14"/>
    <w:rsid w:val="000C72C0"/>
    <w:rsid w:val="000D02B3"/>
    <w:rsid w:val="000D1267"/>
    <w:rsid w:val="000D40FE"/>
    <w:rsid w:val="000D5314"/>
    <w:rsid w:val="000D5368"/>
    <w:rsid w:val="000D5DD4"/>
    <w:rsid w:val="000D5E09"/>
    <w:rsid w:val="000E00AB"/>
    <w:rsid w:val="000E16A3"/>
    <w:rsid w:val="000E197A"/>
    <w:rsid w:val="000E2539"/>
    <w:rsid w:val="000E43A1"/>
    <w:rsid w:val="000E536B"/>
    <w:rsid w:val="000E5950"/>
    <w:rsid w:val="000E5F61"/>
    <w:rsid w:val="000E6DE1"/>
    <w:rsid w:val="000E6EE4"/>
    <w:rsid w:val="000E71E4"/>
    <w:rsid w:val="000F0B1E"/>
    <w:rsid w:val="000F2789"/>
    <w:rsid w:val="000F3582"/>
    <w:rsid w:val="000F37B0"/>
    <w:rsid w:val="000F3D18"/>
    <w:rsid w:val="000F459A"/>
    <w:rsid w:val="000F51C8"/>
    <w:rsid w:val="000F6109"/>
    <w:rsid w:val="000F6795"/>
    <w:rsid w:val="000F6A18"/>
    <w:rsid w:val="000F7920"/>
    <w:rsid w:val="00101774"/>
    <w:rsid w:val="00101C24"/>
    <w:rsid w:val="0010226F"/>
    <w:rsid w:val="00102576"/>
    <w:rsid w:val="0010393B"/>
    <w:rsid w:val="00103AFE"/>
    <w:rsid w:val="00103D4D"/>
    <w:rsid w:val="00104072"/>
    <w:rsid w:val="00104192"/>
    <w:rsid w:val="001044E0"/>
    <w:rsid w:val="00104E13"/>
    <w:rsid w:val="00105B67"/>
    <w:rsid w:val="001075DB"/>
    <w:rsid w:val="00111F29"/>
    <w:rsid w:val="00112261"/>
    <w:rsid w:val="001126AB"/>
    <w:rsid w:val="00114AAA"/>
    <w:rsid w:val="00114D60"/>
    <w:rsid w:val="001155D4"/>
    <w:rsid w:val="001158C6"/>
    <w:rsid w:val="001162C6"/>
    <w:rsid w:val="00116385"/>
    <w:rsid w:val="00117663"/>
    <w:rsid w:val="001206C6"/>
    <w:rsid w:val="00121BAC"/>
    <w:rsid w:val="00122D25"/>
    <w:rsid w:val="00122D41"/>
    <w:rsid w:val="00123589"/>
    <w:rsid w:val="00124F89"/>
    <w:rsid w:val="00125467"/>
    <w:rsid w:val="00125C63"/>
    <w:rsid w:val="001269F1"/>
    <w:rsid w:val="00126F2A"/>
    <w:rsid w:val="0012753E"/>
    <w:rsid w:val="00130079"/>
    <w:rsid w:val="0013014E"/>
    <w:rsid w:val="0013017F"/>
    <w:rsid w:val="00130784"/>
    <w:rsid w:val="00130A16"/>
    <w:rsid w:val="00134196"/>
    <w:rsid w:val="00134ADB"/>
    <w:rsid w:val="00136514"/>
    <w:rsid w:val="00136A83"/>
    <w:rsid w:val="00140C5D"/>
    <w:rsid w:val="00140E14"/>
    <w:rsid w:val="00141964"/>
    <w:rsid w:val="00141A32"/>
    <w:rsid w:val="00141C3E"/>
    <w:rsid w:val="00142349"/>
    <w:rsid w:val="00142CA7"/>
    <w:rsid w:val="0014333C"/>
    <w:rsid w:val="00144A81"/>
    <w:rsid w:val="00144A97"/>
    <w:rsid w:val="0014614E"/>
    <w:rsid w:val="0014687A"/>
    <w:rsid w:val="00147560"/>
    <w:rsid w:val="001478FB"/>
    <w:rsid w:val="00147BBA"/>
    <w:rsid w:val="00147D04"/>
    <w:rsid w:val="001504FD"/>
    <w:rsid w:val="00150E92"/>
    <w:rsid w:val="00151726"/>
    <w:rsid w:val="0015225A"/>
    <w:rsid w:val="001532F9"/>
    <w:rsid w:val="00153366"/>
    <w:rsid w:val="00153791"/>
    <w:rsid w:val="00153815"/>
    <w:rsid w:val="00154E9D"/>
    <w:rsid w:val="001550A6"/>
    <w:rsid w:val="001550BF"/>
    <w:rsid w:val="001558CB"/>
    <w:rsid w:val="00155E6F"/>
    <w:rsid w:val="00157046"/>
    <w:rsid w:val="00157048"/>
    <w:rsid w:val="001572A6"/>
    <w:rsid w:val="00157633"/>
    <w:rsid w:val="001604D6"/>
    <w:rsid w:val="00160D75"/>
    <w:rsid w:val="00160FB9"/>
    <w:rsid w:val="00161454"/>
    <w:rsid w:val="001616D6"/>
    <w:rsid w:val="00161ABF"/>
    <w:rsid w:val="0016297A"/>
    <w:rsid w:val="001638BA"/>
    <w:rsid w:val="00163B0D"/>
    <w:rsid w:val="00163B96"/>
    <w:rsid w:val="001649F7"/>
    <w:rsid w:val="001663F0"/>
    <w:rsid w:val="00166C2B"/>
    <w:rsid w:val="001675BE"/>
    <w:rsid w:val="00167A09"/>
    <w:rsid w:val="00167F05"/>
    <w:rsid w:val="00170EF9"/>
    <w:rsid w:val="00170F71"/>
    <w:rsid w:val="00171252"/>
    <w:rsid w:val="00171399"/>
    <w:rsid w:val="00171C77"/>
    <w:rsid w:val="00173AB7"/>
    <w:rsid w:val="00173CA1"/>
    <w:rsid w:val="00173CE3"/>
    <w:rsid w:val="001744FC"/>
    <w:rsid w:val="0017460A"/>
    <w:rsid w:val="00175143"/>
    <w:rsid w:val="0018066B"/>
    <w:rsid w:val="00180C9C"/>
    <w:rsid w:val="00181015"/>
    <w:rsid w:val="001811F9"/>
    <w:rsid w:val="001820B3"/>
    <w:rsid w:val="00183168"/>
    <w:rsid w:val="001834B2"/>
    <w:rsid w:val="001834EA"/>
    <w:rsid w:val="0018352A"/>
    <w:rsid w:val="00183EB3"/>
    <w:rsid w:val="00186725"/>
    <w:rsid w:val="00187410"/>
    <w:rsid w:val="00190EA8"/>
    <w:rsid w:val="00191C95"/>
    <w:rsid w:val="00192246"/>
    <w:rsid w:val="001938D5"/>
    <w:rsid w:val="00193B62"/>
    <w:rsid w:val="00196459"/>
    <w:rsid w:val="001A0FC7"/>
    <w:rsid w:val="001A1AB1"/>
    <w:rsid w:val="001A1E9F"/>
    <w:rsid w:val="001A3D49"/>
    <w:rsid w:val="001A4D54"/>
    <w:rsid w:val="001A4E3E"/>
    <w:rsid w:val="001A5265"/>
    <w:rsid w:val="001A57EF"/>
    <w:rsid w:val="001A68D0"/>
    <w:rsid w:val="001A739F"/>
    <w:rsid w:val="001B1FDD"/>
    <w:rsid w:val="001B3147"/>
    <w:rsid w:val="001B314D"/>
    <w:rsid w:val="001B3414"/>
    <w:rsid w:val="001B394A"/>
    <w:rsid w:val="001B39D0"/>
    <w:rsid w:val="001B4DF9"/>
    <w:rsid w:val="001B4EBB"/>
    <w:rsid w:val="001B5A8F"/>
    <w:rsid w:val="001B620B"/>
    <w:rsid w:val="001C05AC"/>
    <w:rsid w:val="001C120A"/>
    <w:rsid w:val="001C1BC8"/>
    <w:rsid w:val="001C275F"/>
    <w:rsid w:val="001C3D77"/>
    <w:rsid w:val="001C4810"/>
    <w:rsid w:val="001C5C36"/>
    <w:rsid w:val="001C6302"/>
    <w:rsid w:val="001C6839"/>
    <w:rsid w:val="001C745E"/>
    <w:rsid w:val="001C7FD6"/>
    <w:rsid w:val="001D098A"/>
    <w:rsid w:val="001D115B"/>
    <w:rsid w:val="001D23A2"/>
    <w:rsid w:val="001D2FF8"/>
    <w:rsid w:val="001D3754"/>
    <w:rsid w:val="001D42F2"/>
    <w:rsid w:val="001D4937"/>
    <w:rsid w:val="001D49B6"/>
    <w:rsid w:val="001D5B7C"/>
    <w:rsid w:val="001D66E0"/>
    <w:rsid w:val="001D706D"/>
    <w:rsid w:val="001D7FFB"/>
    <w:rsid w:val="001E01E5"/>
    <w:rsid w:val="001E0780"/>
    <w:rsid w:val="001E1A35"/>
    <w:rsid w:val="001E26D1"/>
    <w:rsid w:val="001E2818"/>
    <w:rsid w:val="001E2D7F"/>
    <w:rsid w:val="001E3612"/>
    <w:rsid w:val="001E3A45"/>
    <w:rsid w:val="001E3DE6"/>
    <w:rsid w:val="001E3FB4"/>
    <w:rsid w:val="001E4D81"/>
    <w:rsid w:val="001E5961"/>
    <w:rsid w:val="001E74BA"/>
    <w:rsid w:val="001F0C00"/>
    <w:rsid w:val="001F1BE2"/>
    <w:rsid w:val="001F1EE8"/>
    <w:rsid w:val="001F1EFE"/>
    <w:rsid w:val="001F2357"/>
    <w:rsid w:val="001F4145"/>
    <w:rsid w:val="001F4BC2"/>
    <w:rsid w:val="001F4D8D"/>
    <w:rsid w:val="001F5128"/>
    <w:rsid w:val="001F55AB"/>
    <w:rsid w:val="001F7585"/>
    <w:rsid w:val="001F7A63"/>
    <w:rsid w:val="001F7F23"/>
    <w:rsid w:val="002019DA"/>
    <w:rsid w:val="00201B8D"/>
    <w:rsid w:val="00202ADE"/>
    <w:rsid w:val="00202D71"/>
    <w:rsid w:val="00203076"/>
    <w:rsid w:val="00204DA4"/>
    <w:rsid w:val="002058B6"/>
    <w:rsid w:val="00206B23"/>
    <w:rsid w:val="00207719"/>
    <w:rsid w:val="00207EF9"/>
    <w:rsid w:val="00211311"/>
    <w:rsid w:val="0021154E"/>
    <w:rsid w:val="002130B7"/>
    <w:rsid w:val="0021310D"/>
    <w:rsid w:val="0021342F"/>
    <w:rsid w:val="00214E70"/>
    <w:rsid w:val="002170D4"/>
    <w:rsid w:val="00217398"/>
    <w:rsid w:val="002201BF"/>
    <w:rsid w:val="002208D9"/>
    <w:rsid w:val="00221031"/>
    <w:rsid w:val="0022108D"/>
    <w:rsid w:val="002220C1"/>
    <w:rsid w:val="0022230F"/>
    <w:rsid w:val="002225D2"/>
    <w:rsid w:val="00222B04"/>
    <w:rsid w:val="002234D7"/>
    <w:rsid w:val="002244D2"/>
    <w:rsid w:val="00224568"/>
    <w:rsid w:val="0022512D"/>
    <w:rsid w:val="00225365"/>
    <w:rsid w:val="00225738"/>
    <w:rsid w:val="00230AD1"/>
    <w:rsid w:val="00231313"/>
    <w:rsid w:val="0023147C"/>
    <w:rsid w:val="0023169C"/>
    <w:rsid w:val="00232834"/>
    <w:rsid w:val="002328EC"/>
    <w:rsid w:val="00233474"/>
    <w:rsid w:val="00233CEE"/>
    <w:rsid w:val="0023684B"/>
    <w:rsid w:val="00236EB7"/>
    <w:rsid w:val="00241995"/>
    <w:rsid w:val="00241B83"/>
    <w:rsid w:val="00241BD0"/>
    <w:rsid w:val="0024208C"/>
    <w:rsid w:val="0024283A"/>
    <w:rsid w:val="00242E6E"/>
    <w:rsid w:val="00243C6C"/>
    <w:rsid w:val="00243D07"/>
    <w:rsid w:val="00244510"/>
    <w:rsid w:val="00244883"/>
    <w:rsid w:val="00245977"/>
    <w:rsid w:val="00245A1A"/>
    <w:rsid w:val="002460EC"/>
    <w:rsid w:val="00246EF6"/>
    <w:rsid w:val="002474D7"/>
    <w:rsid w:val="00251C13"/>
    <w:rsid w:val="00252616"/>
    <w:rsid w:val="0025302D"/>
    <w:rsid w:val="00253985"/>
    <w:rsid w:val="00256E67"/>
    <w:rsid w:val="00257278"/>
    <w:rsid w:val="00257639"/>
    <w:rsid w:val="0026071F"/>
    <w:rsid w:val="00260AC8"/>
    <w:rsid w:val="0026154D"/>
    <w:rsid w:val="00261827"/>
    <w:rsid w:val="00261FF2"/>
    <w:rsid w:val="00262745"/>
    <w:rsid w:val="00262B05"/>
    <w:rsid w:val="00262D0C"/>
    <w:rsid w:val="00263259"/>
    <w:rsid w:val="0026383D"/>
    <w:rsid w:val="002642C9"/>
    <w:rsid w:val="00265116"/>
    <w:rsid w:val="00265EFD"/>
    <w:rsid w:val="00265F62"/>
    <w:rsid w:val="00267EA5"/>
    <w:rsid w:val="0027010C"/>
    <w:rsid w:val="00270EF8"/>
    <w:rsid w:val="002713C4"/>
    <w:rsid w:val="002733EE"/>
    <w:rsid w:val="002734D8"/>
    <w:rsid w:val="00273940"/>
    <w:rsid w:val="00273AF0"/>
    <w:rsid w:val="0027402A"/>
    <w:rsid w:val="002748EF"/>
    <w:rsid w:val="00274B53"/>
    <w:rsid w:val="00275815"/>
    <w:rsid w:val="0027700F"/>
    <w:rsid w:val="0027716E"/>
    <w:rsid w:val="0028143B"/>
    <w:rsid w:val="002816F5"/>
    <w:rsid w:val="002818CD"/>
    <w:rsid w:val="00281915"/>
    <w:rsid w:val="002825F6"/>
    <w:rsid w:val="00284208"/>
    <w:rsid w:val="002852A1"/>
    <w:rsid w:val="00285C75"/>
    <w:rsid w:val="00286014"/>
    <w:rsid w:val="0028640A"/>
    <w:rsid w:val="00287F4F"/>
    <w:rsid w:val="0029123A"/>
    <w:rsid w:val="002917AD"/>
    <w:rsid w:val="00291972"/>
    <w:rsid w:val="0029282F"/>
    <w:rsid w:val="00293203"/>
    <w:rsid w:val="00297F8A"/>
    <w:rsid w:val="002A0640"/>
    <w:rsid w:val="002A098A"/>
    <w:rsid w:val="002A14F8"/>
    <w:rsid w:val="002A168C"/>
    <w:rsid w:val="002A20E6"/>
    <w:rsid w:val="002A4226"/>
    <w:rsid w:val="002A425A"/>
    <w:rsid w:val="002A6011"/>
    <w:rsid w:val="002A67BA"/>
    <w:rsid w:val="002A6FCA"/>
    <w:rsid w:val="002A77D5"/>
    <w:rsid w:val="002B16FC"/>
    <w:rsid w:val="002B30CF"/>
    <w:rsid w:val="002B3162"/>
    <w:rsid w:val="002B3341"/>
    <w:rsid w:val="002B5629"/>
    <w:rsid w:val="002B5FCC"/>
    <w:rsid w:val="002B6002"/>
    <w:rsid w:val="002B6460"/>
    <w:rsid w:val="002B7620"/>
    <w:rsid w:val="002C0CC6"/>
    <w:rsid w:val="002C1C9D"/>
    <w:rsid w:val="002C2064"/>
    <w:rsid w:val="002C20D2"/>
    <w:rsid w:val="002C322B"/>
    <w:rsid w:val="002C35C1"/>
    <w:rsid w:val="002C41E8"/>
    <w:rsid w:val="002C457F"/>
    <w:rsid w:val="002C4C98"/>
    <w:rsid w:val="002C58F7"/>
    <w:rsid w:val="002C5A07"/>
    <w:rsid w:val="002C60D3"/>
    <w:rsid w:val="002C66A2"/>
    <w:rsid w:val="002C69E5"/>
    <w:rsid w:val="002C745A"/>
    <w:rsid w:val="002C7EDA"/>
    <w:rsid w:val="002C7F3F"/>
    <w:rsid w:val="002D09AB"/>
    <w:rsid w:val="002D128B"/>
    <w:rsid w:val="002D1EDC"/>
    <w:rsid w:val="002D2847"/>
    <w:rsid w:val="002D3A14"/>
    <w:rsid w:val="002D4916"/>
    <w:rsid w:val="002D5321"/>
    <w:rsid w:val="002D5F48"/>
    <w:rsid w:val="002D5FF2"/>
    <w:rsid w:val="002D6EE0"/>
    <w:rsid w:val="002D715B"/>
    <w:rsid w:val="002D7F3E"/>
    <w:rsid w:val="002E011D"/>
    <w:rsid w:val="002E1B5D"/>
    <w:rsid w:val="002E2E64"/>
    <w:rsid w:val="002E3191"/>
    <w:rsid w:val="002E3E24"/>
    <w:rsid w:val="002E41B5"/>
    <w:rsid w:val="002E6610"/>
    <w:rsid w:val="002E6744"/>
    <w:rsid w:val="002E6899"/>
    <w:rsid w:val="002E77CB"/>
    <w:rsid w:val="002F0A7A"/>
    <w:rsid w:val="002F13A1"/>
    <w:rsid w:val="002F3C97"/>
    <w:rsid w:val="002F4FE6"/>
    <w:rsid w:val="002F5F29"/>
    <w:rsid w:val="002F71D2"/>
    <w:rsid w:val="002F7532"/>
    <w:rsid w:val="00301441"/>
    <w:rsid w:val="00302881"/>
    <w:rsid w:val="00302C5B"/>
    <w:rsid w:val="00303B87"/>
    <w:rsid w:val="00303E31"/>
    <w:rsid w:val="0030492B"/>
    <w:rsid w:val="003058B3"/>
    <w:rsid w:val="003069FB"/>
    <w:rsid w:val="00307A85"/>
    <w:rsid w:val="0031090F"/>
    <w:rsid w:val="00311028"/>
    <w:rsid w:val="00312FD1"/>
    <w:rsid w:val="003130D1"/>
    <w:rsid w:val="003133F4"/>
    <w:rsid w:val="003140F8"/>
    <w:rsid w:val="0031441B"/>
    <w:rsid w:val="00314538"/>
    <w:rsid w:val="0031480E"/>
    <w:rsid w:val="00315B54"/>
    <w:rsid w:val="0031662D"/>
    <w:rsid w:val="00316AD6"/>
    <w:rsid w:val="00317513"/>
    <w:rsid w:val="00317795"/>
    <w:rsid w:val="00317F92"/>
    <w:rsid w:val="00320F37"/>
    <w:rsid w:val="00321853"/>
    <w:rsid w:val="00321CA6"/>
    <w:rsid w:val="003220CF"/>
    <w:rsid w:val="00322191"/>
    <w:rsid w:val="00322389"/>
    <w:rsid w:val="00322E27"/>
    <w:rsid w:val="0032363C"/>
    <w:rsid w:val="003241D0"/>
    <w:rsid w:val="003251EE"/>
    <w:rsid w:val="003263E6"/>
    <w:rsid w:val="00326921"/>
    <w:rsid w:val="003270B8"/>
    <w:rsid w:val="00327AA9"/>
    <w:rsid w:val="00327B09"/>
    <w:rsid w:val="00327DDC"/>
    <w:rsid w:val="003305E5"/>
    <w:rsid w:val="00330CAB"/>
    <w:rsid w:val="00330CBF"/>
    <w:rsid w:val="0033110B"/>
    <w:rsid w:val="00331355"/>
    <w:rsid w:val="00331BD2"/>
    <w:rsid w:val="0033292E"/>
    <w:rsid w:val="00332936"/>
    <w:rsid w:val="00332C4E"/>
    <w:rsid w:val="00332C67"/>
    <w:rsid w:val="003331FC"/>
    <w:rsid w:val="00333AB1"/>
    <w:rsid w:val="003345DE"/>
    <w:rsid w:val="00334A03"/>
    <w:rsid w:val="00337CFC"/>
    <w:rsid w:val="00337FE9"/>
    <w:rsid w:val="0034028C"/>
    <w:rsid w:val="0034157D"/>
    <w:rsid w:val="00342331"/>
    <w:rsid w:val="00342C2F"/>
    <w:rsid w:val="0034363E"/>
    <w:rsid w:val="0034424A"/>
    <w:rsid w:val="0034587C"/>
    <w:rsid w:val="0034613C"/>
    <w:rsid w:val="00347110"/>
    <w:rsid w:val="00347CE5"/>
    <w:rsid w:val="00347D18"/>
    <w:rsid w:val="00350D40"/>
    <w:rsid w:val="003514E2"/>
    <w:rsid w:val="00351A28"/>
    <w:rsid w:val="00352112"/>
    <w:rsid w:val="003523DC"/>
    <w:rsid w:val="00353181"/>
    <w:rsid w:val="0035375D"/>
    <w:rsid w:val="00353A83"/>
    <w:rsid w:val="003543A9"/>
    <w:rsid w:val="0035475C"/>
    <w:rsid w:val="00354A8F"/>
    <w:rsid w:val="00355955"/>
    <w:rsid w:val="00357E27"/>
    <w:rsid w:val="003610A3"/>
    <w:rsid w:val="00361CBB"/>
    <w:rsid w:val="00362184"/>
    <w:rsid w:val="003622C9"/>
    <w:rsid w:val="003634BB"/>
    <w:rsid w:val="0036443C"/>
    <w:rsid w:val="003644FC"/>
    <w:rsid w:val="00366156"/>
    <w:rsid w:val="00366F48"/>
    <w:rsid w:val="0036743C"/>
    <w:rsid w:val="003702AC"/>
    <w:rsid w:val="0037196B"/>
    <w:rsid w:val="00372507"/>
    <w:rsid w:val="00372E24"/>
    <w:rsid w:val="0037353F"/>
    <w:rsid w:val="00373CEA"/>
    <w:rsid w:val="00375632"/>
    <w:rsid w:val="00375E29"/>
    <w:rsid w:val="003761E2"/>
    <w:rsid w:val="0037707B"/>
    <w:rsid w:val="003771D2"/>
    <w:rsid w:val="003807AC"/>
    <w:rsid w:val="00380B0B"/>
    <w:rsid w:val="00380EDC"/>
    <w:rsid w:val="0038217F"/>
    <w:rsid w:val="00382275"/>
    <w:rsid w:val="003824D1"/>
    <w:rsid w:val="00383106"/>
    <w:rsid w:val="0038313F"/>
    <w:rsid w:val="00383492"/>
    <w:rsid w:val="0038383A"/>
    <w:rsid w:val="00383F76"/>
    <w:rsid w:val="003841EC"/>
    <w:rsid w:val="0038482A"/>
    <w:rsid w:val="00385771"/>
    <w:rsid w:val="0038628C"/>
    <w:rsid w:val="0038652D"/>
    <w:rsid w:val="00386FC4"/>
    <w:rsid w:val="003870B8"/>
    <w:rsid w:val="00392454"/>
    <w:rsid w:val="00392490"/>
    <w:rsid w:val="003928F4"/>
    <w:rsid w:val="00392C4F"/>
    <w:rsid w:val="00392EFD"/>
    <w:rsid w:val="00393AE3"/>
    <w:rsid w:val="00394089"/>
    <w:rsid w:val="003940A9"/>
    <w:rsid w:val="00395AE9"/>
    <w:rsid w:val="0039682A"/>
    <w:rsid w:val="00397940"/>
    <w:rsid w:val="003979C3"/>
    <w:rsid w:val="00397D25"/>
    <w:rsid w:val="003A0B63"/>
    <w:rsid w:val="003A0C28"/>
    <w:rsid w:val="003A1259"/>
    <w:rsid w:val="003A2230"/>
    <w:rsid w:val="003A28BE"/>
    <w:rsid w:val="003A3303"/>
    <w:rsid w:val="003A413A"/>
    <w:rsid w:val="003A4DA3"/>
    <w:rsid w:val="003A4E86"/>
    <w:rsid w:val="003A4EFF"/>
    <w:rsid w:val="003A502F"/>
    <w:rsid w:val="003A5BBB"/>
    <w:rsid w:val="003A5BFA"/>
    <w:rsid w:val="003A6521"/>
    <w:rsid w:val="003A7968"/>
    <w:rsid w:val="003B0005"/>
    <w:rsid w:val="003B0411"/>
    <w:rsid w:val="003B06BC"/>
    <w:rsid w:val="003B18A4"/>
    <w:rsid w:val="003B1B03"/>
    <w:rsid w:val="003B1D51"/>
    <w:rsid w:val="003B2109"/>
    <w:rsid w:val="003B24E4"/>
    <w:rsid w:val="003B32B8"/>
    <w:rsid w:val="003B35E9"/>
    <w:rsid w:val="003B3FBF"/>
    <w:rsid w:val="003B4077"/>
    <w:rsid w:val="003B4EB6"/>
    <w:rsid w:val="003B4F95"/>
    <w:rsid w:val="003B5F8B"/>
    <w:rsid w:val="003B664A"/>
    <w:rsid w:val="003B69D3"/>
    <w:rsid w:val="003B73BA"/>
    <w:rsid w:val="003C179A"/>
    <w:rsid w:val="003C19A0"/>
    <w:rsid w:val="003C1E7A"/>
    <w:rsid w:val="003C207F"/>
    <w:rsid w:val="003C27EC"/>
    <w:rsid w:val="003C284F"/>
    <w:rsid w:val="003C2A89"/>
    <w:rsid w:val="003C2B91"/>
    <w:rsid w:val="003C2DBD"/>
    <w:rsid w:val="003C4151"/>
    <w:rsid w:val="003C469C"/>
    <w:rsid w:val="003C4741"/>
    <w:rsid w:val="003C5230"/>
    <w:rsid w:val="003C531F"/>
    <w:rsid w:val="003C59C0"/>
    <w:rsid w:val="003C59FA"/>
    <w:rsid w:val="003C6041"/>
    <w:rsid w:val="003C60E2"/>
    <w:rsid w:val="003C6D7C"/>
    <w:rsid w:val="003C74D8"/>
    <w:rsid w:val="003C7B4B"/>
    <w:rsid w:val="003D3724"/>
    <w:rsid w:val="003D3D96"/>
    <w:rsid w:val="003D428C"/>
    <w:rsid w:val="003D42E3"/>
    <w:rsid w:val="003D4E72"/>
    <w:rsid w:val="003D5A83"/>
    <w:rsid w:val="003E118C"/>
    <w:rsid w:val="003E17D2"/>
    <w:rsid w:val="003E1EC9"/>
    <w:rsid w:val="003E2208"/>
    <w:rsid w:val="003E22AC"/>
    <w:rsid w:val="003E2C9B"/>
    <w:rsid w:val="003E308A"/>
    <w:rsid w:val="003E30E3"/>
    <w:rsid w:val="003E31F8"/>
    <w:rsid w:val="003E4477"/>
    <w:rsid w:val="003E4FE7"/>
    <w:rsid w:val="003E583A"/>
    <w:rsid w:val="003E6903"/>
    <w:rsid w:val="003E6970"/>
    <w:rsid w:val="003F1C2D"/>
    <w:rsid w:val="003F1FB5"/>
    <w:rsid w:val="003F2F19"/>
    <w:rsid w:val="003F3C34"/>
    <w:rsid w:val="003F3F59"/>
    <w:rsid w:val="003F4641"/>
    <w:rsid w:val="003F4DC8"/>
    <w:rsid w:val="003F56F9"/>
    <w:rsid w:val="003F649D"/>
    <w:rsid w:val="003F7036"/>
    <w:rsid w:val="003F7286"/>
    <w:rsid w:val="00400407"/>
    <w:rsid w:val="0040116A"/>
    <w:rsid w:val="0040251D"/>
    <w:rsid w:val="004063F4"/>
    <w:rsid w:val="00406F79"/>
    <w:rsid w:val="0040797D"/>
    <w:rsid w:val="00410D01"/>
    <w:rsid w:val="00410E5C"/>
    <w:rsid w:val="00413388"/>
    <w:rsid w:val="00413AA7"/>
    <w:rsid w:val="00413E63"/>
    <w:rsid w:val="004145E1"/>
    <w:rsid w:val="004164E9"/>
    <w:rsid w:val="00416656"/>
    <w:rsid w:val="0041683F"/>
    <w:rsid w:val="00417575"/>
    <w:rsid w:val="00417BD0"/>
    <w:rsid w:val="00417BEB"/>
    <w:rsid w:val="00420B12"/>
    <w:rsid w:val="00420B4F"/>
    <w:rsid w:val="004213FE"/>
    <w:rsid w:val="00421977"/>
    <w:rsid w:val="00421EED"/>
    <w:rsid w:val="00422BF9"/>
    <w:rsid w:val="00424E72"/>
    <w:rsid w:val="00425DFF"/>
    <w:rsid w:val="00425F2C"/>
    <w:rsid w:val="004264A5"/>
    <w:rsid w:val="00426A40"/>
    <w:rsid w:val="00426B9C"/>
    <w:rsid w:val="00426EE7"/>
    <w:rsid w:val="00427601"/>
    <w:rsid w:val="00427F61"/>
    <w:rsid w:val="00430844"/>
    <w:rsid w:val="00430924"/>
    <w:rsid w:val="00430EBE"/>
    <w:rsid w:val="0043150A"/>
    <w:rsid w:val="00431A9D"/>
    <w:rsid w:val="00431D08"/>
    <w:rsid w:val="0043321A"/>
    <w:rsid w:val="00433DF5"/>
    <w:rsid w:val="00434531"/>
    <w:rsid w:val="00434CDA"/>
    <w:rsid w:val="00434E15"/>
    <w:rsid w:val="00435B74"/>
    <w:rsid w:val="00440A61"/>
    <w:rsid w:val="00440AA1"/>
    <w:rsid w:val="00440B5B"/>
    <w:rsid w:val="00440ED0"/>
    <w:rsid w:val="00441CCC"/>
    <w:rsid w:val="00443B3D"/>
    <w:rsid w:val="00443FA2"/>
    <w:rsid w:val="004453DF"/>
    <w:rsid w:val="00445B3D"/>
    <w:rsid w:val="00445CA7"/>
    <w:rsid w:val="0044724D"/>
    <w:rsid w:val="0044795E"/>
    <w:rsid w:val="00450577"/>
    <w:rsid w:val="004506FD"/>
    <w:rsid w:val="004509FF"/>
    <w:rsid w:val="00450DE1"/>
    <w:rsid w:val="00451108"/>
    <w:rsid w:val="00451CEA"/>
    <w:rsid w:val="00451F49"/>
    <w:rsid w:val="004538EB"/>
    <w:rsid w:val="00454965"/>
    <w:rsid w:val="00454E7C"/>
    <w:rsid w:val="00455227"/>
    <w:rsid w:val="00455B4B"/>
    <w:rsid w:val="00455D05"/>
    <w:rsid w:val="00455E7A"/>
    <w:rsid w:val="00455F0B"/>
    <w:rsid w:val="00464C8B"/>
    <w:rsid w:val="00464DC2"/>
    <w:rsid w:val="00464F86"/>
    <w:rsid w:val="004654BE"/>
    <w:rsid w:val="00465677"/>
    <w:rsid w:val="0046577A"/>
    <w:rsid w:val="00465965"/>
    <w:rsid w:val="00465DCE"/>
    <w:rsid w:val="00465DDD"/>
    <w:rsid w:val="00465EA4"/>
    <w:rsid w:val="00467588"/>
    <w:rsid w:val="00467D30"/>
    <w:rsid w:val="00470201"/>
    <w:rsid w:val="004703C5"/>
    <w:rsid w:val="00471C12"/>
    <w:rsid w:val="00471F32"/>
    <w:rsid w:val="00472557"/>
    <w:rsid w:val="004730C8"/>
    <w:rsid w:val="0047371E"/>
    <w:rsid w:val="004741F6"/>
    <w:rsid w:val="0047421D"/>
    <w:rsid w:val="0047483E"/>
    <w:rsid w:val="00475188"/>
    <w:rsid w:val="004758DD"/>
    <w:rsid w:val="00475BB0"/>
    <w:rsid w:val="0047730C"/>
    <w:rsid w:val="00480840"/>
    <w:rsid w:val="00480881"/>
    <w:rsid w:val="00481D59"/>
    <w:rsid w:val="00481EEE"/>
    <w:rsid w:val="00482A4D"/>
    <w:rsid w:val="00483506"/>
    <w:rsid w:val="004840F8"/>
    <w:rsid w:val="00484DA2"/>
    <w:rsid w:val="00484FF0"/>
    <w:rsid w:val="0048531B"/>
    <w:rsid w:val="004868EC"/>
    <w:rsid w:val="00487AEA"/>
    <w:rsid w:val="004914F4"/>
    <w:rsid w:val="00491F0D"/>
    <w:rsid w:val="00492E91"/>
    <w:rsid w:val="004937A7"/>
    <w:rsid w:val="0049414B"/>
    <w:rsid w:val="00494A46"/>
    <w:rsid w:val="00494E5B"/>
    <w:rsid w:val="00495A73"/>
    <w:rsid w:val="004962E8"/>
    <w:rsid w:val="00496C9D"/>
    <w:rsid w:val="00496F46"/>
    <w:rsid w:val="00497901"/>
    <w:rsid w:val="004A003F"/>
    <w:rsid w:val="004A48EC"/>
    <w:rsid w:val="004A4BBC"/>
    <w:rsid w:val="004A6AE3"/>
    <w:rsid w:val="004A7A3A"/>
    <w:rsid w:val="004A7E04"/>
    <w:rsid w:val="004B195F"/>
    <w:rsid w:val="004B2336"/>
    <w:rsid w:val="004B286F"/>
    <w:rsid w:val="004B35BC"/>
    <w:rsid w:val="004B39A6"/>
    <w:rsid w:val="004B3EAC"/>
    <w:rsid w:val="004B3EF3"/>
    <w:rsid w:val="004B4543"/>
    <w:rsid w:val="004B5126"/>
    <w:rsid w:val="004B5DC3"/>
    <w:rsid w:val="004B7391"/>
    <w:rsid w:val="004B76AD"/>
    <w:rsid w:val="004C00AD"/>
    <w:rsid w:val="004C2466"/>
    <w:rsid w:val="004C38E6"/>
    <w:rsid w:val="004C3A15"/>
    <w:rsid w:val="004C401D"/>
    <w:rsid w:val="004C4ED4"/>
    <w:rsid w:val="004C60E0"/>
    <w:rsid w:val="004C6445"/>
    <w:rsid w:val="004C676A"/>
    <w:rsid w:val="004C734E"/>
    <w:rsid w:val="004D2816"/>
    <w:rsid w:val="004D2966"/>
    <w:rsid w:val="004D2F9A"/>
    <w:rsid w:val="004D363A"/>
    <w:rsid w:val="004D378B"/>
    <w:rsid w:val="004D39CF"/>
    <w:rsid w:val="004D3F6D"/>
    <w:rsid w:val="004D46EC"/>
    <w:rsid w:val="004D5132"/>
    <w:rsid w:val="004D5D37"/>
    <w:rsid w:val="004D7132"/>
    <w:rsid w:val="004D7681"/>
    <w:rsid w:val="004D7A21"/>
    <w:rsid w:val="004E0326"/>
    <w:rsid w:val="004E1E9C"/>
    <w:rsid w:val="004E2690"/>
    <w:rsid w:val="004E27E7"/>
    <w:rsid w:val="004E290A"/>
    <w:rsid w:val="004E3C19"/>
    <w:rsid w:val="004E40E6"/>
    <w:rsid w:val="004E49CE"/>
    <w:rsid w:val="004E50BB"/>
    <w:rsid w:val="004E5138"/>
    <w:rsid w:val="004E52E2"/>
    <w:rsid w:val="004E6ECA"/>
    <w:rsid w:val="004E786F"/>
    <w:rsid w:val="004F0198"/>
    <w:rsid w:val="004F09CE"/>
    <w:rsid w:val="004F0F32"/>
    <w:rsid w:val="004F14D8"/>
    <w:rsid w:val="004F1740"/>
    <w:rsid w:val="004F2111"/>
    <w:rsid w:val="004F2B65"/>
    <w:rsid w:val="004F33CD"/>
    <w:rsid w:val="004F5B52"/>
    <w:rsid w:val="004F7C3A"/>
    <w:rsid w:val="004F7CA2"/>
    <w:rsid w:val="0050021C"/>
    <w:rsid w:val="00500E48"/>
    <w:rsid w:val="00501358"/>
    <w:rsid w:val="005028B5"/>
    <w:rsid w:val="00502F68"/>
    <w:rsid w:val="00503A01"/>
    <w:rsid w:val="00504074"/>
    <w:rsid w:val="00504B6E"/>
    <w:rsid w:val="005050F2"/>
    <w:rsid w:val="005075F2"/>
    <w:rsid w:val="00507720"/>
    <w:rsid w:val="00510166"/>
    <w:rsid w:val="00510382"/>
    <w:rsid w:val="00510F2B"/>
    <w:rsid w:val="005111E0"/>
    <w:rsid w:val="00511675"/>
    <w:rsid w:val="00511C0B"/>
    <w:rsid w:val="00511EE0"/>
    <w:rsid w:val="005123DE"/>
    <w:rsid w:val="0051254D"/>
    <w:rsid w:val="005125BD"/>
    <w:rsid w:val="00513309"/>
    <w:rsid w:val="005137A2"/>
    <w:rsid w:val="00513A5C"/>
    <w:rsid w:val="00517E1E"/>
    <w:rsid w:val="00520BE5"/>
    <w:rsid w:val="00521120"/>
    <w:rsid w:val="005211A9"/>
    <w:rsid w:val="005215EE"/>
    <w:rsid w:val="00522386"/>
    <w:rsid w:val="005223B7"/>
    <w:rsid w:val="00522DAE"/>
    <w:rsid w:val="00523FD8"/>
    <w:rsid w:val="00525D6E"/>
    <w:rsid w:val="00526696"/>
    <w:rsid w:val="00526AD7"/>
    <w:rsid w:val="00527562"/>
    <w:rsid w:val="005275FE"/>
    <w:rsid w:val="005301E1"/>
    <w:rsid w:val="00530579"/>
    <w:rsid w:val="0053165A"/>
    <w:rsid w:val="005317A5"/>
    <w:rsid w:val="00532499"/>
    <w:rsid w:val="00532950"/>
    <w:rsid w:val="00532A3B"/>
    <w:rsid w:val="00533543"/>
    <w:rsid w:val="00533FE5"/>
    <w:rsid w:val="005344AC"/>
    <w:rsid w:val="00534EDF"/>
    <w:rsid w:val="005356E2"/>
    <w:rsid w:val="00535914"/>
    <w:rsid w:val="00535A05"/>
    <w:rsid w:val="00535C60"/>
    <w:rsid w:val="005369A1"/>
    <w:rsid w:val="00537C29"/>
    <w:rsid w:val="00540066"/>
    <w:rsid w:val="005414CD"/>
    <w:rsid w:val="00542DE2"/>
    <w:rsid w:val="005432C2"/>
    <w:rsid w:val="00543480"/>
    <w:rsid w:val="00544623"/>
    <w:rsid w:val="00546A96"/>
    <w:rsid w:val="00546D95"/>
    <w:rsid w:val="005471BE"/>
    <w:rsid w:val="005471D8"/>
    <w:rsid w:val="00547C6D"/>
    <w:rsid w:val="00550690"/>
    <w:rsid w:val="00551540"/>
    <w:rsid w:val="00552925"/>
    <w:rsid w:val="00553E2A"/>
    <w:rsid w:val="005540C5"/>
    <w:rsid w:val="00554A82"/>
    <w:rsid w:val="00556326"/>
    <w:rsid w:val="0055642E"/>
    <w:rsid w:val="005579AC"/>
    <w:rsid w:val="00557D19"/>
    <w:rsid w:val="00557EE9"/>
    <w:rsid w:val="00561F62"/>
    <w:rsid w:val="00563311"/>
    <w:rsid w:val="00564418"/>
    <w:rsid w:val="005660A1"/>
    <w:rsid w:val="00566642"/>
    <w:rsid w:val="00566D88"/>
    <w:rsid w:val="00567BCB"/>
    <w:rsid w:val="005706FB"/>
    <w:rsid w:val="005716A1"/>
    <w:rsid w:val="00572CA5"/>
    <w:rsid w:val="00572FCD"/>
    <w:rsid w:val="00573588"/>
    <w:rsid w:val="00573E0D"/>
    <w:rsid w:val="005747F0"/>
    <w:rsid w:val="00575087"/>
    <w:rsid w:val="00576754"/>
    <w:rsid w:val="005775C8"/>
    <w:rsid w:val="00577E95"/>
    <w:rsid w:val="00581B61"/>
    <w:rsid w:val="00583C74"/>
    <w:rsid w:val="005869B4"/>
    <w:rsid w:val="00586AEE"/>
    <w:rsid w:val="00587811"/>
    <w:rsid w:val="00587B78"/>
    <w:rsid w:val="00587F57"/>
    <w:rsid w:val="00590208"/>
    <w:rsid w:val="005909C5"/>
    <w:rsid w:val="0059157F"/>
    <w:rsid w:val="005919CA"/>
    <w:rsid w:val="00591D05"/>
    <w:rsid w:val="00591F4D"/>
    <w:rsid w:val="00592FE2"/>
    <w:rsid w:val="0059306F"/>
    <w:rsid w:val="00593C55"/>
    <w:rsid w:val="00593C7E"/>
    <w:rsid w:val="00593DD5"/>
    <w:rsid w:val="00595ACD"/>
    <w:rsid w:val="00595FD7"/>
    <w:rsid w:val="005962F9"/>
    <w:rsid w:val="00596436"/>
    <w:rsid w:val="00596677"/>
    <w:rsid w:val="00597484"/>
    <w:rsid w:val="005A0118"/>
    <w:rsid w:val="005A04C7"/>
    <w:rsid w:val="005A07CB"/>
    <w:rsid w:val="005A0BFC"/>
    <w:rsid w:val="005A1578"/>
    <w:rsid w:val="005A1942"/>
    <w:rsid w:val="005A1F64"/>
    <w:rsid w:val="005A28AB"/>
    <w:rsid w:val="005A2952"/>
    <w:rsid w:val="005A2A20"/>
    <w:rsid w:val="005A2BD5"/>
    <w:rsid w:val="005A377C"/>
    <w:rsid w:val="005A4AA1"/>
    <w:rsid w:val="005A50F0"/>
    <w:rsid w:val="005A5DB9"/>
    <w:rsid w:val="005A5F60"/>
    <w:rsid w:val="005A6A92"/>
    <w:rsid w:val="005A6ADA"/>
    <w:rsid w:val="005A6BA2"/>
    <w:rsid w:val="005A6C48"/>
    <w:rsid w:val="005A7421"/>
    <w:rsid w:val="005A7F10"/>
    <w:rsid w:val="005B028C"/>
    <w:rsid w:val="005B067F"/>
    <w:rsid w:val="005B06E9"/>
    <w:rsid w:val="005B0852"/>
    <w:rsid w:val="005B09C7"/>
    <w:rsid w:val="005B19B4"/>
    <w:rsid w:val="005B1B4F"/>
    <w:rsid w:val="005B2C24"/>
    <w:rsid w:val="005B3883"/>
    <w:rsid w:val="005B4B97"/>
    <w:rsid w:val="005B4DB3"/>
    <w:rsid w:val="005B4E61"/>
    <w:rsid w:val="005B54BE"/>
    <w:rsid w:val="005B5FA3"/>
    <w:rsid w:val="005C00FA"/>
    <w:rsid w:val="005C14C4"/>
    <w:rsid w:val="005C14CC"/>
    <w:rsid w:val="005C16BB"/>
    <w:rsid w:val="005C1966"/>
    <w:rsid w:val="005C1B96"/>
    <w:rsid w:val="005C1BE7"/>
    <w:rsid w:val="005C1FCA"/>
    <w:rsid w:val="005C36AE"/>
    <w:rsid w:val="005C3F11"/>
    <w:rsid w:val="005C42C8"/>
    <w:rsid w:val="005C46C6"/>
    <w:rsid w:val="005C5419"/>
    <w:rsid w:val="005C609F"/>
    <w:rsid w:val="005C6F6A"/>
    <w:rsid w:val="005D0AB8"/>
    <w:rsid w:val="005D0F65"/>
    <w:rsid w:val="005D1A71"/>
    <w:rsid w:val="005D1C1D"/>
    <w:rsid w:val="005D213E"/>
    <w:rsid w:val="005D2358"/>
    <w:rsid w:val="005D243D"/>
    <w:rsid w:val="005D2457"/>
    <w:rsid w:val="005D2AEC"/>
    <w:rsid w:val="005D3E17"/>
    <w:rsid w:val="005D5FD4"/>
    <w:rsid w:val="005D7436"/>
    <w:rsid w:val="005D770B"/>
    <w:rsid w:val="005E0242"/>
    <w:rsid w:val="005E05F5"/>
    <w:rsid w:val="005E16B2"/>
    <w:rsid w:val="005E16F1"/>
    <w:rsid w:val="005E236B"/>
    <w:rsid w:val="005E24B9"/>
    <w:rsid w:val="005E276C"/>
    <w:rsid w:val="005E2A59"/>
    <w:rsid w:val="005E35F6"/>
    <w:rsid w:val="005E3AF1"/>
    <w:rsid w:val="005E4179"/>
    <w:rsid w:val="005E4429"/>
    <w:rsid w:val="005E5372"/>
    <w:rsid w:val="005E6979"/>
    <w:rsid w:val="005E745F"/>
    <w:rsid w:val="005E7709"/>
    <w:rsid w:val="005F0354"/>
    <w:rsid w:val="005F16EB"/>
    <w:rsid w:val="005F24B4"/>
    <w:rsid w:val="005F2B91"/>
    <w:rsid w:val="005F3209"/>
    <w:rsid w:val="005F3D91"/>
    <w:rsid w:val="005F4CB2"/>
    <w:rsid w:val="005F4DFD"/>
    <w:rsid w:val="005F581F"/>
    <w:rsid w:val="005F6014"/>
    <w:rsid w:val="005F7141"/>
    <w:rsid w:val="005F732A"/>
    <w:rsid w:val="0060083B"/>
    <w:rsid w:val="00600D4C"/>
    <w:rsid w:val="006020DB"/>
    <w:rsid w:val="0060379C"/>
    <w:rsid w:val="00604307"/>
    <w:rsid w:val="00604B3C"/>
    <w:rsid w:val="00604B80"/>
    <w:rsid w:val="00605A23"/>
    <w:rsid w:val="006062BF"/>
    <w:rsid w:val="00606428"/>
    <w:rsid w:val="00606D11"/>
    <w:rsid w:val="00606EEA"/>
    <w:rsid w:val="006071A3"/>
    <w:rsid w:val="006108CA"/>
    <w:rsid w:val="00610EFA"/>
    <w:rsid w:val="00612AA8"/>
    <w:rsid w:val="00612F45"/>
    <w:rsid w:val="006130E3"/>
    <w:rsid w:val="006135FB"/>
    <w:rsid w:val="006137F8"/>
    <w:rsid w:val="00613894"/>
    <w:rsid w:val="00613947"/>
    <w:rsid w:val="006147DF"/>
    <w:rsid w:val="0061523C"/>
    <w:rsid w:val="0061652E"/>
    <w:rsid w:val="006166BF"/>
    <w:rsid w:val="00616931"/>
    <w:rsid w:val="00616B3C"/>
    <w:rsid w:val="00620312"/>
    <w:rsid w:val="00620A01"/>
    <w:rsid w:val="00621156"/>
    <w:rsid w:val="00621999"/>
    <w:rsid w:val="00622991"/>
    <w:rsid w:val="00622D76"/>
    <w:rsid w:val="00622EC8"/>
    <w:rsid w:val="0062322B"/>
    <w:rsid w:val="00623A86"/>
    <w:rsid w:val="00624DCF"/>
    <w:rsid w:val="00626153"/>
    <w:rsid w:val="0062794B"/>
    <w:rsid w:val="00627DFD"/>
    <w:rsid w:val="006309A5"/>
    <w:rsid w:val="00632046"/>
    <w:rsid w:val="006335C2"/>
    <w:rsid w:val="006342F9"/>
    <w:rsid w:val="00634A9C"/>
    <w:rsid w:val="00634D7C"/>
    <w:rsid w:val="00635D2A"/>
    <w:rsid w:val="00636E6A"/>
    <w:rsid w:val="0063709F"/>
    <w:rsid w:val="00637308"/>
    <w:rsid w:val="0063793D"/>
    <w:rsid w:val="00642C41"/>
    <w:rsid w:val="0064335C"/>
    <w:rsid w:val="00643D46"/>
    <w:rsid w:val="006450D1"/>
    <w:rsid w:val="00645C05"/>
    <w:rsid w:val="0064608D"/>
    <w:rsid w:val="00646A73"/>
    <w:rsid w:val="00647324"/>
    <w:rsid w:val="006477FE"/>
    <w:rsid w:val="00647936"/>
    <w:rsid w:val="00650377"/>
    <w:rsid w:val="00650CCA"/>
    <w:rsid w:val="0065164A"/>
    <w:rsid w:val="00653007"/>
    <w:rsid w:val="00653BA5"/>
    <w:rsid w:val="00654129"/>
    <w:rsid w:val="006547A9"/>
    <w:rsid w:val="006556FE"/>
    <w:rsid w:val="006561B2"/>
    <w:rsid w:val="006566E8"/>
    <w:rsid w:val="0065769C"/>
    <w:rsid w:val="006579E4"/>
    <w:rsid w:val="00657D2A"/>
    <w:rsid w:val="00657F73"/>
    <w:rsid w:val="00660CC1"/>
    <w:rsid w:val="00662361"/>
    <w:rsid w:val="0066238D"/>
    <w:rsid w:val="00663D4E"/>
    <w:rsid w:val="00664ACA"/>
    <w:rsid w:val="00664E98"/>
    <w:rsid w:val="00664EA1"/>
    <w:rsid w:val="00665165"/>
    <w:rsid w:val="00665976"/>
    <w:rsid w:val="00665D8D"/>
    <w:rsid w:val="0066635B"/>
    <w:rsid w:val="00666614"/>
    <w:rsid w:val="00666CDA"/>
    <w:rsid w:val="00667006"/>
    <w:rsid w:val="006675AD"/>
    <w:rsid w:val="0067080B"/>
    <w:rsid w:val="00670FB5"/>
    <w:rsid w:val="006713F4"/>
    <w:rsid w:val="0067196D"/>
    <w:rsid w:val="00672CF7"/>
    <w:rsid w:val="00673B4B"/>
    <w:rsid w:val="0067452F"/>
    <w:rsid w:val="006746AF"/>
    <w:rsid w:val="00675041"/>
    <w:rsid w:val="00675624"/>
    <w:rsid w:val="00675931"/>
    <w:rsid w:val="006759E6"/>
    <w:rsid w:val="00676209"/>
    <w:rsid w:val="006766E7"/>
    <w:rsid w:val="00676BD0"/>
    <w:rsid w:val="00677EC1"/>
    <w:rsid w:val="0068059D"/>
    <w:rsid w:val="00683607"/>
    <w:rsid w:val="0068369E"/>
    <w:rsid w:val="00684381"/>
    <w:rsid w:val="00684E7B"/>
    <w:rsid w:val="006857C4"/>
    <w:rsid w:val="00687826"/>
    <w:rsid w:val="00687BA9"/>
    <w:rsid w:val="00690F09"/>
    <w:rsid w:val="0069103C"/>
    <w:rsid w:val="00692843"/>
    <w:rsid w:val="00692D31"/>
    <w:rsid w:val="006933A8"/>
    <w:rsid w:val="00693756"/>
    <w:rsid w:val="0069486E"/>
    <w:rsid w:val="0069494F"/>
    <w:rsid w:val="00695634"/>
    <w:rsid w:val="00695C26"/>
    <w:rsid w:val="00695DD8"/>
    <w:rsid w:val="0069600D"/>
    <w:rsid w:val="00696399"/>
    <w:rsid w:val="0069654D"/>
    <w:rsid w:val="0069737E"/>
    <w:rsid w:val="006A16B2"/>
    <w:rsid w:val="006A26F7"/>
    <w:rsid w:val="006A2890"/>
    <w:rsid w:val="006A467B"/>
    <w:rsid w:val="006A5121"/>
    <w:rsid w:val="006A5238"/>
    <w:rsid w:val="006A5D70"/>
    <w:rsid w:val="006A61EA"/>
    <w:rsid w:val="006B046C"/>
    <w:rsid w:val="006B06BD"/>
    <w:rsid w:val="006B142F"/>
    <w:rsid w:val="006B2510"/>
    <w:rsid w:val="006B3D90"/>
    <w:rsid w:val="006B3E0F"/>
    <w:rsid w:val="006B4092"/>
    <w:rsid w:val="006B5231"/>
    <w:rsid w:val="006B53D7"/>
    <w:rsid w:val="006B54C9"/>
    <w:rsid w:val="006B6B99"/>
    <w:rsid w:val="006B71C3"/>
    <w:rsid w:val="006B7626"/>
    <w:rsid w:val="006C060E"/>
    <w:rsid w:val="006C0DCB"/>
    <w:rsid w:val="006C1E0E"/>
    <w:rsid w:val="006C1FB6"/>
    <w:rsid w:val="006C221D"/>
    <w:rsid w:val="006C2716"/>
    <w:rsid w:val="006C2D0D"/>
    <w:rsid w:val="006C2D6A"/>
    <w:rsid w:val="006C3699"/>
    <w:rsid w:val="006C4748"/>
    <w:rsid w:val="006C48EF"/>
    <w:rsid w:val="006C4A76"/>
    <w:rsid w:val="006C4F43"/>
    <w:rsid w:val="006C57FF"/>
    <w:rsid w:val="006C5922"/>
    <w:rsid w:val="006C6CB7"/>
    <w:rsid w:val="006C7014"/>
    <w:rsid w:val="006C7682"/>
    <w:rsid w:val="006D034B"/>
    <w:rsid w:val="006D0966"/>
    <w:rsid w:val="006D0AA4"/>
    <w:rsid w:val="006D4D67"/>
    <w:rsid w:val="006D5BFF"/>
    <w:rsid w:val="006D609D"/>
    <w:rsid w:val="006D7AAD"/>
    <w:rsid w:val="006D7FEA"/>
    <w:rsid w:val="006E0588"/>
    <w:rsid w:val="006E0638"/>
    <w:rsid w:val="006E1006"/>
    <w:rsid w:val="006E13DD"/>
    <w:rsid w:val="006E1C8A"/>
    <w:rsid w:val="006E2B4E"/>
    <w:rsid w:val="006E3AA1"/>
    <w:rsid w:val="006E408C"/>
    <w:rsid w:val="006E46A7"/>
    <w:rsid w:val="006E46D2"/>
    <w:rsid w:val="006E4B19"/>
    <w:rsid w:val="006E5114"/>
    <w:rsid w:val="006E5622"/>
    <w:rsid w:val="006E5A15"/>
    <w:rsid w:val="006F0ACA"/>
    <w:rsid w:val="006F0B1D"/>
    <w:rsid w:val="006F1A09"/>
    <w:rsid w:val="006F2E83"/>
    <w:rsid w:val="006F3747"/>
    <w:rsid w:val="006F39C0"/>
    <w:rsid w:val="006F4444"/>
    <w:rsid w:val="006F4937"/>
    <w:rsid w:val="006F4A66"/>
    <w:rsid w:val="006F5871"/>
    <w:rsid w:val="006F763A"/>
    <w:rsid w:val="00701083"/>
    <w:rsid w:val="00702C0E"/>
    <w:rsid w:val="00702C18"/>
    <w:rsid w:val="00702CDD"/>
    <w:rsid w:val="00702DA8"/>
    <w:rsid w:val="007031A8"/>
    <w:rsid w:val="00703961"/>
    <w:rsid w:val="00704CF8"/>
    <w:rsid w:val="00704F70"/>
    <w:rsid w:val="00705156"/>
    <w:rsid w:val="00705167"/>
    <w:rsid w:val="00705792"/>
    <w:rsid w:val="00705CEF"/>
    <w:rsid w:val="00706D2D"/>
    <w:rsid w:val="0071041E"/>
    <w:rsid w:val="007106A1"/>
    <w:rsid w:val="00710FC2"/>
    <w:rsid w:val="0071573F"/>
    <w:rsid w:val="007157F6"/>
    <w:rsid w:val="00715E7A"/>
    <w:rsid w:val="00715EA8"/>
    <w:rsid w:val="007200DB"/>
    <w:rsid w:val="00720840"/>
    <w:rsid w:val="00720857"/>
    <w:rsid w:val="007212A5"/>
    <w:rsid w:val="00721548"/>
    <w:rsid w:val="00722040"/>
    <w:rsid w:val="00722F18"/>
    <w:rsid w:val="007233CD"/>
    <w:rsid w:val="0072347A"/>
    <w:rsid w:val="00724B27"/>
    <w:rsid w:val="007253DB"/>
    <w:rsid w:val="00730095"/>
    <w:rsid w:val="00730365"/>
    <w:rsid w:val="00730C66"/>
    <w:rsid w:val="00730FEA"/>
    <w:rsid w:val="0073237C"/>
    <w:rsid w:val="00732919"/>
    <w:rsid w:val="00732BDE"/>
    <w:rsid w:val="00734511"/>
    <w:rsid w:val="0073514A"/>
    <w:rsid w:val="007351B1"/>
    <w:rsid w:val="007352DA"/>
    <w:rsid w:val="00735505"/>
    <w:rsid w:val="007362AB"/>
    <w:rsid w:val="0073654C"/>
    <w:rsid w:val="00736782"/>
    <w:rsid w:val="00736AB0"/>
    <w:rsid w:val="00737272"/>
    <w:rsid w:val="00737309"/>
    <w:rsid w:val="00737536"/>
    <w:rsid w:val="007402DC"/>
    <w:rsid w:val="007403EA"/>
    <w:rsid w:val="0074175E"/>
    <w:rsid w:val="00741D8A"/>
    <w:rsid w:val="00742744"/>
    <w:rsid w:val="00744368"/>
    <w:rsid w:val="00744639"/>
    <w:rsid w:val="00744946"/>
    <w:rsid w:val="00746603"/>
    <w:rsid w:val="00746B99"/>
    <w:rsid w:val="00746F60"/>
    <w:rsid w:val="007476B7"/>
    <w:rsid w:val="00747BE6"/>
    <w:rsid w:val="00751092"/>
    <w:rsid w:val="00751E3E"/>
    <w:rsid w:val="007527F2"/>
    <w:rsid w:val="00752BEC"/>
    <w:rsid w:val="00752DDC"/>
    <w:rsid w:val="00753391"/>
    <w:rsid w:val="007538EB"/>
    <w:rsid w:val="00754391"/>
    <w:rsid w:val="00754A36"/>
    <w:rsid w:val="007551B7"/>
    <w:rsid w:val="0075681C"/>
    <w:rsid w:val="007572B0"/>
    <w:rsid w:val="00757CFB"/>
    <w:rsid w:val="00757D45"/>
    <w:rsid w:val="00757E39"/>
    <w:rsid w:val="0076053B"/>
    <w:rsid w:val="00760A05"/>
    <w:rsid w:val="00760B73"/>
    <w:rsid w:val="00760C87"/>
    <w:rsid w:val="007616AD"/>
    <w:rsid w:val="00761D7B"/>
    <w:rsid w:val="007632F1"/>
    <w:rsid w:val="00763729"/>
    <w:rsid w:val="00763C10"/>
    <w:rsid w:val="00764555"/>
    <w:rsid w:val="00764867"/>
    <w:rsid w:val="0076514E"/>
    <w:rsid w:val="00765D88"/>
    <w:rsid w:val="00765F65"/>
    <w:rsid w:val="00765FDA"/>
    <w:rsid w:val="007661E7"/>
    <w:rsid w:val="00767BAD"/>
    <w:rsid w:val="007712A6"/>
    <w:rsid w:val="00774309"/>
    <w:rsid w:val="00775250"/>
    <w:rsid w:val="00775B8F"/>
    <w:rsid w:val="00776909"/>
    <w:rsid w:val="0078001F"/>
    <w:rsid w:val="00781CE5"/>
    <w:rsid w:val="00782DF4"/>
    <w:rsid w:val="00782FF7"/>
    <w:rsid w:val="00783029"/>
    <w:rsid w:val="007830BE"/>
    <w:rsid w:val="007833EF"/>
    <w:rsid w:val="00783E61"/>
    <w:rsid w:val="0078419F"/>
    <w:rsid w:val="00785062"/>
    <w:rsid w:val="007852BD"/>
    <w:rsid w:val="0078636F"/>
    <w:rsid w:val="00786D1F"/>
    <w:rsid w:val="00790A31"/>
    <w:rsid w:val="00790B10"/>
    <w:rsid w:val="00790BF3"/>
    <w:rsid w:val="00790E14"/>
    <w:rsid w:val="00791032"/>
    <w:rsid w:val="00791C8E"/>
    <w:rsid w:val="00794A59"/>
    <w:rsid w:val="00794FE4"/>
    <w:rsid w:val="00795179"/>
    <w:rsid w:val="00795BC1"/>
    <w:rsid w:val="00795D9C"/>
    <w:rsid w:val="00796E3D"/>
    <w:rsid w:val="007972B8"/>
    <w:rsid w:val="00797898"/>
    <w:rsid w:val="007A0604"/>
    <w:rsid w:val="007A0C97"/>
    <w:rsid w:val="007A143A"/>
    <w:rsid w:val="007A1661"/>
    <w:rsid w:val="007A1B2F"/>
    <w:rsid w:val="007A2290"/>
    <w:rsid w:val="007A343F"/>
    <w:rsid w:val="007A368B"/>
    <w:rsid w:val="007A375F"/>
    <w:rsid w:val="007A39A6"/>
    <w:rsid w:val="007A3BD1"/>
    <w:rsid w:val="007A3CB2"/>
    <w:rsid w:val="007A41FA"/>
    <w:rsid w:val="007A4207"/>
    <w:rsid w:val="007A52F7"/>
    <w:rsid w:val="007A59F7"/>
    <w:rsid w:val="007A6241"/>
    <w:rsid w:val="007A6592"/>
    <w:rsid w:val="007A6778"/>
    <w:rsid w:val="007A6C1E"/>
    <w:rsid w:val="007A70CA"/>
    <w:rsid w:val="007A72A5"/>
    <w:rsid w:val="007A7B17"/>
    <w:rsid w:val="007A7D2E"/>
    <w:rsid w:val="007B34DC"/>
    <w:rsid w:val="007B4874"/>
    <w:rsid w:val="007B5D67"/>
    <w:rsid w:val="007B662B"/>
    <w:rsid w:val="007B7464"/>
    <w:rsid w:val="007B796D"/>
    <w:rsid w:val="007B7C27"/>
    <w:rsid w:val="007C19C3"/>
    <w:rsid w:val="007C2361"/>
    <w:rsid w:val="007C24A9"/>
    <w:rsid w:val="007C2F26"/>
    <w:rsid w:val="007C327B"/>
    <w:rsid w:val="007C37BD"/>
    <w:rsid w:val="007C3C44"/>
    <w:rsid w:val="007C450A"/>
    <w:rsid w:val="007C559A"/>
    <w:rsid w:val="007C6B9C"/>
    <w:rsid w:val="007C6BA5"/>
    <w:rsid w:val="007C76C6"/>
    <w:rsid w:val="007C7986"/>
    <w:rsid w:val="007C7B28"/>
    <w:rsid w:val="007C7DB7"/>
    <w:rsid w:val="007D0182"/>
    <w:rsid w:val="007D0462"/>
    <w:rsid w:val="007D09C1"/>
    <w:rsid w:val="007D0C64"/>
    <w:rsid w:val="007D17F7"/>
    <w:rsid w:val="007D4E68"/>
    <w:rsid w:val="007D596C"/>
    <w:rsid w:val="007D6AC4"/>
    <w:rsid w:val="007D7FE3"/>
    <w:rsid w:val="007E228B"/>
    <w:rsid w:val="007E25AF"/>
    <w:rsid w:val="007E2E2D"/>
    <w:rsid w:val="007E36E1"/>
    <w:rsid w:val="007E3A75"/>
    <w:rsid w:val="007E4487"/>
    <w:rsid w:val="007E50F5"/>
    <w:rsid w:val="007E56F3"/>
    <w:rsid w:val="007E6253"/>
    <w:rsid w:val="007E6ED3"/>
    <w:rsid w:val="007F065B"/>
    <w:rsid w:val="007F0CED"/>
    <w:rsid w:val="007F0D01"/>
    <w:rsid w:val="007F11A7"/>
    <w:rsid w:val="007F12CE"/>
    <w:rsid w:val="007F1F37"/>
    <w:rsid w:val="007F2092"/>
    <w:rsid w:val="007F526C"/>
    <w:rsid w:val="007F530E"/>
    <w:rsid w:val="007F5354"/>
    <w:rsid w:val="007F601B"/>
    <w:rsid w:val="007F61B5"/>
    <w:rsid w:val="007F6479"/>
    <w:rsid w:val="007F6B52"/>
    <w:rsid w:val="007F6EC8"/>
    <w:rsid w:val="007F70C5"/>
    <w:rsid w:val="007F79AE"/>
    <w:rsid w:val="00800224"/>
    <w:rsid w:val="00801CD1"/>
    <w:rsid w:val="0080206F"/>
    <w:rsid w:val="0080307B"/>
    <w:rsid w:val="00804020"/>
    <w:rsid w:val="008040B4"/>
    <w:rsid w:val="0080538A"/>
    <w:rsid w:val="00806215"/>
    <w:rsid w:val="00807171"/>
    <w:rsid w:val="00807E7A"/>
    <w:rsid w:val="00810025"/>
    <w:rsid w:val="008107F4"/>
    <w:rsid w:val="00810E77"/>
    <w:rsid w:val="00811120"/>
    <w:rsid w:val="00811B9E"/>
    <w:rsid w:val="008146FB"/>
    <w:rsid w:val="0081470F"/>
    <w:rsid w:val="00814B8B"/>
    <w:rsid w:val="0081577A"/>
    <w:rsid w:val="008163CA"/>
    <w:rsid w:val="008173F7"/>
    <w:rsid w:val="00817F38"/>
    <w:rsid w:val="008204AA"/>
    <w:rsid w:val="008207D7"/>
    <w:rsid w:val="008225F1"/>
    <w:rsid w:val="00823832"/>
    <w:rsid w:val="00823865"/>
    <w:rsid w:val="008253D4"/>
    <w:rsid w:val="008259C3"/>
    <w:rsid w:val="00825E9C"/>
    <w:rsid w:val="008268F4"/>
    <w:rsid w:val="0082699D"/>
    <w:rsid w:val="008278C1"/>
    <w:rsid w:val="00827EE9"/>
    <w:rsid w:val="00830A9B"/>
    <w:rsid w:val="00830D7C"/>
    <w:rsid w:val="00831222"/>
    <w:rsid w:val="00831808"/>
    <w:rsid w:val="00831A47"/>
    <w:rsid w:val="0083218E"/>
    <w:rsid w:val="0083264F"/>
    <w:rsid w:val="008334ED"/>
    <w:rsid w:val="00833902"/>
    <w:rsid w:val="0083438D"/>
    <w:rsid w:val="00834CED"/>
    <w:rsid w:val="00835884"/>
    <w:rsid w:val="008362A6"/>
    <w:rsid w:val="008367AF"/>
    <w:rsid w:val="00837409"/>
    <w:rsid w:val="00837E94"/>
    <w:rsid w:val="00837FDB"/>
    <w:rsid w:val="00843050"/>
    <w:rsid w:val="008430C4"/>
    <w:rsid w:val="00843C7F"/>
    <w:rsid w:val="00843D1E"/>
    <w:rsid w:val="00843FAF"/>
    <w:rsid w:val="00846318"/>
    <w:rsid w:val="00846799"/>
    <w:rsid w:val="008468D9"/>
    <w:rsid w:val="00847515"/>
    <w:rsid w:val="0084798F"/>
    <w:rsid w:val="008507C0"/>
    <w:rsid w:val="00850927"/>
    <w:rsid w:val="00850F4C"/>
    <w:rsid w:val="008516F1"/>
    <w:rsid w:val="0085189E"/>
    <w:rsid w:val="0085230C"/>
    <w:rsid w:val="00853B9D"/>
    <w:rsid w:val="008545E0"/>
    <w:rsid w:val="00854B2C"/>
    <w:rsid w:val="00855640"/>
    <w:rsid w:val="00861507"/>
    <w:rsid w:val="008615B1"/>
    <w:rsid w:val="00862191"/>
    <w:rsid w:val="0086275D"/>
    <w:rsid w:val="00862D59"/>
    <w:rsid w:val="0086347E"/>
    <w:rsid w:val="008638C2"/>
    <w:rsid w:val="00864C0A"/>
    <w:rsid w:val="00864E63"/>
    <w:rsid w:val="00865C14"/>
    <w:rsid w:val="008661B1"/>
    <w:rsid w:val="00866205"/>
    <w:rsid w:val="00866DB5"/>
    <w:rsid w:val="008670FF"/>
    <w:rsid w:val="008709E0"/>
    <w:rsid w:val="00871237"/>
    <w:rsid w:val="00871B44"/>
    <w:rsid w:val="0087210C"/>
    <w:rsid w:val="00872AE2"/>
    <w:rsid w:val="008733F6"/>
    <w:rsid w:val="008736BF"/>
    <w:rsid w:val="00873A82"/>
    <w:rsid w:val="00873DAF"/>
    <w:rsid w:val="008741BE"/>
    <w:rsid w:val="00874975"/>
    <w:rsid w:val="008751CD"/>
    <w:rsid w:val="008764E9"/>
    <w:rsid w:val="00876771"/>
    <w:rsid w:val="00877F70"/>
    <w:rsid w:val="00880534"/>
    <w:rsid w:val="00880539"/>
    <w:rsid w:val="00880968"/>
    <w:rsid w:val="00882B83"/>
    <w:rsid w:val="00883446"/>
    <w:rsid w:val="00884667"/>
    <w:rsid w:val="0088478F"/>
    <w:rsid w:val="00884951"/>
    <w:rsid w:val="00885101"/>
    <w:rsid w:val="00885CAF"/>
    <w:rsid w:val="0088712D"/>
    <w:rsid w:val="008903C5"/>
    <w:rsid w:val="00890BF9"/>
    <w:rsid w:val="00891AC7"/>
    <w:rsid w:val="00891DD4"/>
    <w:rsid w:val="00892972"/>
    <w:rsid w:val="00893BA8"/>
    <w:rsid w:val="00893D0D"/>
    <w:rsid w:val="0089430E"/>
    <w:rsid w:val="008943B1"/>
    <w:rsid w:val="00894AA0"/>
    <w:rsid w:val="00894B02"/>
    <w:rsid w:val="00896BC2"/>
    <w:rsid w:val="008973CD"/>
    <w:rsid w:val="0089770F"/>
    <w:rsid w:val="00897DE9"/>
    <w:rsid w:val="008A0F73"/>
    <w:rsid w:val="008A1158"/>
    <w:rsid w:val="008A1EC1"/>
    <w:rsid w:val="008A22A1"/>
    <w:rsid w:val="008A22EE"/>
    <w:rsid w:val="008A328F"/>
    <w:rsid w:val="008A39F3"/>
    <w:rsid w:val="008A4691"/>
    <w:rsid w:val="008A4FE2"/>
    <w:rsid w:val="008A5277"/>
    <w:rsid w:val="008A566E"/>
    <w:rsid w:val="008A6A17"/>
    <w:rsid w:val="008A6BC8"/>
    <w:rsid w:val="008B0154"/>
    <w:rsid w:val="008B1035"/>
    <w:rsid w:val="008B1647"/>
    <w:rsid w:val="008B1BAA"/>
    <w:rsid w:val="008B2C00"/>
    <w:rsid w:val="008B2CB4"/>
    <w:rsid w:val="008B35F4"/>
    <w:rsid w:val="008B4B6E"/>
    <w:rsid w:val="008B55F5"/>
    <w:rsid w:val="008B5CB4"/>
    <w:rsid w:val="008B5FB5"/>
    <w:rsid w:val="008B6162"/>
    <w:rsid w:val="008B6C86"/>
    <w:rsid w:val="008B7071"/>
    <w:rsid w:val="008B73FF"/>
    <w:rsid w:val="008C0636"/>
    <w:rsid w:val="008C0D18"/>
    <w:rsid w:val="008C1305"/>
    <w:rsid w:val="008C350E"/>
    <w:rsid w:val="008C35EE"/>
    <w:rsid w:val="008C548F"/>
    <w:rsid w:val="008C6235"/>
    <w:rsid w:val="008C6DE2"/>
    <w:rsid w:val="008C7A76"/>
    <w:rsid w:val="008D08E5"/>
    <w:rsid w:val="008D0AB7"/>
    <w:rsid w:val="008D0ADC"/>
    <w:rsid w:val="008D1277"/>
    <w:rsid w:val="008D15C2"/>
    <w:rsid w:val="008D27FE"/>
    <w:rsid w:val="008D2C49"/>
    <w:rsid w:val="008D31C3"/>
    <w:rsid w:val="008D31FB"/>
    <w:rsid w:val="008D4CA4"/>
    <w:rsid w:val="008D4FC9"/>
    <w:rsid w:val="008D6568"/>
    <w:rsid w:val="008D7181"/>
    <w:rsid w:val="008E0133"/>
    <w:rsid w:val="008E0203"/>
    <w:rsid w:val="008E0746"/>
    <w:rsid w:val="008E0AC2"/>
    <w:rsid w:val="008E2271"/>
    <w:rsid w:val="008E2C4C"/>
    <w:rsid w:val="008E4427"/>
    <w:rsid w:val="008E502C"/>
    <w:rsid w:val="008E6578"/>
    <w:rsid w:val="008F0E25"/>
    <w:rsid w:val="008F1265"/>
    <w:rsid w:val="008F1400"/>
    <w:rsid w:val="008F1AC6"/>
    <w:rsid w:val="008F1F5C"/>
    <w:rsid w:val="008F2A9E"/>
    <w:rsid w:val="008F42F5"/>
    <w:rsid w:val="008F489D"/>
    <w:rsid w:val="008F55DF"/>
    <w:rsid w:val="008F67B3"/>
    <w:rsid w:val="008F693F"/>
    <w:rsid w:val="008F6E23"/>
    <w:rsid w:val="008F6FD1"/>
    <w:rsid w:val="00901370"/>
    <w:rsid w:val="00901F4C"/>
    <w:rsid w:val="00902C68"/>
    <w:rsid w:val="00903138"/>
    <w:rsid w:val="00903943"/>
    <w:rsid w:val="00903F50"/>
    <w:rsid w:val="00903F60"/>
    <w:rsid w:val="00904873"/>
    <w:rsid w:val="00904C42"/>
    <w:rsid w:val="0090552F"/>
    <w:rsid w:val="00906186"/>
    <w:rsid w:val="009063DC"/>
    <w:rsid w:val="00906DEC"/>
    <w:rsid w:val="00911E8A"/>
    <w:rsid w:val="00912833"/>
    <w:rsid w:val="00912A07"/>
    <w:rsid w:val="00912D37"/>
    <w:rsid w:val="009140EE"/>
    <w:rsid w:val="009148CD"/>
    <w:rsid w:val="00915BAF"/>
    <w:rsid w:val="00916303"/>
    <w:rsid w:val="009165F2"/>
    <w:rsid w:val="00916EE2"/>
    <w:rsid w:val="009206B0"/>
    <w:rsid w:val="00920C42"/>
    <w:rsid w:val="0092431F"/>
    <w:rsid w:val="00926053"/>
    <w:rsid w:val="0092635E"/>
    <w:rsid w:val="00926757"/>
    <w:rsid w:val="009278FF"/>
    <w:rsid w:val="00930D9C"/>
    <w:rsid w:val="00931AFA"/>
    <w:rsid w:val="00931C95"/>
    <w:rsid w:val="00932BBE"/>
    <w:rsid w:val="00932DDB"/>
    <w:rsid w:val="0093416C"/>
    <w:rsid w:val="009348F8"/>
    <w:rsid w:val="00934956"/>
    <w:rsid w:val="00934FBD"/>
    <w:rsid w:val="00935F25"/>
    <w:rsid w:val="009362A5"/>
    <w:rsid w:val="00940EB7"/>
    <w:rsid w:val="00941451"/>
    <w:rsid w:val="00942E2E"/>
    <w:rsid w:val="00943CF1"/>
    <w:rsid w:val="00943CFA"/>
    <w:rsid w:val="00944649"/>
    <w:rsid w:val="009458F9"/>
    <w:rsid w:val="00945E1A"/>
    <w:rsid w:val="00946DEE"/>
    <w:rsid w:val="0095194A"/>
    <w:rsid w:val="00952162"/>
    <w:rsid w:val="009533B0"/>
    <w:rsid w:val="00953CCA"/>
    <w:rsid w:val="00953ED4"/>
    <w:rsid w:val="00954261"/>
    <w:rsid w:val="00956D9B"/>
    <w:rsid w:val="009573DB"/>
    <w:rsid w:val="00957D37"/>
    <w:rsid w:val="00957F63"/>
    <w:rsid w:val="00960006"/>
    <w:rsid w:val="00960A9D"/>
    <w:rsid w:val="00961763"/>
    <w:rsid w:val="009620C1"/>
    <w:rsid w:val="00962231"/>
    <w:rsid w:val="00962609"/>
    <w:rsid w:val="00963825"/>
    <w:rsid w:val="00963D2A"/>
    <w:rsid w:val="009640EA"/>
    <w:rsid w:val="009662D9"/>
    <w:rsid w:val="009676A7"/>
    <w:rsid w:val="00967C7A"/>
    <w:rsid w:val="00967EB7"/>
    <w:rsid w:val="00970082"/>
    <w:rsid w:val="00970F71"/>
    <w:rsid w:val="00970FFC"/>
    <w:rsid w:val="009711C4"/>
    <w:rsid w:val="00971C74"/>
    <w:rsid w:val="00972384"/>
    <w:rsid w:val="00972422"/>
    <w:rsid w:val="00972516"/>
    <w:rsid w:val="009728A4"/>
    <w:rsid w:val="009730D5"/>
    <w:rsid w:val="009735CA"/>
    <w:rsid w:val="00974899"/>
    <w:rsid w:val="00975137"/>
    <w:rsid w:val="009754DA"/>
    <w:rsid w:val="00975975"/>
    <w:rsid w:val="0097687E"/>
    <w:rsid w:val="00977534"/>
    <w:rsid w:val="0097762E"/>
    <w:rsid w:val="00980775"/>
    <w:rsid w:val="00980F7A"/>
    <w:rsid w:val="00981417"/>
    <w:rsid w:val="0098159A"/>
    <w:rsid w:val="00982A93"/>
    <w:rsid w:val="009833E5"/>
    <w:rsid w:val="00983700"/>
    <w:rsid w:val="00983FA9"/>
    <w:rsid w:val="00985A29"/>
    <w:rsid w:val="00987205"/>
    <w:rsid w:val="00990125"/>
    <w:rsid w:val="009901F7"/>
    <w:rsid w:val="00990D5C"/>
    <w:rsid w:val="009913C7"/>
    <w:rsid w:val="00992278"/>
    <w:rsid w:val="009925D4"/>
    <w:rsid w:val="009929C8"/>
    <w:rsid w:val="00992D57"/>
    <w:rsid w:val="0099444B"/>
    <w:rsid w:val="0099527A"/>
    <w:rsid w:val="00995553"/>
    <w:rsid w:val="00995621"/>
    <w:rsid w:val="0099586E"/>
    <w:rsid w:val="0099597F"/>
    <w:rsid w:val="0099732C"/>
    <w:rsid w:val="009A1A86"/>
    <w:rsid w:val="009A23BD"/>
    <w:rsid w:val="009A2913"/>
    <w:rsid w:val="009A2CC9"/>
    <w:rsid w:val="009A3451"/>
    <w:rsid w:val="009A4A9A"/>
    <w:rsid w:val="009A53C2"/>
    <w:rsid w:val="009A56A1"/>
    <w:rsid w:val="009A7A12"/>
    <w:rsid w:val="009A7A8D"/>
    <w:rsid w:val="009B1341"/>
    <w:rsid w:val="009B2C8B"/>
    <w:rsid w:val="009B5A50"/>
    <w:rsid w:val="009B5F6A"/>
    <w:rsid w:val="009C0D1C"/>
    <w:rsid w:val="009C0DE8"/>
    <w:rsid w:val="009C0FF8"/>
    <w:rsid w:val="009C177D"/>
    <w:rsid w:val="009C4A1B"/>
    <w:rsid w:val="009C665C"/>
    <w:rsid w:val="009C69C5"/>
    <w:rsid w:val="009C6C73"/>
    <w:rsid w:val="009C7191"/>
    <w:rsid w:val="009C7470"/>
    <w:rsid w:val="009C776C"/>
    <w:rsid w:val="009C781A"/>
    <w:rsid w:val="009D0050"/>
    <w:rsid w:val="009D0BBA"/>
    <w:rsid w:val="009D0FDF"/>
    <w:rsid w:val="009D2A84"/>
    <w:rsid w:val="009D314E"/>
    <w:rsid w:val="009D3674"/>
    <w:rsid w:val="009D38C3"/>
    <w:rsid w:val="009D3B76"/>
    <w:rsid w:val="009D3BBF"/>
    <w:rsid w:val="009D44C8"/>
    <w:rsid w:val="009D56B4"/>
    <w:rsid w:val="009D6D68"/>
    <w:rsid w:val="009D6EEE"/>
    <w:rsid w:val="009D74B3"/>
    <w:rsid w:val="009E0037"/>
    <w:rsid w:val="009E0296"/>
    <w:rsid w:val="009E093F"/>
    <w:rsid w:val="009E0D40"/>
    <w:rsid w:val="009E1573"/>
    <w:rsid w:val="009E172F"/>
    <w:rsid w:val="009E1DCF"/>
    <w:rsid w:val="009E1DF5"/>
    <w:rsid w:val="009E276F"/>
    <w:rsid w:val="009E305A"/>
    <w:rsid w:val="009E4232"/>
    <w:rsid w:val="009E4503"/>
    <w:rsid w:val="009E48A6"/>
    <w:rsid w:val="009E616A"/>
    <w:rsid w:val="009E6471"/>
    <w:rsid w:val="009E744D"/>
    <w:rsid w:val="009F003E"/>
    <w:rsid w:val="009F124F"/>
    <w:rsid w:val="009F1F2C"/>
    <w:rsid w:val="009F2A1F"/>
    <w:rsid w:val="009F2B36"/>
    <w:rsid w:val="009F333C"/>
    <w:rsid w:val="009F3D54"/>
    <w:rsid w:val="009F6887"/>
    <w:rsid w:val="009F6BF3"/>
    <w:rsid w:val="009F6E66"/>
    <w:rsid w:val="009F7E8E"/>
    <w:rsid w:val="009F7FA5"/>
    <w:rsid w:val="00A0116E"/>
    <w:rsid w:val="00A01266"/>
    <w:rsid w:val="00A017FA"/>
    <w:rsid w:val="00A01F9C"/>
    <w:rsid w:val="00A02EDE"/>
    <w:rsid w:val="00A031D2"/>
    <w:rsid w:val="00A03C55"/>
    <w:rsid w:val="00A04DE0"/>
    <w:rsid w:val="00A05A12"/>
    <w:rsid w:val="00A06D6A"/>
    <w:rsid w:val="00A10685"/>
    <w:rsid w:val="00A112BC"/>
    <w:rsid w:val="00A11B1F"/>
    <w:rsid w:val="00A11BF2"/>
    <w:rsid w:val="00A13A8D"/>
    <w:rsid w:val="00A14379"/>
    <w:rsid w:val="00A14F1C"/>
    <w:rsid w:val="00A203DF"/>
    <w:rsid w:val="00A20AC3"/>
    <w:rsid w:val="00A20FAB"/>
    <w:rsid w:val="00A22321"/>
    <w:rsid w:val="00A2290A"/>
    <w:rsid w:val="00A22B2B"/>
    <w:rsid w:val="00A257AA"/>
    <w:rsid w:val="00A26FC4"/>
    <w:rsid w:val="00A27463"/>
    <w:rsid w:val="00A277DF"/>
    <w:rsid w:val="00A27FBA"/>
    <w:rsid w:val="00A32B69"/>
    <w:rsid w:val="00A34B9C"/>
    <w:rsid w:val="00A34F17"/>
    <w:rsid w:val="00A356DF"/>
    <w:rsid w:val="00A364BD"/>
    <w:rsid w:val="00A368B2"/>
    <w:rsid w:val="00A36E87"/>
    <w:rsid w:val="00A37712"/>
    <w:rsid w:val="00A37B7C"/>
    <w:rsid w:val="00A37FC1"/>
    <w:rsid w:val="00A41940"/>
    <w:rsid w:val="00A4307B"/>
    <w:rsid w:val="00A43B02"/>
    <w:rsid w:val="00A44FF9"/>
    <w:rsid w:val="00A45142"/>
    <w:rsid w:val="00A45D23"/>
    <w:rsid w:val="00A4731A"/>
    <w:rsid w:val="00A479F9"/>
    <w:rsid w:val="00A506BC"/>
    <w:rsid w:val="00A51468"/>
    <w:rsid w:val="00A5166F"/>
    <w:rsid w:val="00A51BD5"/>
    <w:rsid w:val="00A52C0B"/>
    <w:rsid w:val="00A533CF"/>
    <w:rsid w:val="00A53AFA"/>
    <w:rsid w:val="00A5491E"/>
    <w:rsid w:val="00A54F32"/>
    <w:rsid w:val="00A5655F"/>
    <w:rsid w:val="00A5741B"/>
    <w:rsid w:val="00A603B2"/>
    <w:rsid w:val="00A60715"/>
    <w:rsid w:val="00A615AB"/>
    <w:rsid w:val="00A61626"/>
    <w:rsid w:val="00A61D43"/>
    <w:rsid w:val="00A6213A"/>
    <w:rsid w:val="00A6380D"/>
    <w:rsid w:val="00A63C1E"/>
    <w:rsid w:val="00A642A0"/>
    <w:rsid w:val="00A64B72"/>
    <w:rsid w:val="00A65D80"/>
    <w:rsid w:val="00A6620C"/>
    <w:rsid w:val="00A664D6"/>
    <w:rsid w:val="00A6667B"/>
    <w:rsid w:val="00A66790"/>
    <w:rsid w:val="00A669E6"/>
    <w:rsid w:val="00A67795"/>
    <w:rsid w:val="00A7084C"/>
    <w:rsid w:val="00A71088"/>
    <w:rsid w:val="00A719DD"/>
    <w:rsid w:val="00A71EC6"/>
    <w:rsid w:val="00A73A7A"/>
    <w:rsid w:val="00A7425C"/>
    <w:rsid w:val="00A746FA"/>
    <w:rsid w:val="00A752E9"/>
    <w:rsid w:val="00A753E8"/>
    <w:rsid w:val="00A754C1"/>
    <w:rsid w:val="00A75C6D"/>
    <w:rsid w:val="00A76EBB"/>
    <w:rsid w:val="00A77006"/>
    <w:rsid w:val="00A779E8"/>
    <w:rsid w:val="00A80215"/>
    <w:rsid w:val="00A81F5E"/>
    <w:rsid w:val="00A82770"/>
    <w:rsid w:val="00A8303D"/>
    <w:rsid w:val="00A83882"/>
    <w:rsid w:val="00A8415F"/>
    <w:rsid w:val="00A84CF9"/>
    <w:rsid w:val="00A850CC"/>
    <w:rsid w:val="00A85B7B"/>
    <w:rsid w:val="00A900D1"/>
    <w:rsid w:val="00A918F8"/>
    <w:rsid w:val="00A91A8C"/>
    <w:rsid w:val="00A91BCB"/>
    <w:rsid w:val="00A92B58"/>
    <w:rsid w:val="00A92C4E"/>
    <w:rsid w:val="00A93BBC"/>
    <w:rsid w:val="00A94694"/>
    <w:rsid w:val="00A948BF"/>
    <w:rsid w:val="00A96583"/>
    <w:rsid w:val="00A97167"/>
    <w:rsid w:val="00A9796C"/>
    <w:rsid w:val="00A97BC9"/>
    <w:rsid w:val="00AA0041"/>
    <w:rsid w:val="00AA0516"/>
    <w:rsid w:val="00AA0A54"/>
    <w:rsid w:val="00AA0CF6"/>
    <w:rsid w:val="00AA1466"/>
    <w:rsid w:val="00AA1AAB"/>
    <w:rsid w:val="00AA1CF0"/>
    <w:rsid w:val="00AA362E"/>
    <w:rsid w:val="00AA428B"/>
    <w:rsid w:val="00AA4627"/>
    <w:rsid w:val="00AA54AF"/>
    <w:rsid w:val="00AB0A75"/>
    <w:rsid w:val="00AB14D4"/>
    <w:rsid w:val="00AB1982"/>
    <w:rsid w:val="00AB1C5E"/>
    <w:rsid w:val="00AB1F05"/>
    <w:rsid w:val="00AB339F"/>
    <w:rsid w:val="00AB34FD"/>
    <w:rsid w:val="00AB3BB1"/>
    <w:rsid w:val="00AB489E"/>
    <w:rsid w:val="00AB4C75"/>
    <w:rsid w:val="00AB4D63"/>
    <w:rsid w:val="00AB5CA3"/>
    <w:rsid w:val="00AB62F8"/>
    <w:rsid w:val="00AB642F"/>
    <w:rsid w:val="00AB7299"/>
    <w:rsid w:val="00AB7440"/>
    <w:rsid w:val="00AC0A76"/>
    <w:rsid w:val="00AC0ABD"/>
    <w:rsid w:val="00AC2D34"/>
    <w:rsid w:val="00AC4542"/>
    <w:rsid w:val="00AC45E0"/>
    <w:rsid w:val="00AC4882"/>
    <w:rsid w:val="00AC4F90"/>
    <w:rsid w:val="00AC6CF2"/>
    <w:rsid w:val="00AD0275"/>
    <w:rsid w:val="00AD028E"/>
    <w:rsid w:val="00AD066F"/>
    <w:rsid w:val="00AD112D"/>
    <w:rsid w:val="00AD1ECC"/>
    <w:rsid w:val="00AD20F9"/>
    <w:rsid w:val="00AD2DFF"/>
    <w:rsid w:val="00AD2F4E"/>
    <w:rsid w:val="00AD3817"/>
    <w:rsid w:val="00AD3AD4"/>
    <w:rsid w:val="00AD4010"/>
    <w:rsid w:val="00AD428D"/>
    <w:rsid w:val="00AD42DF"/>
    <w:rsid w:val="00AD4381"/>
    <w:rsid w:val="00AD52F1"/>
    <w:rsid w:val="00AD6E41"/>
    <w:rsid w:val="00AD7959"/>
    <w:rsid w:val="00AE026D"/>
    <w:rsid w:val="00AE0D86"/>
    <w:rsid w:val="00AE1701"/>
    <w:rsid w:val="00AE1FF8"/>
    <w:rsid w:val="00AE23FE"/>
    <w:rsid w:val="00AE2D9E"/>
    <w:rsid w:val="00AE3ED9"/>
    <w:rsid w:val="00AE4A80"/>
    <w:rsid w:val="00AE4AEE"/>
    <w:rsid w:val="00AE4B78"/>
    <w:rsid w:val="00AE4C76"/>
    <w:rsid w:val="00AE5215"/>
    <w:rsid w:val="00AE557E"/>
    <w:rsid w:val="00AE56D5"/>
    <w:rsid w:val="00AE6AA7"/>
    <w:rsid w:val="00AE6B14"/>
    <w:rsid w:val="00AE74C0"/>
    <w:rsid w:val="00AF05C6"/>
    <w:rsid w:val="00AF0A53"/>
    <w:rsid w:val="00AF0DC9"/>
    <w:rsid w:val="00AF2063"/>
    <w:rsid w:val="00AF2CB8"/>
    <w:rsid w:val="00AF3C0C"/>
    <w:rsid w:val="00AF3EC7"/>
    <w:rsid w:val="00AF4E72"/>
    <w:rsid w:val="00AF5341"/>
    <w:rsid w:val="00AF6118"/>
    <w:rsid w:val="00AF6750"/>
    <w:rsid w:val="00AF6864"/>
    <w:rsid w:val="00AF738A"/>
    <w:rsid w:val="00AF78C3"/>
    <w:rsid w:val="00B02549"/>
    <w:rsid w:val="00B02DC9"/>
    <w:rsid w:val="00B02EE1"/>
    <w:rsid w:val="00B03178"/>
    <w:rsid w:val="00B0484E"/>
    <w:rsid w:val="00B04D3A"/>
    <w:rsid w:val="00B05750"/>
    <w:rsid w:val="00B07329"/>
    <w:rsid w:val="00B07AA3"/>
    <w:rsid w:val="00B100C8"/>
    <w:rsid w:val="00B10EB4"/>
    <w:rsid w:val="00B1148B"/>
    <w:rsid w:val="00B11FBC"/>
    <w:rsid w:val="00B129A1"/>
    <w:rsid w:val="00B12D09"/>
    <w:rsid w:val="00B14743"/>
    <w:rsid w:val="00B155E2"/>
    <w:rsid w:val="00B214BF"/>
    <w:rsid w:val="00B23083"/>
    <w:rsid w:val="00B23434"/>
    <w:rsid w:val="00B234B5"/>
    <w:rsid w:val="00B2402B"/>
    <w:rsid w:val="00B2449D"/>
    <w:rsid w:val="00B26568"/>
    <w:rsid w:val="00B269B4"/>
    <w:rsid w:val="00B26D0B"/>
    <w:rsid w:val="00B27911"/>
    <w:rsid w:val="00B3061D"/>
    <w:rsid w:val="00B30C91"/>
    <w:rsid w:val="00B30E24"/>
    <w:rsid w:val="00B315D4"/>
    <w:rsid w:val="00B31CAA"/>
    <w:rsid w:val="00B31D8A"/>
    <w:rsid w:val="00B32BA7"/>
    <w:rsid w:val="00B34A28"/>
    <w:rsid w:val="00B34D90"/>
    <w:rsid w:val="00B34FDA"/>
    <w:rsid w:val="00B3543F"/>
    <w:rsid w:val="00B35D04"/>
    <w:rsid w:val="00B35E3B"/>
    <w:rsid w:val="00B36496"/>
    <w:rsid w:val="00B3652E"/>
    <w:rsid w:val="00B366B2"/>
    <w:rsid w:val="00B378C9"/>
    <w:rsid w:val="00B37B39"/>
    <w:rsid w:val="00B40D64"/>
    <w:rsid w:val="00B4148B"/>
    <w:rsid w:val="00B42397"/>
    <w:rsid w:val="00B424CC"/>
    <w:rsid w:val="00B4275B"/>
    <w:rsid w:val="00B43098"/>
    <w:rsid w:val="00B43607"/>
    <w:rsid w:val="00B441AA"/>
    <w:rsid w:val="00B446F8"/>
    <w:rsid w:val="00B44D7D"/>
    <w:rsid w:val="00B450A7"/>
    <w:rsid w:val="00B45804"/>
    <w:rsid w:val="00B46632"/>
    <w:rsid w:val="00B4728A"/>
    <w:rsid w:val="00B47385"/>
    <w:rsid w:val="00B4767E"/>
    <w:rsid w:val="00B477BB"/>
    <w:rsid w:val="00B47CEA"/>
    <w:rsid w:val="00B47FA5"/>
    <w:rsid w:val="00B500BA"/>
    <w:rsid w:val="00B502B3"/>
    <w:rsid w:val="00B5082F"/>
    <w:rsid w:val="00B54EFC"/>
    <w:rsid w:val="00B56476"/>
    <w:rsid w:val="00B56B86"/>
    <w:rsid w:val="00B56D59"/>
    <w:rsid w:val="00B57E67"/>
    <w:rsid w:val="00B60A69"/>
    <w:rsid w:val="00B60E47"/>
    <w:rsid w:val="00B6103F"/>
    <w:rsid w:val="00B61725"/>
    <w:rsid w:val="00B624A3"/>
    <w:rsid w:val="00B62A63"/>
    <w:rsid w:val="00B62DBA"/>
    <w:rsid w:val="00B63A2F"/>
    <w:rsid w:val="00B641DF"/>
    <w:rsid w:val="00B64895"/>
    <w:rsid w:val="00B6666F"/>
    <w:rsid w:val="00B672C6"/>
    <w:rsid w:val="00B67AAC"/>
    <w:rsid w:val="00B70044"/>
    <w:rsid w:val="00B7039F"/>
    <w:rsid w:val="00B71216"/>
    <w:rsid w:val="00B7136C"/>
    <w:rsid w:val="00B7183E"/>
    <w:rsid w:val="00B71977"/>
    <w:rsid w:val="00B7199F"/>
    <w:rsid w:val="00B71BB2"/>
    <w:rsid w:val="00B71F65"/>
    <w:rsid w:val="00B725C7"/>
    <w:rsid w:val="00B76EEF"/>
    <w:rsid w:val="00B76F95"/>
    <w:rsid w:val="00B81F13"/>
    <w:rsid w:val="00B82398"/>
    <w:rsid w:val="00B8245E"/>
    <w:rsid w:val="00B82ABD"/>
    <w:rsid w:val="00B8303A"/>
    <w:rsid w:val="00B83075"/>
    <w:rsid w:val="00B83E11"/>
    <w:rsid w:val="00B84191"/>
    <w:rsid w:val="00B84351"/>
    <w:rsid w:val="00B8435B"/>
    <w:rsid w:val="00B84CE4"/>
    <w:rsid w:val="00B851ED"/>
    <w:rsid w:val="00B8647E"/>
    <w:rsid w:val="00B86AB2"/>
    <w:rsid w:val="00B87818"/>
    <w:rsid w:val="00B87D3A"/>
    <w:rsid w:val="00B90BD5"/>
    <w:rsid w:val="00B91AFB"/>
    <w:rsid w:val="00B91D6F"/>
    <w:rsid w:val="00B91FCF"/>
    <w:rsid w:val="00B923C1"/>
    <w:rsid w:val="00B934C3"/>
    <w:rsid w:val="00B94A4E"/>
    <w:rsid w:val="00B94C14"/>
    <w:rsid w:val="00B956EC"/>
    <w:rsid w:val="00B95760"/>
    <w:rsid w:val="00B95C2D"/>
    <w:rsid w:val="00B96D8C"/>
    <w:rsid w:val="00BA0C65"/>
    <w:rsid w:val="00BA1BC7"/>
    <w:rsid w:val="00BA1E4F"/>
    <w:rsid w:val="00BA1F09"/>
    <w:rsid w:val="00BA2436"/>
    <w:rsid w:val="00BA2E3E"/>
    <w:rsid w:val="00BA3454"/>
    <w:rsid w:val="00BA3991"/>
    <w:rsid w:val="00BA3F02"/>
    <w:rsid w:val="00BA414E"/>
    <w:rsid w:val="00BA5044"/>
    <w:rsid w:val="00BA591C"/>
    <w:rsid w:val="00BA5CFA"/>
    <w:rsid w:val="00BA6A39"/>
    <w:rsid w:val="00BA71CE"/>
    <w:rsid w:val="00BA7EDC"/>
    <w:rsid w:val="00BB060F"/>
    <w:rsid w:val="00BB1013"/>
    <w:rsid w:val="00BB1EC3"/>
    <w:rsid w:val="00BB222B"/>
    <w:rsid w:val="00BB29D2"/>
    <w:rsid w:val="00BB2BB8"/>
    <w:rsid w:val="00BB4FDD"/>
    <w:rsid w:val="00BB516E"/>
    <w:rsid w:val="00BB5466"/>
    <w:rsid w:val="00BB5697"/>
    <w:rsid w:val="00BB58E3"/>
    <w:rsid w:val="00BB7159"/>
    <w:rsid w:val="00BB73C7"/>
    <w:rsid w:val="00BB763C"/>
    <w:rsid w:val="00BC03D9"/>
    <w:rsid w:val="00BC1066"/>
    <w:rsid w:val="00BC19AE"/>
    <w:rsid w:val="00BC26EF"/>
    <w:rsid w:val="00BC47F4"/>
    <w:rsid w:val="00BC4EE9"/>
    <w:rsid w:val="00BC5629"/>
    <w:rsid w:val="00BC5AC0"/>
    <w:rsid w:val="00BC5FAD"/>
    <w:rsid w:val="00BC63A8"/>
    <w:rsid w:val="00BC6443"/>
    <w:rsid w:val="00BC6717"/>
    <w:rsid w:val="00BC73D4"/>
    <w:rsid w:val="00BD0BB4"/>
    <w:rsid w:val="00BD0CD1"/>
    <w:rsid w:val="00BD124D"/>
    <w:rsid w:val="00BD13F5"/>
    <w:rsid w:val="00BD187A"/>
    <w:rsid w:val="00BD252C"/>
    <w:rsid w:val="00BD25D5"/>
    <w:rsid w:val="00BD377C"/>
    <w:rsid w:val="00BD3993"/>
    <w:rsid w:val="00BD409C"/>
    <w:rsid w:val="00BD4663"/>
    <w:rsid w:val="00BD5341"/>
    <w:rsid w:val="00BD543D"/>
    <w:rsid w:val="00BD5E5C"/>
    <w:rsid w:val="00BD5FA5"/>
    <w:rsid w:val="00BD62AA"/>
    <w:rsid w:val="00BD696A"/>
    <w:rsid w:val="00BD72F1"/>
    <w:rsid w:val="00BD7F26"/>
    <w:rsid w:val="00BE0489"/>
    <w:rsid w:val="00BE1672"/>
    <w:rsid w:val="00BE460A"/>
    <w:rsid w:val="00BE46EA"/>
    <w:rsid w:val="00BE47CD"/>
    <w:rsid w:val="00BE4957"/>
    <w:rsid w:val="00BE4FF5"/>
    <w:rsid w:val="00BE5617"/>
    <w:rsid w:val="00BE59A6"/>
    <w:rsid w:val="00BE5BF2"/>
    <w:rsid w:val="00BE6BEC"/>
    <w:rsid w:val="00BE70E3"/>
    <w:rsid w:val="00BE7705"/>
    <w:rsid w:val="00BF19DA"/>
    <w:rsid w:val="00BF1FFD"/>
    <w:rsid w:val="00BF2141"/>
    <w:rsid w:val="00BF27B8"/>
    <w:rsid w:val="00BF2EF1"/>
    <w:rsid w:val="00BF33E9"/>
    <w:rsid w:val="00BF35CA"/>
    <w:rsid w:val="00BF507F"/>
    <w:rsid w:val="00BF6594"/>
    <w:rsid w:val="00BF68FD"/>
    <w:rsid w:val="00BF72A9"/>
    <w:rsid w:val="00BF7478"/>
    <w:rsid w:val="00C009F4"/>
    <w:rsid w:val="00C00F6D"/>
    <w:rsid w:val="00C019F3"/>
    <w:rsid w:val="00C02481"/>
    <w:rsid w:val="00C0271B"/>
    <w:rsid w:val="00C0285F"/>
    <w:rsid w:val="00C028BE"/>
    <w:rsid w:val="00C02C70"/>
    <w:rsid w:val="00C0330D"/>
    <w:rsid w:val="00C033C5"/>
    <w:rsid w:val="00C034BB"/>
    <w:rsid w:val="00C042E0"/>
    <w:rsid w:val="00C0434E"/>
    <w:rsid w:val="00C045C4"/>
    <w:rsid w:val="00C064F8"/>
    <w:rsid w:val="00C110B9"/>
    <w:rsid w:val="00C11514"/>
    <w:rsid w:val="00C12021"/>
    <w:rsid w:val="00C134BA"/>
    <w:rsid w:val="00C1488B"/>
    <w:rsid w:val="00C14C66"/>
    <w:rsid w:val="00C152C0"/>
    <w:rsid w:val="00C20AF8"/>
    <w:rsid w:val="00C20B8B"/>
    <w:rsid w:val="00C2175F"/>
    <w:rsid w:val="00C218BF"/>
    <w:rsid w:val="00C219B8"/>
    <w:rsid w:val="00C22A5D"/>
    <w:rsid w:val="00C23578"/>
    <w:rsid w:val="00C23A43"/>
    <w:rsid w:val="00C23FB7"/>
    <w:rsid w:val="00C2481B"/>
    <w:rsid w:val="00C248B8"/>
    <w:rsid w:val="00C257B7"/>
    <w:rsid w:val="00C25898"/>
    <w:rsid w:val="00C25A55"/>
    <w:rsid w:val="00C2717D"/>
    <w:rsid w:val="00C27B62"/>
    <w:rsid w:val="00C27C76"/>
    <w:rsid w:val="00C309DE"/>
    <w:rsid w:val="00C315C7"/>
    <w:rsid w:val="00C31DBC"/>
    <w:rsid w:val="00C31E82"/>
    <w:rsid w:val="00C32078"/>
    <w:rsid w:val="00C320B5"/>
    <w:rsid w:val="00C33305"/>
    <w:rsid w:val="00C3412F"/>
    <w:rsid w:val="00C34821"/>
    <w:rsid w:val="00C35494"/>
    <w:rsid w:val="00C37439"/>
    <w:rsid w:val="00C40F94"/>
    <w:rsid w:val="00C427E1"/>
    <w:rsid w:val="00C42C12"/>
    <w:rsid w:val="00C42E51"/>
    <w:rsid w:val="00C43042"/>
    <w:rsid w:val="00C432C1"/>
    <w:rsid w:val="00C43B12"/>
    <w:rsid w:val="00C45425"/>
    <w:rsid w:val="00C45E5C"/>
    <w:rsid w:val="00C464DB"/>
    <w:rsid w:val="00C46552"/>
    <w:rsid w:val="00C47235"/>
    <w:rsid w:val="00C47373"/>
    <w:rsid w:val="00C4761C"/>
    <w:rsid w:val="00C513B0"/>
    <w:rsid w:val="00C51F3C"/>
    <w:rsid w:val="00C5289C"/>
    <w:rsid w:val="00C52B07"/>
    <w:rsid w:val="00C536A2"/>
    <w:rsid w:val="00C5372D"/>
    <w:rsid w:val="00C53BED"/>
    <w:rsid w:val="00C54B30"/>
    <w:rsid w:val="00C54DFE"/>
    <w:rsid w:val="00C552A7"/>
    <w:rsid w:val="00C552FB"/>
    <w:rsid w:val="00C5555B"/>
    <w:rsid w:val="00C55BDC"/>
    <w:rsid w:val="00C55EE2"/>
    <w:rsid w:val="00C560EE"/>
    <w:rsid w:val="00C56456"/>
    <w:rsid w:val="00C567B5"/>
    <w:rsid w:val="00C56931"/>
    <w:rsid w:val="00C56C26"/>
    <w:rsid w:val="00C56CF4"/>
    <w:rsid w:val="00C571F6"/>
    <w:rsid w:val="00C57F5A"/>
    <w:rsid w:val="00C616CE"/>
    <w:rsid w:val="00C61F40"/>
    <w:rsid w:val="00C623AA"/>
    <w:rsid w:val="00C6301F"/>
    <w:rsid w:val="00C6312B"/>
    <w:rsid w:val="00C632E7"/>
    <w:rsid w:val="00C63306"/>
    <w:rsid w:val="00C636A5"/>
    <w:rsid w:val="00C642BF"/>
    <w:rsid w:val="00C646A4"/>
    <w:rsid w:val="00C64B4C"/>
    <w:rsid w:val="00C659BB"/>
    <w:rsid w:val="00C66414"/>
    <w:rsid w:val="00C666CD"/>
    <w:rsid w:val="00C669E1"/>
    <w:rsid w:val="00C66F43"/>
    <w:rsid w:val="00C677B7"/>
    <w:rsid w:val="00C6789F"/>
    <w:rsid w:val="00C70C95"/>
    <w:rsid w:val="00C71722"/>
    <w:rsid w:val="00C71B4E"/>
    <w:rsid w:val="00C72EF4"/>
    <w:rsid w:val="00C7531E"/>
    <w:rsid w:val="00C75338"/>
    <w:rsid w:val="00C75509"/>
    <w:rsid w:val="00C75BC2"/>
    <w:rsid w:val="00C761B2"/>
    <w:rsid w:val="00C764FC"/>
    <w:rsid w:val="00C76523"/>
    <w:rsid w:val="00C77177"/>
    <w:rsid w:val="00C7765F"/>
    <w:rsid w:val="00C800E5"/>
    <w:rsid w:val="00C80563"/>
    <w:rsid w:val="00C810CB"/>
    <w:rsid w:val="00C825E8"/>
    <w:rsid w:val="00C8301A"/>
    <w:rsid w:val="00C83D52"/>
    <w:rsid w:val="00C84333"/>
    <w:rsid w:val="00C84878"/>
    <w:rsid w:val="00C8757E"/>
    <w:rsid w:val="00C92D09"/>
    <w:rsid w:val="00C93A51"/>
    <w:rsid w:val="00C93A76"/>
    <w:rsid w:val="00C93AEC"/>
    <w:rsid w:val="00C9400D"/>
    <w:rsid w:val="00C948CF"/>
    <w:rsid w:val="00C95034"/>
    <w:rsid w:val="00C95239"/>
    <w:rsid w:val="00C952C0"/>
    <w:rsid w:val="00C96CC5"/>
    <w:rsid w:val="00C96DB5"/>
    <w:rsid w:val="00C97556"/>
    <w:rsid w:val="00C97B5F"/>
    <w:rsid w:val="00C97E15"/>
    <w:rsid w:val="00CA0068"/>
    <w:rsid w:val="00CA0879"/>
    <w:rsid w:val="00CA0D5D"/>
    <w:rsid w:val="00CA10AF"/>
    <w:rsid w:val="00CA16AD"/>
    <w:rsid w:val="00CA2DE1"/>
    <w:rsid w:val="00CA3486"/>
    <w:rsid w:val="00CA36D0"/>
    <w:rsid w:val="00CA3876"/>
    <w:rsid w:val="00CA4725"/>
    <w:rsid w:val="00CA59CD"/>
    <w:rsid w:val="00CA5F87"/>
    <w:rsid w:val="00CA6FE7"/>
    <w:rsid w:val="00CA7BB9"/>
    <w:rsid w:val="00CB0B64"/>
    <w:rsid w:val="00CB0BEA"/>
    <w:rsid w:val="00CB181A"/>
    <w:rsid w:val="00CB1A57"/>
    <w:rsid w:val="00CB38B5"/>
    <w:rsid w:val="00CB47AA"/>
    <w:rsid w:val="00CB4E66"/>
    <w:rsid w:val="00CB523C"/>
    <w:rsid w:val="00CB559F"/>
    <w:rsid w:val="00CB5F40"/>
    <w:rsid w:val="00CB7836"/>
    <w:rsid w:val="00CB79AC"/>
    <w:rsid w:val="00CC0D45"/>
    <w:rsid w:val="00CC20DE"/>
    <w:rsid w:val="00CC218D"/>
    <w:rsid w:val="00CC247C"/>
    <w:rsid w:val="00CC2C1E"/>
    <w:rsid w:val="00CC2D36"/>
    <w:rsid w:val="00CC479A"/>
    <w:rsid w:val="00CC51CC"/>
    <w:rsid w:val="00CC5316"/>
    <w:rsid w:val="00CC5B37"/>
    <w:rsid w:val="00CC6184"/>
    <w:rsid w:val="00CC652F"/>
    <w:rsid w:val="00CC684C"/>
    <w:rsid w:val="00CC7A23"/>
    <w:rsid w:val="00CC7C3E"/>
    <w:rsid w:val="00CD0392"/>
    <w:rsid w:val="00CD1DE6"/>
    <w:rsid w:val="00CD2886"/>
    <w:rsid w:val="00CD2C3A"/>
    <w:rsid w:val="00CD2EC4"/>
    <w:rsid w:val="00CD3B4C"/>
    <w:rsid w:val="00CD41EB"/>
    <w:rsid w:val="00CD6116"/>
    <w:rsid w:val="00CD64F0"/>
    <w:rsid w:val="00CD6F85"/>
    <w:rsid w:val="00CD70B7"/>
    <w:rsid w:val="00CD756C"/>
    <w:rsid w:val="00CD7B8D"/>
    <w:rsid w:val="00CE0615"/>
    <w:rsid w:val="00CE0669"/>
    <w:rsid w:val="00CE06B3"/>
    <w:rsid w:val="00CE0856"/>
    <w:rsid w:val="00CE0972"/>
    <w:rsid w:val="00CE0A2D"/>
    <w:rsid w:val="00CE15A2"/>
    <w:rsid w:val="00CE3104"/>
    <w:rsid w:val="00CE3222"/>
    <w:rsid w:val="00CE364E"/>
    <w:rsid w:val="00CE37D2"/>
    <w:rsid w:val="00CE3E3C"/>
    <w:rsid w:val="00CE3E7E"/>
    <w:rsid w:val="00CE41E9"/>
    <w:rsid w:val="00CE43F9"/>
    <w:rsid w:val="00CE5017"/>
    <w:rsid w:val="00CE5318"/>
    <w:rsid w:val="00CE5408"/>
    <w:rsid w:val="00CE65C1"/>
    <w:rsid w:val="00CE6665"/>
    <w:rsid w:val="00CF00E3"/>
    <w:rsid w:val="00CF0318"/>
    <w:rsid w:val="00CF2273"/>
    <w:rsid w:val="00CF2293"/>
    <w:rsid w:val="00CF25F8"/>
    <w:rsid w:val="00CF280E"/>
    <w:rsid w:val="00CF50A0"/>
    <w:rsid w:val="00CF54C1"/>
    <w:rsid w:val="00CF5AF8"/>
    <w:rsid w:val="00CF7068"/>
    <w:rsid w:val="00CF726F"/>
    <w:rsid w:val="00CF7BE9"/>
    <w:rsid w:val="00D005B3"/>
    <w:rsid w:val="00D02711"/>
    <w:rsid w:val="00D03A17"/>
    <w:rsid w:val="00D043BE"/>
    <w:rsid w:val="00D04AF3"/>
    <w:rsid w:val="00D04ED4"/>
    <w:rsid w:val="00D0535C"/>
    <w:rsid w:val="00D05FCF"/>
    <w:rsid w:val="00D06C14"/>
    <w:rsid w:val="00D07B4E"/>
    <w:rsid w:val="00D114E5"/>
    <w:rsid w:val="00D120BE"/>
    <w:rsid w:val="00D13023"/>
    <w:rsid w:val="00D13C68"/>
    <w:rsid w:val="00D14AB3"/>
    <w:rsid w:val="00D15592"/>
    <w:rsid w:val="00D15BEF"/>
    <w:rsid w:val="00D16A1D"/>
    <w:rsid w:val="00D17739"/>
    <w:rsid w:val="00D17AA3"/>
    <w:rsid w:val="00D205A4"/>
    <w:rsid w:val="00D20C14"/>
    <w:rsid w:val="00D217C6"/>
    <w:rsid w:val="00D22413"/>
    <w:rsid w:val="00D22598"/>
    <w:rsid w:val="00D23954"/>
    <w:rsid w:val="00D24866"/>
    <w:rsid w:val="00D249DE"/>
    <w:rsid w:val="00D2559C"/>
    <w:rsid w:val="00D259FF"/>
    <w:rsid w:val="00D26DC3"/>
    <w:rsid w:val="00D307D6"/>
    <w:rsid w:val="00D30E01"/>
    <w:rsid w:val="00D313DE"/>
    <w:rsid w:val="00D31438"/>
    <w:rsid w:val="00D3146D"/>
    <w:rsid w:val="00D31F71"/>
    <w:rsid w:val="00D33078"/>
    <w:rsid w:val="00D331F5"/>
    <w:rsid w:val="00D33523"/>
    <w:rsid w:val="00D33C86"/>
    <w:rsid w:val="00D34AF7"/>
    <w:rsid w:val="00D3510E"/>
    <w:rsid w:val="00D36EBC"/>
    <w:rsid w:val="00D40044"/>
    <w:rsid w:val="00D400FD"/>
    <w:rsid w:val="00D40447"/>
    <w:rsid w:val="00D4057D"/>
    <w:rsid w:val="00D40AAB"/>
    <w:rsid w:val="00D40B15"/>
    <w:rsid w:val="00D41BBF"/>
    <w:rsid w:val="00D420C1"/>
    <w:rsid w:val="00D4211A"/>
    <w:rsid w:val="00D423A2"/>
    <w:rsid w:val="00D42DAC"/>
    <w:rsid w:val="00D433A6"/>
    <w:rsid w:val="00D43434"/>
    <w:rsid w:val="00D43481"/>
    <w:rsid w:val="00D449D8"/>
    <w:rsid w:val="00D452FD"/>
    <w:rsid w:val="00D45B56"/>
    <w:rsid w:val="00D4644E"/>
    <w:rsid w:val="00D50861"/>
    <w:rsid w:val="00D50D84"/>
    <w:rsid w:val="00D5170A"/>
    <w:rsid w:val="00D5251D"/>
    <w:rsid w:val="00D5275F"/>
    <w:rsid w:val="00D53829"/>
    <w:rsid w:val="00D5389D"/>
    <w:rsid w:val="00D53F86"/>
    <w:rsid w:val="00D55A07"/>
    <w:rsid w:val="00D56500"/>
    <w:rsid w:val="00D569ED"/>
    <w:rsid w:val="00D56D61"/>
    <w:rsid w:val="00D57639"/>
    <w:rsid w:val="00D60080"/>
    <w:rsid w:val="00D60D3D"/>
    <w:rsid w:val="00D6196E"/>
    <w:rsid w:val="00D6209E"/>
    <w:rsid w:val="00D637D5"/>
    <w:rsid w:val="00D64350"/>
    <w:rsid w:val="00D64E46"/>
    <w:rsid w:val="00D657EB"/>
    <w:rsid w:val="00D65C6D"/>
    <w:rsid w:val="00D65C9F"/>
    <w:rsid w:val="00D65D42"/>
    <w:rsid w:val="00D66428"/>
    <w:rsid w:val="00D66A20"/>
    <w:rsid w:val="00D70E6D"/>
    <w:rsid w:val="00D71446"/>
    <w:rsid w:val="00D7203E"/>
    <w:rsid w:val="00D72EF3"/>
    <w:rsid w:val="00D73930"/>
    <w:rsid w:val="00D74250"/>
    <w:rsid w:val="00D74CF4"/>
    <w:rsid w:val="00D7575C"/>
    <w:rsid w:val="00D75E8C"/>
    <w:rsid w:val="00D76CA9"/>
    <w:rsid w:val="00D76DA5"/>
    <w:rsid w:val="00D76FA8"/>
    <w:rsid w:val="00D76FE7"/>
    <w:rsid w:val="00D807F0"/>
    <w:rsid w:val="00D80B4F"/>
    <w:rsid w:val="00D80C38"/>
    <w:rsid w:val="00D811CB"/>
    <w:rsid w:val="00D834AA"/>
    <w:rsid w:val="00D842F3"/>
    <w:rsid w:val="00D84E9C"/>
    <w:rsid w:val="00D86040"/>
    <w:rsid w:val="00D871CE"/>
    <w:rsid w:val="00D879CE"/>
    <w:rsid w:val="00D92940"/>
    <w:rsid w:val="00D92BC6"/>
    <w:rsid w:val="00D9472E"/>
    <w:rsid w:val="00D94BC7"/>
    <w:rsid w:val="00D94F6F"/>
    <w:rsid w:val="00D955D8"/>
    <w:rsid w:val="00D95E17"/>
    <w:rsid w:val="00D95FB8"/>
    <w:rsid w:val="00D97233"/>
    <w:rsid w:val="00D972B2"/>
    <w:rsid w:val="00D97874"/>
    <w:rsid w:val="00DA0924"/>
    <w:rsid w:val="00DA15F9"/>
    <w:rsid w:val="00DA2047"/>
    <w:rsid w:val="00DA2EC8"/>
    <w:rsid w:val="00DA321D"/>
    <w:rsid w:val="00DA3342"/>
    <w:rsid w:val="00DA3B7B"/>
    <w:rsid w:val="00DA4117"/>
    <w:rsid w:val="00DA41F4"/>
    <w:rsid w:val="00DA5A93"/>
    <w:rsid w:val="00DA5B47"/>
    <w:rsid w:val="00DA6114"/>
    <w:rsid w:val="00DA6699"/>
    <w:rsid w:val="00DA695A"/>
    <w:rsid w:val="00DA69D2"/>
    <w:rsid w:val="00DA721E"/>
    <w:rsid w:val="00DA75F1"/>
    <w:rsid w:val="00DA79CF"/>
    <w:rsid w:val="00DA7D0B"/>
    <w:rsid w:val="00DA7FB3"/>
    <w:rsid w:val="00DB0649"/>
    <w:rsid w:val="00DB1076"/>
    <w:rsid w:val="00DB1659"/>
    <w:rsid w:val="00DB1757"/>
    <w:rsid w:val="00DB2297"/>
    <w:rsid w:val="00DB3777"/>
    <w:rsid w:val="00DB504B"/>
    <w:rsid w:val="00DB6332"/>
    <w:rsid w:val="00DB6766"/>
    <w:rsid w:val="00DB6C2D"/>
    <w:rsid w:val="00DB738C"/>
    <w:rsid w:val="00DC0E5C"/>
    <w:rsid w:val="00DC16EB"/>
    <w:rsid w:val="00DC1C4A"/>
    <w:rsid w:val="00DC209A"/>
    <w:rsid w:val="00DC599C"/>
    <w:rsid w:val="00DC6297"/>
    <w:rsid w:val="00DC6F9C"/>
    <w:rsid w:val="00DD22C3"/>
    <w:rsid w:val="00DD2694"/>
    <w:rsid w:val="00DD28E9"/>
    <w:rsid w:val="00DD2CAA"/>
    <w:rsid w:val="00DD2FF4"/>
    <w:rsid w:val="00DD376D"/>
    <w:rsid w:val="00DD3800"/>
    <w:rsid w:val="00DD3999"/>
    <w:rsid w:val="00DD3A77"/>
    <w:rsid w:val="00DD3F85"/>
    <w:rsid w:val="00DD41CC"/>
    <w:rsid w:val="00DD4A0D"/>
    <w:rsid w:val="00DD5522"/>
    <w:rsid w:val="00DD7705"/>
    <w:rsid w:val="00DD794C"/>
    <w:rsid w:val="00DD7C31"/>
    <w:rsid w:val="00DE00C3"/>
    <w:rsid w:val="00DE05A3"/>
    <w:rsid w:val="00DE16D8"/>
    <w:rsid w:val="00DE17C7"/>
    <w:rsid w:val="00DE1809"/>
    <w:rsid w:val="00DE1A3B"/>
    <w:rsid w:val="00DE1B11"/>
    <w:rsid w:val="00DE1CEF"/>
    <w:rsid w:val="00DE2727"/>
    <w:rsid w:val="00DE272A"/>
    <w:rsid w:val="00DE2B4F"/>
    <w:rsid w:val="00DE3112"/>
    <w:rsid w:val="00DE3777"/>
    <w:rsid w:val="00DE39BE"/>
    <w:rsid w:val="00DE427A"/>
    <w:rsid w:val="00DE49A6"/>
    <w:rsid w:val="00DE49FA"/>
    <w:rsid w:val="00DE4DF8"/>
    <w:rsid w:val="00DE5B00"/>
    <w:rsid w:val="00DE6260"/>
    <w:rsid w:val="00DE62E8"/>
    <w:rsid w:val="00DE659D"/>
    <w:rsid w:val="00DE70A9"/>
    <w:rsid w:val="00DF0071"/>
    <w:rsid w:val="00DF0322"/>
    <w:rsid w:val="00DF0875"/>
    <w:rsid w:val="00DF211B"/>
    <w:rsid w:val="00DF251B"/>
    <w:rsid w:val="00DF2C96"/>
    <w:rsid w:val="00DF2F5B"/>
    <w:rsid w:val="00DF3628"/>
    <w:rsid w:val="00DF366E"/>
    <w:rsid w:val="00DF42E7"/>
    <w:rsid w:val="00DF4AA4"/>
    <w:rsid w:val="00DF526C"/>
    <w:rsid w:val="00DF7821"/>
    <w:rsid w:val="00E00228"/>
    <w:rsid w:val="00E01DB3"/>
    <w:rsid w:val="00E02402"/>
    <w:rsid w:val="00E043A8"/>
    <w:rsid w:val="00E04870"/>
    <w:rsid w:val="00E05248"/>
    <w:rsid w:val="00E058E2"/>
    <w:rsid w:val="00E05A1F"/>
    <w:rsid w:val="00E05BA2"/>
    <w:rsid w:val="00E0718A"/>
    <w:rsid w:val="00E1037D"/>
    <w:rsid w:val="00E105A5"/>
    <w:rsid w:val="00E1062F"/>
    <w:rsid w:val="00E10662"/>
    <w:rsid w:val="00E10C45"/>
    <w:rsid w:val="00E1101F"/>
    <w:rsid w:val="00E1265C"/>
    <w:rsid w:val="00E138AE"/>
    <w:rsid w:val="00E13F85"/>
    <w:rsid w:val="00E15574"/>
    <w:rsid w:val="00E15B58"/>
    <w:rsid w:val="00E15E49"/>
    <w:rsid w:val="00E20284"/>
    <w:rsid w:val="00E20AF3"/>
    <w:rsid w:val="00E211C5"/>
    <w:rsid w:val="00E21952"/>
    <w:rsid w:val="00E225BF"/>
    <w:rsid w:val="00E229AB"/>
    <w:rsid w:val="00E2382F"/>
    <w:rsid w:val="00E23A96"/>
    <w:rsid w:val="00E247F9"/>
    <w:rsid w:val="00E24832"/>
    <w:rsid w:val="00E24DDF"/>
    <w:rsid w:val="00E2544A"/>
    <w:rsid w:val="00E25B31"/>
    <w:rsid w:val="00E25C7F"/>
    <w:rsid w:val="00E25C9B"/>
    <w:rsid w:val="00E266BF"/>
    <w:rsid w:val="00E269A6"/>
    <w:rsid w:val="00E2703C"/>
    <w:rsid w:val="00E275D0"/>
    <w:rsid w:val="00E3034A"/>
    <w:rsid w:val="00E30711"/>
    <w:rsid w:val="00E32467"/>
    <w:rsid w:val="00E32968"/>
    <w:rsid w:val="00E329A9"/>
    <w:rsid w:val="00E33445"/>
    <w:rsid w:val="00E3405C"/>
    <w:rsid w:val="00E34B91"/>
    <w:rsid w:val="00E352A3"/>
    <w:rsid w:val="00E4035D"/>
    <w:rsid w:val="00E414E1"/>
    <w:rsid w:val="00E416A7"/>
    <w:rsid w:val="00E41AD4"/>
    <w:rsid w:val="00E41C22"/>
    <w:rsid w:val="00E41F39"/>
    <w:rsid w:val="00E423D1"/>
    <w:rsid w:val="00E42B1D"/>
    <w:rsid w:val="00E433CC"/>
    <w:rsid w:val="00E43FEB"/>
    <w:rsid w:val="00E4536F"/>
    <w:rsid w:val="00E454BC"/>
    <w:rsid w:val="00E4631A"/>
    <w:rsid w:val="00E46633"/>
    <w:rsid w:val="00E51A22"/>
    <w:rsid w:val="00E51B85"/>
    <w:rsid w:val="00E524F7"/>
    <w:rsid w:val="00E54ED6"/>
    <w:rsid w:val="00E557B6"/>
    <w:rsid w:val="00E55C65"/>
    <w:rsid w:val="00E562AC"/>
    <w:rsid w:val="00E56A83"/>
    <w:rsid w:val="00E57281"/>
    <w:rsid w:val="00E57346"/>
    <w:rsid w:val="00E57DB5"/>
    <w:rsid w:val="00E57E51"/>
    <w:rsid w:val="00E6142A"/>
    <w:rsid w:val="00E61BC2"/>
    <w:rsid w:val="00E61F16"/>
    <w:rsid w:val="00E62A7E"/>
    <w:rsid w:val="00E62E49"/>
    <w:rsid w:val="00E636DC"/>
    <w:rsid w:val="00E64F4F"/>
    <w:rsid w:val="00E65008"/>
    <w:rsid w:val="00E70622"/>
    <w:rsid w:val="00E70AC9"/>
    <w:rsid w:val="00E70D0E"/>
    <w:rsid w:val="00E71CDF"/>
    <w:rsid w:val="00E720FE"/>
    <w:rsid w:val="00E722C6"/>
    <w:rsid w:val="00E726FA"/>
    <w:rsid w:val="00E73906"/>
    <w:rsid w:val="00E73F0C"/>
    <w:rsid w:val="00E75367"/>
    <w:rsid w:val="00E7549E"/>
    <w:rsid w:val="00E76877"/>
    <w:rsid w:val="00E8010F"/>
    <w:rsid w:val="00E8036E"/>
    <w:rsid w:val="00E84415"/>
    <w:rsid w:val="00E84B4F"/>
    <w:rsid w:val="00E8549C"/>
    <w:rsid w:val="00E85541"/>
    <w:rsid w:val="00E856BE"/>
    <w:rsid w:val="00E85F9D"/>
    <w:rsid w:val="00E86B47"/>
    <w:rsid w:val="00E86CB8"/>
    <w:rsid w:val="00E8724A"/>
    <w:rsid w:val="00E9119A"/>
    <w:rsid w:val="00E914AF"/>
    <w:rsid w:val="00E91F86"/>
    <w:rsid w:val="00E91FF9"/>
    <w:rsid w:val="00E926F1"/>
    <w:rsid w:val="00E92F08"/>
    <w:rsid w:val="00E937BF"/>
    <w:rsid w:val="00E9437F"/>
    <w:rsid w:val="00E948B8"/>
    <w:rsid w:val="00E948C0"/>
    <w:rsid w:val="00E96040"/>
    <w:rsid w:val="00E964B8"/>
    <w:rsid w:val="00E9674E"/>
    <w:rsid w:val="00E96B7E"/>
    <w:rsid w:val="00E97A41"/>
    <w:rsid w:val="00E97E2D"/>
    <w:rsid w:val="00E97EE7"/>
    <w:rsid w:val="00EA0444"/>
    <w:rsid w:val="00EA1002"/>
    <w:rsid w:val="00EA1189"/>
    <w:rsid w:val="00EA127C"/>
    <w:rsid w:val="00EA17AD"/>
    <w:rsid w:val="00EA1B17"/>
    <w:rsid w:val="00EA1D3F"/>
    <w:rsid w:val="00EA316A"/>
    <w:rsid w:val="00EA43EC"/>
    <w:rsid w:val="00EA466A"/>
    <w:rsid w:val="00EA49B6"/>
    <w:rsid w:val="00EA49DA"/>
    <w:rsid w:val="00EA5D8A"/>
    <w:rsid w:val="00EA6477"/>
    <w:rsid w:val="00EA6A81"/>
    <w:rsid w:val="00EA78E7"/>
    <w:rsid w:val="00EB1DD7"/>
    <w:rsid w:val="00EB1E3F"/>
    <w:rsid w:val="00EB247B"/>
    <w:rsid w:val="00EB2724"/>
    <w:rsid w:val="00EB285D"/>
    <w:rsid w:val="00EB340F"/>
    <w:rsid w:val="00EB3B55"/>
    <w:rsid w:val="00EB3E8D"/>
    <w:rsid w:val="00EB5425"/>
    <w:rsid w:val="00EB648D"/>
    <w:rsid w:val="00EB6645"/>
    <w:rsid w:val="00EB6BEC"/>
    <w:rsid w:val="00EB7167"/>
    <w:rsid w:val="00EB76AD"/>
    <w:rsid w:val="00EC1DC8"/>
    <w:rsid w:val="00EC1F2B"/>
    <w:rsid w:val="00EC3841"/>
    <w:rsid w:val="00EC3CD9"/>
    <w:rsid w:val="00EC3DF8"/>
    <w:rsid w:val="00EC4005"/>
    <w:rsid w:val="00EC516A"/>
    <w:rsid w:val="00EC52BA"/>
    <w:rsid w:val="00EC5765"/>
    <w:rsid w:val="00EC5E06"/>
    <w:rsid w:val="00EC60BB"/>
    <w:rsid w:val="00EC755D"/>
    <w:rsid w:val="00ED0A7E"/>
    <w:rsid w:val="00ED0C0C"/>
    <w:rsid w:val="00ED3AD6"/>
    <w:rsid w:val="00ED5E44"/>
    <w:rsid w:val="00ED6631"/>
    <w:rsid w:val="00ED7A2F"/>
    <w:rsid w:val="00ED7DD5"/>
    <w:rsid w:val="00EE1635"/>
    <w:rsid w:val="00EE2F58"/>
    <w:rsid w:val="00EE326D"/>
    <w:rsid w:val="00EE445D"/>
    <w:rsid w:val="00EE688B"/>
    <w:rsid w:val="00EE68F6"/>
    <w:rsid w:val="00EE6A8B"/>
    <w:rsid w:val="00EE779B"/>
    <w:rsid w:val="00EE7F89"/>
    <w:rsid w:val="00EF0FDD"/>
    <w:rsid w:val="00EF15E0"/>
    <w:rsid w:val="00EF1777"/>
    <w:rsid w:val="00EF1BF8"/>
    <w:rsid w:val="00EF274A"/>
    <w:rsid w:val="00EF2C26"/>
    <w:rsid w:val="00EF415B"/>
    <w:rsid w:val="00EF4EC7"/>
    <w:rsid w:val="00EF4F81"/>
    <w:rsid w:val="00EF5648"/>
    <w:rsid w:val="00EF657D"/>
    <w:rsid w:val="00EF6959"/>
    <w:rsid w:val="00EF6EFC"/>
    <w:rsid w:val="00EF70FE"/>
    <w:rsid w:val="00EF7116"/>
    <w:rsid w:val="00EF7152"/>
    <w:rsid w:val="00EF7510"/>
    <w:rsid w:val="00EF7640"/>
    <w:rsid w:val="00EF7669"/>
    <w:rsid w:val="00EF7806"/>
    <w:rsid w:val="00F01D51"/>
    <w:rsid w:val="00F0249C"/>
    <w:rsid w:val="00F03509"/>
    <w:rsid w:val="00F03623"/>
    <w:rsid w:val="00F03C8C"/>
    <w:rsid w:val="00F04DC7"/>
    <w:rsid w:val="00F055BE"/>
    <w:rsid w:val="00F05B2D"/>
    <w:rsid w:val="00F07E9C"/>
    <w:rsid w:val="00F106BA"/>
    <w:rsid w:val="00F11011"/>
    <w:rsid w:val="00F11085"/>
    <w:rsid w:val="00F110A4"/>
    <w:rsid w:val="00F11CBE"/>
    <w:rsid w:val="00F12541"/>
    <w:rsid w:val="00F12A29"/>
    <w:rsid w:val="00F13060"/>
    <w:rsid w:val="00F132A1"/>
    <w:rsid w:val="00F13366"/>
    <w:rsid w:val="00F13A88"/>
    <w:rsid w:val="00F149AC"/>
    <w:rsid w:val="00F15BA9"/>
    <w:rsid w:val="00F16D6B"/>
    <w:rsid w:val="00F174EE"/>
    <w:rsid w:val="00F202CF"/>
    <w:rsid w:val="00F20B3E"/>
    <w:rsid w:val="00F2106A"/>
    <w:rsid w:val="00F22D4F"/>
    <w:rsid w:val="00F2368F"/>
    <w:rsid w:val="00F24131"/>
    <w:rsid w:val="00F2496B"/>
    <w:rsid w:val="00F260E8"/>
    <w:rsid w:val="00F26220"/>
    <w:rsid w:val="00F267B2"/>
    <w:rsid w:val="00F26A51"/>
    <w:rsid w:val="00F26CB5"/>
    <w:rsid w:val="00F26F5D"/>
    <w:rsid w:val="00F271B2"/>
    <w:rsid w:val="00F2769F"/>
    <w:rsid w:val="00F279DD"/>
    <w:rsid w:val="00F30350"/>
    <w:rsid w:val="00F30426"/>
    <w:rsid w:val="00F30DB2"/>
    <w:rsid w:val="00F31CEF"/>
    <w:rsid w:val="00F326D3"/>
    <w:rsid w:val="00F33E5C"/>
    <w:rsid w:val="00F34169"/>
    <w:rsid w:val="00F3469B"/>
    <w:rsid w:val="00F34E5B"/>
    <w:rsid w:val="00F353DA"/>
    <w:rsid w:val="00F35521"/>
    <w:rsid w:val="00F355F2"/>
    <w:rsid w:val="00F35F9C"/>
    <w:rsid w:val="00F361CD"/>
    <w:rsid w:val="00F36397"/>
    <w:rsid w:val="00F37C8E"/>
    <w:rsid w:val="00F37E8F"/>
    <w:rsid w:val="00F40240"/>
    <w:rsid w:val="00F40803"/>
    <w:rsid w:val="00F40F00"/>
    <w:rsid w:val="00F42494"/>
    <w:rsid w:val="00F4292E"/>
    <w:rsid w:val="00F42BF3"/>
    <w:rsid w:val="00F43C57"/>
    <w:rsid w:val="00F43FA9"/>
    <w:rsid w:val="00F442AA"/>
    <w:rsid w:val="00F45BC7"/>
    <w:rsid w:val="00F45C70"/>
    <w:rsid w:val="00F463C4"/>
    <w:rsid w:val="00F468FF"/>
    <w:rsid w:val="00F47777"/>
    <w:rsid w:val="00F478E5"/>
    <w:rsid w:val="00F512DB"/>
    <w:rsid w:val="00F527C2"/>
    <w:rsid w:val="00F52936"/>
    <w:rsid w:val="00F541A3"/>
    <w:rsid w:val="00F54376"/>
    <w:rsid w:val="00F54481"/>
    <w:rsid w:val="00F548F6"/>
    <w:rsid w:val="00F54BCC"/>
    <w:rsid w:val="00F554BE"/>
    <w:rsid w:val="00F55706"/>
    <w:rsid w:val="00F566BD"/>
    <w:rsid w:val="00F56EB9"/>
    <w:rsid w:val="00F576D2"/>
    <w:rsid w:val="00F5791C"/>
    <w:rsid w:val="00F579F6"/>
    <w:rsid w:val="00F60CC8"/>
    <w:rsid w:val="00F618EC"/>
    <w:rsid w:val="00F61D10"/>
    <w:rsid w:val="00F630E5"/>
    <w:rsid w:val="00F632E9"/>
    <w:rsid w:val="00F636A9"/>
    <w:rsid w:val="00F63BED"/>
    <w:rsid w:val="00F63EA1"/>
    <w:rsid w:val="00F6438D"/>
    <w:rsid w:val="00F65427"/>
    <w:rsid w:val="00F662F6"/>
    <w:rsid w:val="00F663CD"/>
    <w:rsid w:val="00F66819"/>
    <w:rsid w:val="00F66882"/>
    <w:rsid w:val="00F66DB2"/>
    <w:rsid w:val="00F6797B"/>
    <w:rsid w:val="00F70A32"/>
    <w:rsid w:val="00F7156C"/>
    <w:rsid w:val="00F71A00"/>
    <w:rsid w:val="00F7267F"/>
    <w:rsid w:val="00F7272E"/>
    <w:rsid w:val="00F73FF3"/>
    <w:rsid w:val="00F74F3E"/>
    <w:rsid w:val="00F75359"/>
    <w:rsid w:val="00F800CC"/>
    <w:rsid w:val="00F8067C"/>
    <w:rsid w:val="00F81AB1"/>
    <w:rsid w:val="00F835FA"/>
    <w:rsid w:val="00F8377F"/>
    <w:rsid w:val="00F84669"/>
    <w:rsid w:val="00F851AA"/>
    <w:rsid w:val="00F87A7E"/>
    <w:rsid w:val="00F908A3"/>
    <w:rsid w:val="00F91534"/>
    <w:rsid w:val="00F915FD"/>
    <w:rsid w:val="00F927EF"/>
    <w:rsid w:val="00F92C0A"/>
    <w:rsid w:val="00F92C31"/>
    <w:rsid w:val="00F93524"/>
    <w:rsid w:val="00F93DC4"/>
    <w:rsid w:val="00F9571C"/>
    <w:rsid w:val="00F95A04"/>
    <w:rsid w:val="00F96841"/>
    <w:rsid w:val="00F96F25"/>
    <w:rsid w:val="00F97090"/>
    <w:rsid w:val="00F970D6"/>
    <w:rsid w:val="00FA0515"/>
    <w:rsid w:val="00FA1A97"/>
    <w:rsid w:val="00FA28C7"/>
    <w:rsid w:val="00FA3F30"/>
    <w:rsid w:val="00FA421D"/>
    <w:rsid w:val="00FA4315"/>
    <w:rsid w:val="00FA440F"/>
    <w:rsid w:val="00FA555B"/>
    <w:rsid w:val="00FA65A7"/>
    <w:rsid w:val="00FA6785"/>
    <w:rsid w:val="00FA6973"/>
    <w:rsid w:val="00FA6C22"/>
    <w:rsid w:val="00FB0467"/>
    <w:rsid w:val="00FB3664"/>
    <w:rsid w:val="00FB45B1"/>
    <w:rsid w:val="00FB56A2"/>
    <w:rsid w:val="00FB6B16"/>
    <w:rsid w:val="00FB74FC"/>
    <w:rsid w:val="00FB7818"/>
    <w:rsid w:val="00FB7E8C"/>
    <w:rsid w:val="00FC01BB"/>
    <w:rsid w:val="00FC053C"/>
    <w:rsid w:val="00FC0EDC"/>
    <w:rsid w:val="00FC23D9"/>
    <w:rsid w:val="00FC2D92"/>
    <w:rsid w:val="00FC2FB2"/>
    <w:rsid w:val="00FC6135"/>
    <w:rsid w:val="00FC6146"/>
    <w:rsid w:val="00FD15F9"/>
    <w:rsid w:val="00FD17A6"/>
    <w:rsid w:val="00FD1835"/>
    <w:rsid w:val="00FD2D3D"/>
    <w:rsid w:val="00FD2D85"/>
    <w:rsid w:val="00FD3AAA"/>
    <w:rsid w:val="00FD3D94"/>
    <w:rsid w:val="00FD40DD"/>
    <w:rsid w:val="00FD5200"/>
    <w:rsid w:val="00FD72B7"/>
    <w:rsid w:val="00FD73C0"/>
    <w:rsid w:val="00FE0196"/>
    <w:rsid w:val="00FE0450"/>
    <w:rsid w:val="00FE1C80"/>
    <w:rsid w:val="00FE3A95"/>
    <w:rsid w:val="00FE4972"/>
    <w:rsid w:val="00FE53DE"/>
    <w:rsid w:val="00FE5A5C"/>
    <w:rsid w:val="00FE778E"/>
    <w:rsid w:val="00FE77F3"/>
    <w:rsid w:val="00FE7ADF"/>
    <w:rsid w:val="00FF0BEB"/>
    <w:rsid w:val="00FF0C9C"/>
    <w:rsid w:val="00FF10AB"/>
    <w:rsid w:val="00FF1142"/>
    <w:rsid w:val="00FF1470"/>
    <w:rsid w:val="00FF28AA"/>
    <w:rsid w:val="00FF28C1"/>
    <w:rsid w:val="00FF2AF1"/>
    <w:rsid w:val="00FF37EE"/>
    <w:rsid w:val="00FF3E4E"/>
    <w:rsid w:val="00FF5D7A"/>
    <w:rsid w:val="00FF5DBA"/>
    <w:rsid w:val="00FF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2f3f2,white,#eaeaef,#fdfdfd,#fcfcfc,#f9f9f9"/>
    </o:shapedefaults>
    <o:shapelayout v:ext="edit">
      <o:idmap v:ext="edit" data="2"/>
    </o:shapelayout>
  </w:shapeDefaults>
  <w:decimalSymbol w:val="."/>
  <w:listSeparator w:val=","/>
  <w14:docId w14:val="13A3FFDA"/>
  <w15:chartTrackingRefBased/>
  <w15:docId w15:val="{24E3C55C-0AEB-43A7-ACA5-591C74E6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1" w:uiPriority="99" w:unhideWhenUsed="1" w:qFormat="1"/>
    <w:lsdException w:name="footer" w:semiHidden="1" w:uiPriority="99" w:unhideWhenUsed="1" w:qFormat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semiHidden="1" w:uiPriority="99" w:unhideWhenUsed="1" w:qFormat="1"/>
    <w:lsdException w:name="FollowedHyperlink" w:semiHidden="1" w:uiPriority="99" w:unhideWhenUsed="1" w:qFormat="1"/>
    <w:lsdException w:name="Strong" w:qFormat="1"/>
    <w:lsdException w:name="Emphasis" w:uiPriority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DD7705"/>
    <w:pPr>
      <w:keepLines/>
      <w:jc w:val="both"/>
    </w:pPr>
    <w:rPr>
      <w:rFonts w:cs="Arial"/>
      <w:sz w:val="24"/>
      <w:szCs w:val="21"/>
    </w:rPr>
  </w:style>
  <w:style w:type="paragraph" w:styleId="1">
    <w:name w:val="heading 1"/>
    <w:basedOn w:val="a0"/>
    <w:next w:val="a0"/>
    <w:link w:val="10"/>
    <w:uiPriority w:val="9"/>
    <w:qFormat/>
    <w:rsid w:val="00DE427A"/>
    <w:pPr>
      <w:keepNext/>
      <w:pageBreakBefore/>
      <w:shd w:val="clear" w:color="auto" w:fill="ED7D31" w:themeFill="accent2"/>
      <w:jc w:val="left"/>
      <w:outlineLvl w:val="0"/>
    </w:pPr>
    <w:rPr>
      <w:rFonts w:cs="宋体"/>
      <w:b/>
      <w:kern w:val="44"/>
      <w:sz w:val="84"/>
      <w:szCs w:val="24"/>
    </w:rPr>
  </w:style>
  <w:style w:type="paragraph" w:styleId="2">
    <w:name w:val="heading 2"/>
    <w:basedOn w:val="a0"/>
    <w:next w:val="a0"/>
    <w:link w:val="20"/>
    <w:uiPriority w:val="9"/>
    <w:qFormat/>
    <w:rsid w:val="00DE427A"/>
    <w:pPr>
      <w:keepNext/>
      <w:pageBreakBefore/>
      <w:outlineLvl w:val="1"/>
    </w:pPr>
    <w:rPr>
      <w:rFonts w:eastAsia="华文新魏" w:cs="Times New Roman"/>
      <w:b/>
      <w:bCs/>
      <w:sz w:val="84"/>
      <w:u w:color="D0CECE"/>
    </w:rPr>
  </w:style>
  <w:style w:type="paragraph" w:styleId="3">
    <w:name w:val="heading 3"/>
    <w:basedOn w:val="a0"/>
    <w:next w:val="a0"/>
    <w:link w:val="30"/>
    <w:qFormat/>
    <w:rsid w:val="009148CD"/>
    <w:pPr>
      <w:keepNext/>
      <w:pageBreakBefore/>
      <w:spacing w:beforeLines="50" w:before="50" w:afterLines="50" w:after="50"/>
      <w:outlineLvl w:val="2"/>
    </w:pPr>
    <w:rPr>
      <w:rFonts w:cs="Times New Roman"/>
      <w:b/>
      <w:sz w:val="56"/>
      <w:u w:color="C3BD96"/>
    </w:rPr>
  </w:style>
  <w:style w:type="paragraph" w:styleId="4">
    <w:name w:val="heading 4"/>
    <w:basedOn w:val="a0"/>
    <w:next w:val="a0"/>
    <w:link w:val="40"/>
    <w:qFormat/>
    <w:rsid w:val="009148CD"/>
    <w:pPr>
      <w:keepNext/>
      <w:pBdr>
        <w:bottom w:val="single" w:sz="24" w:space="1" w:color="D0CECE" w:themeColor="background2" w:themeShade="E6"/>
      </w:pBdr>
      <w:spacing w:before="120" w:after="120"/>
      <w:outlineLvl w:val="3"/>
    </w:pPr>
    <w:rPr>
      <w:rFonts w:ascii="Cambria" w:eastAsia="黑体" w:hAnsi="Cambria" w:cstheme="majorBidi"/>
      <w:b/>
      <w:bCs/>
      <w:sz w:val="48"/>
      <w:szCs w:val="28"/>
    </w:rPr>
  </w:style>
  <w:style w:type="paragraph" w:styleId="5">
    <w:name w:val="heading 5"/>
    <w:basedOn w:val="a0"/>
    <w:next w:val="a0"/>
    <w:link w:val="50"/>
    <w:qFormat/>
    <w:rsid w:val="00687BA9"/>
    <w:pPr>
      <w:keepNext/>
      <w:spacing w:after="120"/>
      <w:jc w:val="left"/>
      <w:outlineLvl w:val="4"/>
    </w:pPr>
    <w:rPr>
      <w:rFonts w:eastAsiaTheme="majorEastAsia"/>
      <w:b/>
      <w:bCs/>
      <w:sz w:val="4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Reference"/>
    <w:basedOn w:val="a1"/>
    <w:uiPriority w:val="32"/>
    <w:qFormat/>
    <w:rsid w:val="00E8010F"/>
    <w:rPr>
      <w:b/>
      <w:bCs/>
      <w:smallCaps/>
      <w:color w:val="5B9BD5" w:themeColor="accent1"/>
      <w:spacing w:val="5"/>
    </w:rPr>
  </w:style>
  <w:style w:type="paragraph" w:styleId="a5">
    <w:name w:val="Title"/>
    <w:basedOn w:val="a0"/>
    <w:next w:val="a0"/>
    <w:link w:val="a6"/>
    <w:autoRedefine/>
    <w:uiPriority w:val="10"/>
    <w:qFormat/>
    <w:rsid w:val="00E8010F"/>
    <w:pPr>
      <w:spacing w:before="120" w:after="60"/>
      <w:jc w:val="left"/>
      <w:outlineLvl w:val="0"/>
    </w:pPr>
    <w:rPr>
      <w:rFonts w:cstheme="majorBidi"/>
      <w:b/>
      <w:bCs/>
      <w:color w:val="2F5496"/>
      <w:sz w:val="28"/>
      <w:szCs w:val="32"/>
    </w:rPr>
  </w:style>
  <w:style w:type="character" w:customStyle="1" w:styleId="a6">
    <w:name w:val="标题 字符"/>
    <w:basedOn w:val="a1"/>
    <w:link w:val="a5"/>
    <w:autoRedefine/>
    <w:uiPriority w:val="10"/>
    <w:qFormat/>
    <w:rsid w:val="00E8010F"/>
    <w:rPr>
      <w:rFonts w:ascii="Times New Roman" w:hAnsi="Times New Roman" w:cstheme="majorBidi"/>
      <w:b/>
      <w:bCs/>
      <w:color w:val="2F5496"/>
      <w:sz w:val="28"/>
      <w:szCs w:val="32"/>
    </w:rPr>
  </w:style>
  <w:style w:type="character" w:customStyle="1" w:styleId="20">
    <w:name w:val="标题 2 字符"/>
    <w:basedOn w:val="a1"/>
    <w:link w:val="2"/>
    <w:autoRedefine/>
    <w:uiPriority w:val="9"/>
    <w:qFormat/>
    <w:rsid w:val="00DE427A"/>
    <w:rPr>
      <w:rFonts w:eastAsia="华文新魏"/>
      <w:b/>
      <w:bCs/>
      <w:sz w:val="84"/>
      <w:szCs w:val="21"/>
      <w:u w:color="D0CECE"/>
    </w:rPr>
  </w:style>
  <w:style w:type="paragraph" w:styleId="TOC1">
    <w:name w:val="toc 1"/>
    <w:basedOn w:val="a0"/>
    <w:next w:val="a0"/>
    <w:uiPriority w:val="39"/>
    <w:qFormat/>
    <w:rsid w:val="002B5FCC"/>
    <w:pPr>
      <w:spacing w:beforeLines="50" w:before="50"/>
      <w:jc w:val="left"/>
    </w:pPr>
    <w:rPr>
      <w:rFonts w:cs="Times New Roman"/>
      <w:b/>
      <w:color w:val="002060"/>
      <w:kern w:val="0"/>
      <w:sz w:val="48"/>
      <w:szCs w:val="22"/>
    </w:rPr>
  </w:style>
  <w:style w:type="paragraph" w:styleId="TOC2">
    <w:name w:val="toc 2"/>
    <w:basedOn w:val="a0"/>
    <w:next w:val="a0"/>
    <w:uiPriority w:val="39"/>
    <w:qFormat/>
    <w:rsid w:val="00765D88"/>
    <w:pPr>
      <w:ind w:left="210"/>
      <w:jc w:val="left"/>
    </w:pPr>
    <w:rPr>
      <w:rFonts w:cs="Times New Roman"/>
      <w:bCs/>
      <w:sz w:val="32"/>
      <w:szCs w:val="22"/>
    </w:rPr>
  </w:style>
  <w:style w:type="paragraph" w:customStyle="1" w:styleId="CY">
    <w:name w:val="CY居中"/>
    <w:basedOn w:val="CY0"/>
    <w:next w:val="CY0"/>
    <w:link w:val="CYChar"/>
    <w:qFormat/>
    <w:rsid w:val="00891DD4"/>
    <w:pPr>
      <w:jc w:val="center"/>
    </w:pPr>
    <w:rPr>
      <w:rFonts w:eastAsia="黑体"/>
      <w:b/>
      <w:szCs w:val="84"/>
    </w:rPr>
  </w:style>
  <w:style w:type="character" w:customStyle="1" w:styleId="CYChar">
    <w:name w:val="CY居中 Char"/>
    <w:basedOn w:val="a7"/>
    <w:link w:val="CY"/>
    <w:autoRedefine/>
    <w:qFormat/>
    <w:rsid w:val="003E30E3"/>
    <w:rPr>
      <w:rFonts w:ascii="Times New Roman" w:eastAsia="黑体" w:hAnsi="Times New Roman" w:cs="宋体"/>
      <w:b/>
      <w:bCs w:val="0"/>
      <w:kern w:val="28"/>
      <w:sz w:val="24"/>
      <w:szCs w:val="84"/>
    </w:rPr>
  </w:style>
  <w:style w:type="character" w:customStyle="1" w:styleId="10">
    <w:name w:val="标题 1 字符"/>
    <w:basedOn w:val="a1"/>
    <w:link w:val="1"/>
    <w:autoRedefine/>
    <w:uiPriority w:val="9"/>
    <w:qFormat/>
    <w:rsid w:val="00DE427A"/>
    <w:rPr>
      <w:rFonts w:cs="宋体"/>
      <w:b/>
      <w:kern w:val="44"/>
      <w:sz w:val="84"/>
      <w:szCs w:val="24"/>
      <w:shd w:val="clear" w:color="auto" w:fill="ED7D31" w:themeFill="accent2"/>
    </w:rPr>
  </w:style>
  <w:style w:type="character" w:customStyle="1" w:styleId="30">
    <w:name w:val="标题 3 字符"/>
    <w:basedOn w:val="a1"/>
    <w:link w:val="3"/>
    <w:autoRedefine/>
    <w:qFormat/>
    <w:rsid w:val="009148CD"/>
    <w:rPr>
      <w:b/>
      <w:sz w:val="56"/>
      <w:szCs w:val="21"/>
      <w:u w:color="C3BD96"/>
    </w:rPr>
  </w:style>
  <w:style w:type="character" w:customStyle="1" w:styleId="msoplaceholdertext0">
    <w:name w:val="msoplaceholdertext"/>
    <w:basedOn w:val="a1"/>
    <w:rsid w:val="005E4429"/>
    <w:rPr>
      <w:color w:val="808080"/>
    </w:rPr>
  </w:style>
  <w:style w:type="paragraph" w:customStyle="1" w:styleId="msolistparagraph0">
    <w:name w:val="msolistparagraph"/>
    <w:basedOn w:val="a0"/>
    <w:autoRedefine/>
    <w:uiPriority w:val="99"/>
    <w:rsid w:val="00E8010F"/>
    <w:pPr>
      <w:spacing w:afterLines="50" w:after="50"/>
      <w:ind w:firstLineChars="200" w:firstLine="420"/>
      <w:jc w:val="left"/>
    </w:pPr>
    <w:rPr>
      <w:rFonts w:cs="Times New Roman"/>
      <w:szCs w:val="22"/>
    </w:rPr>
  </w:style>
  <w:style w:type="character" w:customStyle="1" w:styleId="11">
    <w:name w:val="明显参考1"/>
    <w:basedOn w:val="a1"/>
    <w:uiPriority w:val="32"/>
    <w:qFormat/>
    <w:rsid w:val="005E4429"/>
    <w:rPr>
      <w:rFonts w:ascii="Times New Roman" w:eastAsia="Times New Roman" w:hAnsi="Times New Roman" w:cs="Times New Roman" w:hint="default"/>
      <w:b/>
      <w:bCs/>
      <w:smallCaps/>
      <w:color w:val="5B9BD5"/>
      <w:spacing w:val="5"/>
      <w:sz w:val="18"/>
    </w:rPr>
  </w:style>
  <w:style w:type="character" w:customStyle="1" w:styleId="font61">
    <w:name w:val="font61"/>
    <w:basedOn w:val="a1"/>
    <w:rsid w:val="005E4429"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81">
    <w:name w:val="font81"/>
    <w:basedOn w:val="a1"/>
    <w:rsid w:val="005E4429"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01">
    <w:name w:val="font101"/>
    <w:basedOn w:val="a1"/>
    <w:rsid w:val="005E4429"/>
    <w:rPr>
      <w:rFonts w:ascii="宋体" w:eastAsia="宋体" w:hAnsi="宋体" w:cs="宋体" w:hint="eastAsia"/>
      <w:color w:val="000000"/>
      <w:sz w:val="32"/>
      <w:szCs w:val="32"/>
      <w:u w:val="none"/>
    </w:rPr>
  </w:style>
  <w:style w:type="character" w:customStyle="1" w:styleId="font51">
    <w:name w:val="font51"/>
    <w:basedOn w:val="a1"/>
    <w:rsid w:val="005E4429"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91">
    <w:name w:val="font91"/>
    <w:basedOn w:val="a1"/>
    <w:rsid w:val="005E4429"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msointensereference0">
    <w:name w:val="msointensereference"/>
    <w:basedOn w:val="a1"/>
    <w:rsid w:val="005E4429"/>
    <w:rPr>
      <w:rFonts w:ascii="Times New Roman" w:eastAsia="Times New Roman" w:hAnsi="Times New Roman" w:cs="Times New Roman" w:hint="default"/>
      <w:b/>
      <w:bCs/>
      <w:smallCaps/>
      <w:color w:val="5B9BD5"/>
      <w:spacing w:val="5"/>
      <w:sz w:val="18"/>
    </w:rPr>
  </w:style>
  <w:style w:type="paragraph" w:styleId="TOC3">
    <w:name w:val="toc 3"/>
    <w:basedOn w:val="a0"/>
    <w:next w:val="a0"/>
    <w:uiPriority w:val="39"/>
    <w:qFormat/>
    <w:rsid w:val="002A14F8"/>
    <w:pPr>
      <w:tabs>
        <w:tab w:val="left" w:pos="840"/>
        <w:tab w:val="right" w:leader="dot" w:pos="10456"/>
      </w:tabs>
      <w:ind w:left="420"/>
      <w:jc w:val="left"/>
    </w:pPr>
    <w:rPr>
      <w:rFonts w:cs="Times New Roman"/>
      <w:color w:val="44546A" w:themeColor="text2"/>
      <w:szCs w:val="20"/>
    </w:rPr>
  </w:style>
  <w:style w:type="paragraph" w:styleId="a8">
    <w:name w:val="header"/>
    <w:basedOn w:val="a0"/>
    <w:link w:val="a9"/>
    <w:autoRedefine/>
    <w:uiPriority w:val="99"/>
    <w:qFormat/>
    <w:rsid w:val="00C66414"/>
    <w:pPr>
      <w:jc w:val="center"/>
    </w:pPr>
    <w:rPr>
      <w:noProof/>
      <w:color w:val="BFBFBF" w:themeColor="background1" w:themeShade="BF"/>
      <w:kern w:val="0"/>
    </w:rPr>
  </w:style>
  <w:style w:type="character" w:customStyle="1" w:styleId="a9">
    <w:name w:val="页眉 字符"/>
    <w:basedOn w:val="a1"/>
    <w:link w:val="a8"/>
    <w:autoRedefine/>
    <w:uiPriority w:val="99"/>
    <w:qFormat/>
    <w:rsid w:val="00C66414"/>
    <w:rPr>
      <w:rFonts w:cs="Arial"/>
      <w:noProof/>
      <w:color w:val="BFBFBF" w:themeColor="background1" w:themeShade="BF"/>
      <w:kern w:val="0"/>
      <w:sz w:val="24"/>
      <w:szCs w:val="21"/>
    </w:rPr>
  </w:style>
  <w:style w:type="paragraph" w:styleId="aa">
    <w:name w:val="footer"/>
    <w:basedOn w:val="a0"/>
    <w:link w:val="ab"/>
    <w:uiPriority w:val="99"/>
    <w:qFormat/>
    <w:rsid w:val="00737309"/>
    <w:pPr>
      <w:tabs>
        <w:tab w:val="center" w:pos="4153"/>
        <w:tab w:val="right" w:pos="8306"/>
      </w:tabs>
      <w:snapToGrid w:val="0"/>
      <w:jc w:val="left"/>
    </w:pPr>
    <w:rPr>
      <w:rFonts w:cs="宋体"/>
      <w:sz w:val="18"/>
      <w:szCs w:val="24"/>
    </w:rPr>
  </w:style>
  <w:style w:type="character" w:customStyle="1" w:styleId="ab">
    <w:name w:val="页脚 字符"/>
    <w:basedOn w:val="a1"/>
    <w:link w:val="aa"/>
    <w:autoRedefine/>
    <w:uiPriority w:val="99"/>
    <w:qFormat/>
    <w:rsid w:val="00737309"/>
    <w:rPr>
      <w:rFonts w:cs="宋体"/>
      <w:sz w:val="18"/>
      <w:szCs w:val="24"/>
    </w:rPr>
  </w:style>
  <w:style w:type="paragraph" w:styleId="ac">
    <w:name w:val="Body Text"/>
    <w:basedOn w:val="a0"/>
    <w:link w:val="ad"/>
    <w:uiPriority w:val="1"/>
    <w:qFormat/>
    <w:rsid w:val="00E8010F"/>
    <w:pPr>
      <w:spacing w:after="120"/>
      <w:jc w:val="left"/>
    </w:pPr>
    <w:rPr>
      <w:rFonts w:cs="宋体"/>
      <w:szCs w:val="24"/>
    </w:rPr>
  </w:style>
  <w:style w:type="character" w:customStyle="1" w:styleId="ad">
    <w:name w:val="正文文本 字符"/>
    <w:basedOn w:val="a1"/>
    <w:link w:val="ac"/>
    <w:uiPriority w:val="1"/>
    <w:rsid w:val="00E8010F"/>
    <w:rPr>
      <w:rFonts w:cs="宋体"/>
      <w:sz w:val="21"/>
      <w:szCs w:val="24"/>
    </w:rPr>
  </w:style>
  <w:style w:type="paragraph" w:styleId="ae">
    <w:name w:val="Subtitle"/>
    <w:basedOn w:val="a0"/>
    <w:next w:val="a0"/>
    <w:link w:val="a7"/>
    <w:autoRedefine/>
    <w:uiPriority w:val="1"/>
    <w:qFormat/>
    <w:rsid w:val="00E8010F"/>
    <w:pPr>
      <w:jc w:val="left"/>
      <w:outlineLvl w:val="1"/>
    </w:pPr>
    <w:rPr>
      <w:rFonts w:cs="宋体"/>
      <w:bCs/>
      <w:kern w:val="28"/>
      <w:szCs w:val="32"/>
    </w:rPr>
  </w:style>
  <w:style w:type="character" w:customStyle="1" w:styleId="a7">
    <w:name w:val="副标题 字符"/>
    <w:basedOn w:val="a1"/>
    <w:link w:val="ae"/>
    <w:autoRedefine/>
    <w:uiPriority w:val="1"/>
    <w:qFormat/>
    <w:rsid w:val="00891DD4"/>
    <w:rPr>
      <w:rFonts w:cs="宋体"/>
      <w:bCs/>
      <w:kern w:val="28"/>
      <w:sz w:val="24"/>
      <w:szCs w:val="32"/>
    </w:rPr>
  </w:style>
  <w:style w:type="paragraph" w:styleId="af">
    <w:name w:val="Date"/>
    <w:basedOn w:val="a0"/>
    <w:next w:val="a0"/>
    <w:link w:val="af0"/>
    <w:rsid w:val="00E8010F"/>
    <w:pPr>
      <w:ind w:leftChars="2500" w:left="100"/>
      <w:jc w:val="left"/>
    </w:pPr>
    <w:rPr>
      <w:rFonts w:cs="宋体"/>
      <w:szCs w:val="24"/>
    </w:rPr>
  </w:style>
  <w:style w:type="character" w:customStyle="1" w:styleId="af0">
    <w:name w:val="日期 字符"/>
    <w:basedOn w:val="a1"/>
    <w:link w:val="af"/>
    <w:rsid w:val="00E8010F"/>
    <w:rPr>
      <w:rFonts w:cs="宋体"/>
      <w:sz w:val="21"/>
      <w:szCs w:val="24"/>
    </w:rPr>
  </w:style>
  <w:style w:type="character" w:styleId="af1">
    <w:name w:val="Hyperlink"/>
    <w:basedOn w:val="a1"/>
    <w:autoRedefine/>
    <w:uiPriority w:val="99"/>
    <w:qFormat/>
    <w:rsid w:val="00E8010F"/>
    <w:rPr>
      <w:color w:val="0563C1"/>
      <w:u w:val="single"/>
    </w:rPr>
  </w:style>
  <w:style w:type="character" w:styleId="af2">
    <w:name w:val="FollowedHyperlink"/>
    <w:basedOn w:val="a1"/>
    <w:autoRedefine/>
    <w:uiPriority w:val="99"/>
    <w:qFormat/>
    <w:rsid w:val="00E8010F"/>
    <w:rPr>
      <w:color w:val="954F72"/>
      <w:u w:val="single"/>
    </w:rPr>
  </w:style>
  <w:style w:type="paragraph" w:styleId="af3">
    <w:name w:val="Normal (Web)"/>
    <w:basedOn w:val="a0"/>
    <w:autoRedefine/>
    <w:uiPriority w:val="99"/>
    <w:qFormat/>
    <w:rsid w:val="00E8010F"/>
    <w:pPr>
      <w:spacing w:beforeAutospacing="1" w:afterAutospacing="1"/>
      <w:jc w:val="left"/>
    </w:pPr>
    <w:rPr>
      <w:rFonts w:ascii="宋体" w:hAnsi="宋体" w:cs="Times New Roman" w:hint="eastAsia"/>
      <w:kern w:val="0"/>
      <w:szCs w:val="24"/>
    </w:rPr>
  </w:style>
  <w:style w:type="paragraph" w:styleId="af4">
    <w:name w:val="Balloon Text"/>
    <w:basedOn w:val="a0"/>
    <w:link w:val="af5"/>
    <w:uiPriority w:val="99"/>
    <w:rsid w:val="00E8010F"/>
    <w:pPr>
      <w:jc w:val="left"/>
    </w:pPr>
    <w:rPr>
      <w:rFonts w:cs="宋体"/>
      <w:sz w:val="18"/>
      <w:szCs w:val="18"/>
    </w:rPr>
  </w:style>
  <w:style w:type="character" w:customStyle="1" w:styleId="af5">
    <w:name w:val="批注框文本 字符"/>
    <w:basedOn w:val="a1"/>
    <w:link w:val="af4"/>
    <w:uiPriority w:val="99"/>
    <w:rsid w:val="00E8010F"/>
    <w:rPr>
      <w:rFonts w:cs="宋体"/>
      <w:sz w:val="18"/>
      <w:szCs w:val="18"/>
    </w:rPr>
  </w:style>
  <w:style w:type="table" w:styleId="af6">
    <w:name w:val="Table Grid"/>
    <w:basedOn w:val="a2"/>
    <w:autoRedefine/>
    <w:qFormat/>
    <w:rsid w:val="00E8010F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aliases w:val="无间隔CY"/>
    <w:basedOn w:val="a0"/>
    <w:link w:val="af8"/>
    <w:autoRedefine/>
    <w:uiPriority w:val="1"/>
    <w:qFormat/>
    <w:rsid w:val="00E8010F"/>
    <w:pPr>
      <w:spacing w:afterLines="50" w:after="50"/>
      <w:ind w:firstLineChars="200" w:firstLine="200"/>
      <w:jc w:val="left"/>
    </w:pPr>
  </w:style>
  <w:style w:type="paragraph" w:styleId="a">
    <w:name w:val="List Paragraph"/>
    <w:basedOn w:val="a0"/>
    <w:uiPriority w:val="34"/>
    <w:qFormat/>
    <w:rsid w:val="00C3412F"/>
    <w:pPr>
      <w:numPr>
        <w:numId w:val="1"/>
      </w:numPr>
      <w:jc w:val="left"/>
    </w:pPr>
    <w:rPr>
      <w:rFonts w:cs="宋体"/>
      <w:szCs w:val="22"/>
    </w:rPr>
  </w:style>
  <w:style w:type="character" w:styleId="af9">
    <w:name w:val="Strong"/>
    <w:basedOn w:val="a1"/>
    <w:uiPriority w:val="99"/>
    <w:qFormat/>
    <w:rsid w:val="00141C3E"/>
    <w:rPr>
      <w:b/>
      <w:bCs/>
    </w:rPr>
  </w:style>
  <w:style w:type="character" w:customStyle="1" w:styleId="afa">
    <w:name w:val="型号标题 字符"/>
    <w:basedOn w:val="a1"/>
    <w:rsid w:val="00440B5B"/>
    <w:rPr>
      <w:b/>
      <w:bCs/>
      <w:color w:val="2F5496"/>
      <w:kern w:val="2"/>
      <w:sz w:val="56"/>
      <w:szCs w:val="32"/>
    </w:rPr>
  </w:style>
  <w:style w:type="character" w:customStyle="1" w:styleId="afb">
    <w:name w:val="型号说明标题 字符"/>
    <w:basedOn w:val="afa"/>
    <w:rsid w:val="00440B5B"/>
    <w:rPr>
      <w:rFonts w:ascii="黑体" w:eastAsia="黑体" w:hAnsi="宋体" w:cs="黑体" w:hint="eastAsia"/>
      <w:b w:val="0"/>
      <w:bCs/>
      <w:color w:val="2F5496"/>
      <w:kern w:val="2"/>
      <w:sz w:val="32"/>
      <w:szCs w:val="32"/>
    </w:rPr>
  </w:style>
  <w:style w:type="character" w:customStyle="1" w:styleId="invisible">
    <w:name w:val="invisible"/>
    <w:basedOn w:val="a1"/>
    <w:rsid w:val="001B314D"/>
  </w:style>
  <w:style w:type="character" w:customStyle="1" w:styleId="visible">
    <w:name w:val="visible"/>
    <w:basedOn w:val="a1"/>
    <w:rsid w:val="001B314D"/>
  </w:style>
  <w:style w:type="paragraph" w:styleId="afc">
    <w:name w:val="caption"/>
    <w:basedOn w:val="a0"/>
    <w:next w:val="a0"/>
    <w:uiPriority w:val="35"/>
    <w:unhideWhenUsed/>
    <w:qFormat/>
    <w:rsid w:val="00E70622"/>
    <w:rPr>
      <w:rFonts w:asciiTheme="majorHAnsi" w:eastAsia="黑体" w:hAnsiTheme="majorHAnsi" w:cstheme="majorBidi"/>
      <w:sz w:val="20"/>
      <w:szCs w:val="20"/>
    </w:rPr>
  </w:style>
  <w:style w:type="paragraph" w:customStyle="1" w:styleId="CY1">
    <w:name w:val="CY划线"/>
    <w:basedOn w:val="CY0"/>
    <w:next w:val="CY0"/>
    <w:link w:val="CY2"/>
    <w:qFormat/>
    <w:rsid w:val="00891DD4"/>
    <w:pPr>
      <w:jc w:val="left"/>
    </w:pPr>
    <w:rPr>
      <w:rFonts w:eastAsiaTheme="minorEastAsia" w:cs="Times New Roman"/>
      <w:b/>
      <w:color w:val="000000" w:themeColor="text1"/>
      <w:szCs w:val="28"/>
      <w:u w:val="dotted" w:color="00B0F0"/>
    </w:rPr>
  </w:style>
  <w:style w:type="paragraph" w:customStyle="1" w:styleId="CY0">
    <w:name w:val="CY正文"/>
    <w:basedOn w:val="a0"/>
    <w:next w:val="a0"/>
    <w:link w:val="CY3"/>
    <w:rsid w:val="003E30E3"/>
    <w:rPr>
      <w:rFonts w:cs="宋体"/>
      <w:kern w:val="28"/>
      <w:szCs w:val="24"/>
    </w:rPr>
  </w:style>
  <w:style w:type="character" w:customStyle="1" w:styleId="CY3">
    <w:name w:val="CY正文 字符"/>
    <w:basedOn w:val="a1"/>
    <w:link w:val="CY0"/>
    <w:autoRedefine/>
    <w:qFormat/>
    <w:rsid w:val="003E30E3"/>
    <w:rPr>
      <w:rFonts w:cs="宋体"/>
      <w:kern w:val="28"/>
      <w:sz w:val="24"/>
      <w:szCs w:val="24"/>
    </w:rPr>
  </w:style>
  <w:style w:type="character" w:customStyle="1" w:styleId="CY2">
    <w:name w:val="CY划线 字符"/>
    <w:basedOn w:val="a1"/>
    <w:link w:val="CY1"/>
    <w:autoRedefine/>
    <w:qFormat/>
    <w:rsid w:val="00891DD4"/>
    <w:rPr>
      <w:rFonts w:eastAsiaTheme="minorEastAsia"/>
      <w:b/>
      <w:color w:val="000000" w:themeColor="text1"/>
      <w:kern w:val="28"/>
      <w:sz w:val="24"/>
      <w:szCs w:val="28"/>
      <w:u w:val="dotted" w:color="00B0F0"/>
    </w:rPr>
  </w:style>
  <w:style w:type="paragraph" w:customStyle="1" w:styleId="lrc26wlh">
    <w:name w:val="lrc_26wlh"/>
    <w:basedOn w:val="a0"/>
    <w:rsid w:val="00963825"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40">
    <w:name w:val="标题 4 字符"/>
    <w:basedOn w:val="a1"/>
    <w:link w:val="4"/>
    <w:qFormat/>
    <w:rsid w:val="009148CD"/>
    <w:rPr>
      <w:rFonts w:ascii="Cambria" w:eastAsia="黑体" w:hAnsi="Cambria" w:cstheme="majorBidi"/>
      <w:b/>
      <w:bCs/>
      <w:sz w:val="48"/>
      <w:szCs w:val="28"/>
    </w:rPr>
  </w:style>
  <w:style w:type="character" w:customStyle="1" w:styleId="af8">
    <w:name w:val="无间隔 字符"/>
    <w:aliases w:val="无间隔CY 字符"/>
    <w:basedOn w:val="a1"/>
    <w:link w:val="af7"/>
    <w:uiPriority w:val="1"/>
    <w:rsid w:val="00E46633"/>
    <w:rPr>
      <w:rFonts w:cs="Arial"/>
      <w:sz w:val="24"/>
      <w:szCs w:val="21"/>
    </w:rPr>
  </w:style>
  <w:style w:type="paragraph" w:customStyle="1" w:styleId="afd">
    <w:name w:val="正文缩"/>
    <w:basedOn w:val="a0"/>
    <w:rsid w:val="00E46633"/>
    <w:pPr>
      <w:spacing w:afterLines="50"/>
      <w:ind w:firstLineChars="200" w:firstLine="420"/>
    </w:pPr>
    <w:rPr>
      <w:sz w:val="21"/>
    </w:rPr>
  </w:style>
  <w:style w:type="paragraph" w:styleId="TOC">
    <w:name w:val="TOC Heading"/>
    <w:basedOn w:val="1"/>
    <w:next w:val="a0"/>
    <w:uiPriority w:val="39"/>
    <w:unhideWhenUsed/>
    <w:qFormat/>
    <w:rsid w:val="00E46633"/>
    <w:pPr>
      <w:pageBreakBefore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4">
    <w:name w:val="toc 4"/>
    <w:basedOn w:val="a0"/>
    <w:next w:val="a0"/>
    <w:autoRedefine/>
    <w:uiPriority w:val="39"/>
    <w:unhideWhenUsed/>
    <w:rsid w:val="00E46633"/>
    <w:pPr>
      <w:ind w:leftChars="600" w:left="1260"/>
    </w:pPr>
    <w:rPr>
      <w:rFonts w:asciiTheme="minorHAnsi" w:eastAsiaTheme="minorEastAsia" w:hAnsiTheme="minorHAnsi" w:cstheme="minorBidi"/>
      <w:sz w:val="21"/>
      <w:szCs w:val="22"/>
    </w:rPr>
  </w:style>
  <w:style w:type="paragraph" w:styleId="TOC5">
    <w:name w:val="toc 5"/>
    <w:basedOn w:val="a0"/>
    <w:next w:val="a0"/>
    <w:autoRedefine/>
    <w:uiPriority w:val="39"/>
    <w:unhideWhenUsed/>
    <w:rsid w:val="00E46633"/>
    <w:pPr>
      <w:ind w:leftChars="800" w:left="1680"/>
    </w:pPr>
    <w:rPr>
      <w:rFonts w:asciiTheme="minorHAnsi" w:eastAsiaTheme="minorEastAsia" w:hAnsiTheme="minorHAnsi" w:cstheme="minorBidi"/>
      <w:sz w:val="21"/>
      <w:szCs w:val="22"/>
    </w:rPr>
  </w:style>
  <w:style w:type="paragraph" w:styleId="TOC6">
    <w:name w:val="toc 6"/>
    <w:basedOn w:val="a0"/>
    <w:next w:val="a0"/>
    <w:autoRedefine/>
    <w:uiPriority w:val="39"/>
    <w:unhideWhenUsed/>
    <w:rsid w:val="00E46633"/>
    <w:pPr>
      <w:ind w:leftChars="1000" w:left="2100"/>
    </w:pPr>
    <w:rPr>
      <w:rFonts w:asciiTheme="minorHAnsi" w:eastAsiaTheme="minorEastAsia" w:hAnsiTheme="minorHAnsi" w:cstheme="minorBidi"/>
      <w:sz w:val="21"/>
      <w:szCs w:val="22"/>
    </w:rPr>
  </w:style>
  <w:style w:type="paragraph" w:styleId="TOC7">
    <w:name w:val="toc 7"/>
    <w:basedOn w:val="a0"/>
    <w:next w:val="a0"/>
    <w:autoRedefine/>
    <w:uiPriority w:val="39"/>
    <w:unhideWhenUsed/>
    <w:rsid w:val="00E46633"/>
    <w:pPr>
      <w:ind w:leftChars="1200" w:left="2520"/>
    </w:pPr>
    <w:rPr>
      <w:rFonts w:asciiTheme="minorHAnsi" w:eastAsiaTheme="minorEastAsia" w:hAnsiTheme="minorHAnsi" w:cstheme="minorBidi"/>
      <w:sz w:val="21"/>
      <w:szCs w:val="22"/>
    </w:rPr>
  </w:style>
  <w:style w:type="paragraph" w:styleId="TOC8">
    <w:name w:val="toc 8"/>
    <w:basedOn w:val="a0"/>
    <w:next w:val="a0"/>
    <w:autoRedefine/>
    <w:uiPriority w:val="39"/>
    <w:unhideWhenUsed/>
    <w:rsid w:val="00E46633"/>
    <w:pPr>
      <w:ind w:leftChars="1400" w:left="2940"/>
    </w:pPr>
    <w:rPr>
      <w:rFonts w:asciiTheme="minorHAnsi" w:eastAsiaTheme="minorEastAsia" w:hAnsiTheme="minorHAnsi" w:cstheme="minorBidi"/>
      <w:sz w:val="21"/>
      <w:szCs w:val="22"/>
    </w:rPr>
  </w:style>
  <w:style w:type="paragraph" w:styleId="TOC9">
    <w:name w:val="toc 9"/>
    <w:basedOn w:val="a0"/>
    <w:next w:val="a0"/>
    <w:autoRedefine/>
    <w:uiPriority w:val="39"/>
    <w:unhideWhenUsed/>
    <w:rsid w:val="00E46633"/>
    <w:pPr>
      <w:ind w:leftChars="1600" w:left="3360"/>
    </w:pPr>
    <w:rPr>
      <w:rFonts w:asciiTheme="minorHAnsi" w:eastAsiaTheme="minorEastAsia" w:hAnsiTheme="minorHAnsi" w:cstheme="minorBidi"/>
      <w:sz w:val="21"/>
      <w:szCs w:val="22"/>
    </w:rPr>
  </w:style>
  <w:style w:type="character" w:customStyle="1" w:styleId="50">
    <w:name w:val="标题 5 字符"/>
    <w:basedOn w:val="a1"/>
    <w:link w:val="5"/>
    <w:rsid w:val="00687BA9"/>
    <w:rPr>
      <w:rFonts w:eastAsiaTheme="majorEastAsia" w:cs="Arial"/>
      <w:b/>
      <w:bCs/>
      <w:sz w:val="48"/>
      <w:szCs w:val="28"/>
    </w:rPr>
  </w:style>
  <w:style w:type="character" w:styleId="afe">
    <w:name w:val="Unresolved Mention"/>
    <w:basedOn w:val="a1"/>
    <w:uiPriority w:val="99"/>
    <w:semiHidden/>
    <w:unhideWhenUsed/>
    <w:rsid w:val="006D609D"/>
    <w:rPr>
      <w:color w:val="605E5C"/>
      <w:shd w:val="clear" w:color="auto" w:fill="E1DFDD"/>
    </w:rPr>
  </w:style>
  <w:style w:type="table" w:styleId="12">
    <w:name w:val="Grid Table 1 Light"/>
    <w:basedOn w:val="a2"/>
    <w:uiPriority w:val="46"/>
    <w:rsid w:val="000763C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2"/>
    <w:uiPriority w:val="47"/>
    <w:rsid w:val="000763C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3">
    <w:name w:val="List Table 1 Light Accent 3"/>
    <w:basedOn w:val="a2"/>
    <w:uiPriority w:val="46"/>
    <w:rsid w:val="000763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ff">
    <w:name w:val="Placeholder Text"/>
    <w:basedOn w:val="a1"/>
    <w:uiPriority w:val="99"/>
    <w:semiHidden/>
    <w:rsid w:val="002A4226"/>
    <w:rPr>
      <w:color w:val="666666"/>
    </w:rPr>
  </w:style>
  <w:style w:type="table" w:styleId="31">
    <w:name w:val="Plain Table 3"/>
    <w:basedOn w:val="a2"/>
    <w:uiPriority w:val="43"/>
    <w:rsid w:val="00A948B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">
    <w:name w:val="Grid Table 1 Light Accent 1"/>
    <w:basedOn w:val="a2"/>
    <w:uiPriority w:val="46"/>
    <w:rsid w:val="0099527A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3">
    <w:name w:val="Plain Table 1"/>
    <w:basedOn w:val="a2"/>
    <w:uiPriority w:val="41"/>
    <w:rsid w:val="0062615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1">
    <w:name w:val="Plain Table 4"/>
    <w:basedOn w:val="a2"/>
    <w:uiPriority w:val="44"/>
    <w:rsid w:val="007A3BD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-3">
    <w:name w:val="List Table 3 Accent 3"/>
    <w:basedOn w:val="a2"/>
    <w:uiPriority w:val="48"/>
    <w:rsid w:val="003C19A0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42">
    <w:name w:val="List Table 4"/>
    <w:basedOn w:val="a2"/>
    <w:uiPriority w:val="49"/>
    <w:rsid w:val="003C19A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1">
    <w:name w:val="Plain Table 5"/>
    <w:basedOn w:val="a2"/>
    <w:uiPriority w:val="45"/>
    <w:rsid w:val="00F9709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2">
    <w:name w:val="Plain Table 2"/>
    <w:basedOn w:val="a2"/>
    <w:uiPriority w:val="42"/>
    <w:rsid w:val="00F9709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2-3">
    <w:name w:val="List Table 2 Accent 3"/>
    <w:basedOn w:val="a2"/>
    <w:uiPriority w:val="47"/>
    <w:rsid w:val="00D15BEF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3">
    <w:name w:val="List Table 2"/>
    <w:basedOn w:val="a2"/>
    <w:uiPriority w:val="47"/>
    <w:rsid w:val="00AD1EC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3">
    <w:name w:val="List Table 4 Accent 3"/>
    <w:basedOn w:val="a2"/>
    <w:uiPriority w:val="49"/>
    <w:rsid w:val="00FF10A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aff0">
    <w:name w:val="Grid Table Light"/>
    <w:basedOn w:val="a2"/>
    <w:uiPriority w:val="40"/>
    <w:rsid w:val="00E10C4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-3">
    <w:name w:val="Grid Table 5 Dark Accent 3"/>
    <w:basedOn w:val="a2"/>
    <w:uiPriority w:val="50"/>
    <w:rsid w:val="0038310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7-3">
    <w:name w:val="List Table 7 Colorful Accent 3"/>
    <w:basedOn w:val="a2"/>
    <w:uiPriority w:val="52"/>
    <w:rsid w:val="00D637D5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CY4">
    <w:name w:val="CY行文"/>
    <w:basedOn w:val="CY0"/>
    <w:next w:val="CY0"/>
    <w:link w:val="CY5"/>
    <w:qFormat/>
    <w:rsid w:val="00891DD4"/>
    <w:pPr>
      <w:keepNext/>
    </w:pPr>
    <w:rPr>
      <w:rFonts w:eastAsiaTheme="minorEastAsia"/>
      <w:sz w:val="36"/>
    </w:rPr>
  </w:style>
  <w:style w:type="character" w:customStyle="1" w:styleId="CY5">
    <w:name w:val="CY行文 字符"/>
    <w:basedOn w:val="a1"/>
    <w:link w:val="CY4"/>
    <w:autoRedefine/>
    <w:qFormat/>
    <w:rsid w:val="00891DD4"/>
    <w:rPr>
      <w:rFonts w:eastAsiaTheme="minorEastAsia" w:cs="宋体"/>
      <w:kern w:val="28"/>
      <w:sz w:val="36"/>
      <w:szCs w:val="24"/>
    </w:rPr>
  </w:style>
  <w:style w:type="table" w:styleId="1-2">
    <w:name w:val="Grid Table 1 Light Accent 2"/>
    <w:basedOn w:val="a2"/>
    <w:uiPriority w:val="46"/>
    <w:rsid w:val="00036BD0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Y6">
    <w:name w:val="CY强调"/>
    <w:basedOn w:val="a0"/>
    <w:next w:val="aff1"/>
    <w:link w:val="CY7"/>
    <w:qFormat/>
    <w:rsid w:val="00891DD4"/>
    <w:pPr>
      <w:keepNext/>
      <w:shd w:val="clear" w:color="auto" w:fill="7F7F7F" w:themeFill="text1" w:themeFillTint="80"/>
    </w:pPr>
    <w:rPr>
      <w:rFonts w:eastAsia="微软雅黑" w:cs="Times New Roman"/>
      <w:b/>
      <w:color w:val="FFFFFF" w:themeColor="background1"/>
      <w:sz w:val="36"/>
      <w:szCs w:val="36"/>
    </w:rPr>
  </w:style>
  <w:style w:type="character" w:customStyle="1" w:styleId="CY7">
    <w:name w:val="CY强调 字符"/>
    <w:basedOn w:val="a1"/>
    <w:link w:val="CY6"/>
    <w:rsid w:val="00891DD4"/>
    <w:rPr>
      <w:rFonts w:eastAsia="微软雅黑"/>
      <w:b/>
      <w:color w:val="FFFFFF" w:themeColor="background1"/>
      <w:sz w:val="36"/>
      <w:szCs w:val="36"/>
      <w:shd w:val="clear" w:color="auto" w:fill="7F7F7F" w:themeFill="text1" w:themeFillTint="80"/>
    </w:rPr>
  </w:style>
  <w:style w:type="paragraph" w:styleId="aff1">
    <w:name w:val="Plain Text"/>
    <w:basedOn w:val="a0"/>
    <w:link w:val="aff2"/>
    <w:rsid w:val="000B6C30"/>
    <w:rPr>
      <w:rFonts w:asciiTheme="minorEastAsia" w:eastAsiaTheme="minorEastAsia" w:hAnsi="Courier New" w:cs="Courier New"/>
    </w:rPr>
  </w:style>
  <w:style w:type="character" w:customStyle="1" w:styleId="aff2">
    <w:name w:val="纯文本 字符"/>
    <w:basedOn w:val="a1"/>
    <w:link w:val="aff1"/>
    <w:rsid w:val="000B6C30"/>
    <w:rPr>
      <w:rFonts w:asciiTheme="minorEastAsia" w:eastAsiaTheme="minorEastAsia" w:hAnsi="Courier New" w:cs="Courier New"/>
      <w:sz w:val="24"/>
      <w:szCs w:val="21"/>
    </w:rPr>
  </w:style>
  <w:style w:type="table" w:styleId="6">
    <w:name w:val="List Table 6 Colorful"/>
    <w:basedOn w:val="a2"/>
    <w:uiPriority w:val="51"/>
    <w:rsid w:val="0060642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3">
    <w:name w:val="List Table 6 Colorful Accent 3"/>
    <w:basedOn w:val="a2"/>
    <w:uiPriority w:val="51"/>
    <w:rsid w:val="00103AF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5">
    <w:name w:val="Grid Table 1 Light Accent 5"/>
    <w:basedOn w:val="a2"/>
    <w:uiPriority w:val="46"/>
    <w:rsid w:val="003133F4"/>
    <w:rPr>
      <w:kern w:val="0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0">
    <w:name w:val="无格式表格 21"/>
    <w:basedOn w:val="a2"/>
    <w:uiPriority w:val="42"/>
    <w:rsid w:val="00D811CB"/>
    <w:rPr>
      <w:kern w:val="0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-31">
    <w:name w:val="清单表 1 浅色 - 着色 31"/>
    <w:basedOn w:val="a2"/>
    <w:uiPriority w:val="46"/>
    <w:rsid w:val="00D811CB"/>
    <w:rPr>
      <w:kern w:val="0"/>
    </w:rPr>
    <w:tblPr/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10">
    <w:name w:val="网格表 1 浅色1"/>
    <w:basedOn w:val="a2"/>
    <w:uiPriority w:val="46"/>
    <w:rsid w:val="00D811CB"/>
    <w:rPr>
      <w:kern w:val="0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">
    <w:name w:val="Grid Table 4 Accent 1"/>
    <w:basedOn w:val="a2"/>
    <w:uiPriority w:val="49"/>
    <w:rsid w:val="009C0DE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111">
    <w:name w:val="无格式表格 11"/>
    <w:basedOn w:val="a2"/>
    <w:uiPriority w:val="41"/>
    <w:qFormat/>
    <w:rsid w:val="007F0D01"/>
    <w:rPr>
      <w:kern w:val="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Y8">
    <w:name w:val="CY行距"/>
    <w:basedOn w:val="CY0"/>
    <w:next w:val="a0"/>
    <w:link w:val="CY9"/>
    <w:qFormat/>
    <w:rsid w:val="00853B9D"/>
    <w:pPr>
      <w:keepNext/>
      <w:spacing w:before="120" w:after="120"/>
      <w:jc w:val="left"/>
    </w:pPr>
    <w:rPr>
      <w:rFonts w:cs="Times New Roman"/>
      <w:szCs w:val="28"/>
    </w:rPr>
  </w:style>
  <w:style w:type="character" w:customStyle="1" w:styleId="CY9">
    <w:name w:val="CY行距 字符"/>
    <w:basedOn w:val="a1"/>
    <w:link w:val="CY8"/>
    <w:autoRedefine/>
    <w:qFormat/>
    <w:rsid w:val="00853B9D"/>
    <w:rPr>
      <w:kern w:val="28"/>
      <w:sz w:val="24"/>
      <w:szCs w:val="28"/>
    </w:rPr>
  </w:style>
  <w:style w:type="paragraph" w:customStyle="1" w:styleId="ppt">
    <w:name w:val="ppt行文"/>
    <w:basedOn w:val="a0"/>
    <w:next w:val="a0"/>
    <w:link w:val="pptChar"/>
    <w:qFormat/>
    <w:rsid w:val="008430C4"/>
    <w:rPr>
      <w:rFonts w:cs="宋体"/>
      <w:kern w:val="28"/>
      <w:sz w:val="36"/>
      <w:szCs w:val="24"/>
    </w:rPr>
  </w:style>
  <w:style w:type="character" w:customStyle="1" w:styleId="pptChar">
    <w:name w:val="ppt行文 Char"/>
    <w:basedOn w:val="a1"/>
    <w:link w:val="ppt"/>
    <w:autoRedefine/>
    <w:qFormat/>
    <w:rsid w:val="008430C4"/>
    <w:rPr>
      <w:rFonts w:cs="宋体"/>
      <w:kern w:val="28"/>
      <w:sz w:val="36"/>
      <w:szCs w:val="24"/>
    </w:rPr>
  </w:style>
  <w:style w:type="paragraph" w:customStyle="1" w:styleId="ppt0">
    <w:name w:val="ppt正文"/>
    <w:basedOn w:val="a0"/>
    <w:link w:val="pptChar0"/>
    <w:qFormat/>
    <w:rsid w:val="00706D2D"/>
    <w:pPr>
      <w:keepLines w:val="0"/>
      <w:jc w:val="left"/>
    </w:pPr>
    <w:rPr>
      <w:rFonts w:cs="Times New Roman"/>
      <w:color w:val="595959" w:themeColor="text1" w:themeTint="A6"/>
      <w:szCs w:val="28"/>
    </w:rPr>
  </w:style>
  <w:style w:type="character" w:customStyle="1" w:styleId="pptChar0">
    <w:name w:val="ppt正文 Char"/>
    <w:basedOn w:val="a1"/>
    <w:link w:val="ppt0"/>
    <w:autoRedefine/>
    <w:qFormat/>
    <w:rsid w:val="00706D2D"/>
    <w:rPr>
      <w:color w:val="595959" w:themeColor="text1" w:themeTint="A6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3199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1935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311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7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9441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9775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42744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84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323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438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863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336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08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3032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89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254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874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8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6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8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57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5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92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03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06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4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48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8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91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34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3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89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14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3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4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1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39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05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3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0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33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9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03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79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93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6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1125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5333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6741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Y&#30334;&#24230;&#20113;\&#22235;&#20116;%202022-2026\A4&#31446;&#39029;clean&#27169;&#26495;%202026.03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9C5D6-22E6-4D1D-920A-283BCBECC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A4竖页clean模板 2026.03.dotx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Chen</dc:creator>
  <cp:keywords/>
  <dc:description/>
  <cp:lastModifiedBy>Emerson Chen</cp:lastModifiedBy>
  <cp:revision>2</cp:revision>
  <cp:lastPrinted>2026-03-04T05:54:00Z</cp:lastPrinted>
  <dcterms:created xsi:type="dcterms:W3CDTF">2026-04-29T09:51:00Z</dcterms:created>
  <dcterms:modified xsi:type="dcterms:W3CDTF">2026-04-29T09:51:00Z</dcterms:modified>
</cp:coreProperties>
</file>